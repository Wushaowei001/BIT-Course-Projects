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Microsoft YaHei UI" w:hAnsi="Microsoft YaHei UI"/>
        </w:rPr>
        <w:id w:val="-140347531"/>
        <w:docPartObj>
          <w:docPartGallery w:val="Cover Pages"/>
          <w:docPartUnique/>
        </w:docPartObj>
      </w:sdtPr>
      <w:sdtEndPr>
        <w:rPr>
          <w:b/>
          <w:bCs/>
          <w:caps/>
        </w:rPr>
      </w:sdtEndPr>
      <w:sdtContent>
        <w:p w14:paraId="26C9F2B4" w14:textId="77777777" w:rsidR="009C5FF1" w:rsidRPr="00292C69" w:rsidRDefault="00082DC1">
          <w:pPr>
            <w:rPr>
              <w:rFonts w:ascii="Microsoft YaHei UI" w:hAnsi="Microsoft YaHei UI"/>
            </w:rPr>
          </w:pPr>
          <w:r w:rsidRPr="00292C69">
            <w:rPr>
              <w:rFonts w:ascii="Microsoft YaHei UI" w:hAnsi="Microsoft YaHei UI"/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1E66554D" wp14:editId="56E33E5E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3657600" cy="1846047"/>
                    <wp:effectExtent l="0" t="0" r="0" b="0"/>
                    <wp:wrapNone/>
                    <wp:docPr id="9" name="组 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657600" cy="1846047"/>
                              <a:chOff x="0" y="0"/>
                              <a:chExt cx="3657600" cy="1841969"/>
                            </a:xfrm>
                          </wpg:grpSpPr>
                          <wps:wsp>
                            <wps:cNvPr id="11" name="文本框 11"/>
                            <wps:cNvSpPr txBox="1"/>
                            <wps:spPr>
                              <a:xfrm>
                                <a:off x="0" y="694525"/>
                                <a:ext cx="3657600" cy="114744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A5DFF7" w14:textId="28A833FC" w:rsidR="00517C44" w:rsidRPr="00193D69" w:rsidRDefault="00517C44" w:rsidP="00292C69">
                                  <w:pPr>
                                    <w:pStyle w:val="aa"/>
                                    <w:spacing w:line="180" w:lineRule="auto"/>
                                    <w:rPr>
                                      <w:rFonts w:ascii="Microsoft YaHei UI" w:hAnsi="Microsoft YaHei UI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Microsoft YaHei UI" w:hAnsi="Microsoft YaHei UI"/>
                                      </w:rPr>
                                      <w:alias w:val="姓名"/>
                                      <w:tag w:val=""/>
                                      <w:id w:val="80512796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ascii="Microsoft YaHei UI" w:hAnsi="Microsoft YaHei UI" w:hint="eastAsia"/>
                                        </w:rPr>
                                        <w:t>刘哲湘、陈永刚</w:t>
                                      </w:r>
                                    </w:sdtContent>
                                  </w:sdt>
                                  <w:r w:rsidRPr="00193D69">
                                    <w:rPr>
                                      <w:rFonts w:ascii="Microsoft YaHei UI" w:hAnsi="Microsoft YaHei UI"/>
                                    </w:rPr>
                                    <w:br/>
                                  </w:r>
                                  <w:r w:rsidRPr="00193D69">
                                    <w:rPr>
                                      <w:rFonts w:ascii="Microsoft YaHei UI" w:hAnsi="Microsoft YaHei UI"/>
                                    </w:rPr>
                                    <w:br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12" name="椭圆 12"/>
                            <wps:cNvSpPr>
                              <a:spLocks noChangeAspect="1"/>
                            </wps:cNvSpPr>
                            <wps:spPr>
                              <a:xfrm>
                                <a:off x="9525" y="0"/>
                                <a:ext cx="347472" cy="35067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2E81D9" w14:textId="77777777" w:rsidR="00517C44" w:rsidRPr="0099590A" w:rsidRDefault="00517C4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  <w:r w:rsidRPr="0099590A">
                                    <w:rPr>
                                      <w:sz w:val="18"/>
                                      <w:lang w:val="zh-CN"/>
                                    </w:rPr>
                                    <w:t>作者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组 9" o:spid="_x0000_s1026" style="position:absolute;margin-left:236.8pt;margin-top:0;width:4in;height:145.35pt;z-index:251666432;mso-position-horizontal:right;mso-position-horizontal-relative:page;mso-position-vertical:bottom;mso-position-vertical-relative:page;mso-height-relative:margin" coordsize="3657600,184196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"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文本框 11" o:spid="_x0000_s1027" type="#_x0000_t202" style="position:absolute;top:694525;width:3657600;height:1147444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TdWRvwAA&#10;ANsAAAAPAAAAZHJzL2Rvd25yZXYueG1sRI/BCsIwEETvgv8QVvCmqQoi1SgiCJ6UVj9gbda22GxK&#10;E23790YQvO0yM29nN7vOVOJNjSstK5hNIxDEmdUl5wpu1+NkBcJ5ZI2VZVLQk4PddjjYYKxtywm9&#10;U5+LAGEXo4LC+zqW0mUFGXRTWxMH7WEbgz6sTS51g22Am0rOo2gpDZYcLhRY06Gg7Jm+TKBUj0s/&#10;b0166LPF65zcuvvylCg1HnX7NQhPnf+bf+mTDvVn8P0lDCC3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9N1ZG/AAAA2wAAAA8AAAAAAAAAAAAAAAAAlwIAAGRycy9kb3ducmV2&#10;LnhtbFBLBQYAAAAABAAEAPUAAACDAwAAAAA=&#10;" filled="f" stroked="f" strokeweight=".5pt">
                      <v:textbox style="mso-fit-shape-to-text:t" inset="0,0,36pt,36pt">
                        <w:txbxContent>
                          <w:p w14:paraId="7EA5DFF7" w14:textId="28A833FC" w:rsidR="00517C44" w:rsidRPr="00193D69" w:rsidRDefault="00517C44" w:rsidP="00292C69">
                            <w:pPr>
                              <w:pStyle w:val="aa"/>
                              <w:spacing w:line="180" w:lineRule="auto"/>
                              <w:rPr>
                                <w:rFonts w:ascii="Microsoft YaHei UI" w:hAnsi="Microsoft YaHei UI"/>
                              </w:rPr>
                            </w:pPr>
                            <w:sdt>
                              <w:sdtPr>
                                <w:rPr>
                                  <w:rFonts w:ascii="Microsoft YaHei UI" w:hAnsi="Microsoft YaHei UI"/>
                                </w:rPr>
                                <w:alias w:val="姓名"/>
                                <w:tag w:val=""/>
                                <w:id w:val="80512796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ascii="Microsoft YaHei UI" w:hAnsi="Microsoft YaHei UI" w:hint="eastAsia"/>
                                  </w:rPr>
                                  <w:t>刘哲湘、陈永刚</w:t>
                                </w:r>
                              </w:sdtContent>
                            </w:sdt>
                            <w:r w:rsidRPr="00193D69">
                              <w:rPr>
                                <w:rFonts w:ascii="Microsoft YaHei UI" w:hAnsi="Microsoft YaHei UI"/>
                              </w:rPr>
                              <w:br/>
                            </w:r>
                            <w:r w:rsidRPr="00193D69">
                              <w:rPr>
                                <w:rFonts w:ascii="Microsoft YaHei UI" w:hAnsi="Microsoft YaHei UI"/>
                              </w:rPr>
                              <w:br/>
                            </w:r>
                          </w:p>
                        </w:txbxContent>
                      </v:textbox>
                    </v:shape>
                    <v:oval id="椭圆 12" o:spid="_x0000_s1028" style="position:absolute;left:9525;width:347472;height:35067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NzKswwAA&#10;ANsAAAAPAAAAZHJzL2Rvd25yZXYueG1sRE9NawIxEL0X+h/CCL2Umu0KVlejtAVBxIu2hXobNuNm&#10;cTNZNlGjv74pCN7m8T5nOo+2ESfqfO1YwWs/A0FcOl1zpeD7a/EyAuEDssbGMSm4kIf57PFhioV2&#10;Z97QaRsqkULYF6jAhNAWUvrSkEXfdy1x4vausxgS7CqpOzyncNvIPMuG0mLNqcFgS5+GysP2aBUs&#10;4ocZm8HOPMdRWF9/f1bDtxyVeurF9wmIQDHcxTf3Uqf5Ofz/kg6Q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jNzKswwAAANsAAAAPAAAAAAAAAAAAAAAAAJcCAABkcnMvZG93&#10;bnJldi54bWxQSwUGAAAAAAQABAD1AAAAhwMAAAAA&#10;" fillcolor="#f9b639 [3207]" stroked="f" strokeweight="1pt">
                      <v:stroke joinstyle="miter"/>
                      <v:path arrowok="t"/>
                      <o:lock v:ext="edit" aspectratio="t"/>
                      <v:textbox inset="0,0,0,0">
                        <w:txbxContent>
                          <w:p w14:paraId="2E2E81D9" w14:textId="77777777" w:rsidR="00517C44" w:rsidRPr="0099590A" w:rsidRDefault="00517C44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  <w:r w:rsidRPr="0099590A">
                              <w:rPr>
                                <w:sz w:val="18"/>
                                <w:lang w:val="zh-CN"/>
                              </w:rPr>
                              <w:t>作者</w:t>
                            </w:r>
                          </w:p>
                        </w:txbxContent>
                      </v:textbox>
                    </v:oval>
                    <w10:wrap anchorx="page" anchory="page"/>
                  </v:group>
                </w:pict>
              </mc:Fallback>
            </mc:AlternateContent>
          </w:r>
          <w:r w:rsidRPr="00292C69">
            <w:rPr>
              <w:rFonts w:ascii="Microsoft YaHei UI" w:hAnsi="Microsoft YaHei UI"/>
              <w:noProof/>
            </w:rPr>
            <w:drawing>
              <wp:anchor distT="0" distB="0" distL="114300" distR="114300" simplePos="0" relativeHeight="251667456" behindDoc="1" locked="0" layoutInCell="1" allowOverlap="1" wp14:anchorId="66DC7C5B" wp14:editId="339B9197">
                <wp:simplePos x="0" y="0"/>
                <wp:positionH relativeFrom="page">
                  <wp:align>left</wp:align>
                </wp:positionH>
                <wp:positionV relativeFrom="page">
                  <wp:posOffset>320040</wp:posOffset>
                </wp:positionV>
                <wp:extent cx="5129784" cy="7397496"/>
                <wp:effectExtent l="19050" t="0" r="13970" b="3023235"/>
                <wp:wrapNone/>
                <wp:docPr id="8" name="图片 8" descr="蝴蝶背景图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utterfly.jpg"/>
                        <pic:cNvPicPr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0083" t="20367" r="18423" b="21667"/>
                        <a:stretch/>
                      </pic:blipFill>
                      <pic:spPr bwMode="auto">
                        <a:xfrm>
                          <a:off x="0" y="0"/>
                          <a:ext cx="5129784" cy="739749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reflection blurRad="6350" stA="50000" endA="275" endPos="40000" dist="101600" dir="5400000" sy="-100000" algn="bl" rotWithShape="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2C70AA46" w14:textId="77777777" w:rsidR="009C5FF1" w:rsidRPr="00292C69" w:rsidRDefault="009C5FF1">
          <w:pPr>
            <w:rPr>
              <w:rFonts w:ascii="Microsoft YaHei UI" w:hAnsi="Microsoft YaHei UI"/>
              <w:b/>
              <w:bCs/>
              <w:caps/>
            </w:rPr>
          </w:pPr>
        </w:p>
        <w:p w14:paraId="794112D2" w14:textId="77777777" w:rsidR="009C5FF1" w:rsidRPr="00292C69" w:rsidRDefault="000E5D4E">
          <w:pPr>
            <w:rPr>
              <w:rFonts w:ascii="Microsoft YaHei UI" w:hAnsi="Microsoft YaHei UI"/>
            </w:rPr>
          </w:pPr>
          <w:r w:rsidRPr="00292C69">
            <w:rPr>
              <w:rFonts w:ascii="Microsoft YaHei UI" w:hAnsi="Microsoft YaHei UI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22D2239" wp14:editId="4886D2C7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4314825</wp:posOffset>
                    </wp:positionV>
                    <wp:extent cx="3781425" cy="1316355"/>
                    <wp:effectExtent l="0" t="0" r="0" b="635"/>
                    <wp:wrapNone/>
                    <wp:docPr id="3" name="文本框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81425" cy="13163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标题"/>
                                  <w:tag w:val=""/>
                                  <w:id w:val="2130892022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B423F16" w14:textId="386F8EA5" w:rsidR="00517C44" w:rsidRDefault="00517C44">
                                    <w:pPr>
                                      <w:pStyle w:val="a8"/>
                                    </w:pPr>
                                    <w:r>
                                      <w:t>需求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规格</w:t>
                                    </w:r>
                                    <w:r>
                                      <w:t>说明书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v0.3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4572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3" o:spid="_x0000_s1029" type="#_x0000_t202" style="position:absolute;margin-left:246.55pt;margin-top:339.75pt;width:297.75pt;height:103.65pt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" filled="f" stroked="f" strokeweight=".5pt">
                    <v:textbox style="mso-fit-shape-to-text:t" inset="0,0,36pt,0">
                      <w:txbxContent>
                        <w:sdt>
                          <w:sdtPr>
                            <w:alias w:val="标题"/>
                            <w:tag w:val=""/>
                            <w:id w:val="213089202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B423F16" w14:textId="386F8EA5" w:rsidR="00517C44" w:rsidRDefault="00517C44">
                              <w:pPr>
                                <w:pStyle w:val="a8"/>
                              </w:pPr>
                              <w:r>
                                <w:t>需求</w:t>
                              </w:r>
                              <w:r>
                                <w:rPr>
                                  <w:rFonts w:hint="eastAsia"/>
                                </w:rPr>
                                <w:t>规格</w:t>
                              </w:r>
                              <w:r>
                                <w:t>说明书</w:t>
                              </w:r>
                              <w:r>
                                <w:rPr>
                                  <w:rFonts w:hint="eastAsia"/>
                                </w:rPr>
                                <w:t>v0.3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082DC1" w:rsidRPr="00292C69">
            <w:rPr>
              <w:rFonts w:ascii="Microsoft YaHei UI" w:hAnsi="Microsoft YaHei UI"/>
              <w:b/>
              <w:bCs/>
              <w:caps/>
            </w:rPr>
            <w:br w:type="page"/>
          </w:r>
        </w:p>
      </w:sdtContent>
    </w:sdt>
    <w:sdt>
      <w:sdtPr>
        <w:rPr>
          <w:rFonts w:asciiTheme="minorHAnsi" w:eastAsia="Microsoft YaHei UI" w:hAnsiTheme="minorHAnsi" w:cstheme="minorBidi"/>
          <w:color w:val="000000" w:themeColor="text1"/>
          <w:sz w:val="24"/>
          <w:szCs w:val="20"/>
          <w:lang w:val="zh-CN"/>
        </w:rPr>
        <w:id w:val="-20583838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7C08DC" w14:textId="77777777" w:rsidR="008F5DBE" w:rsidRDefault="008F5DBE">
          <w:pPr>
            <w:pStyle w:val="TOC"/>
          </w:pPr>
          <w:r>
            <w:rPr>
              <w:lang w:val="zh-CN"/>
            </w:rPr>
            <w:t>目录</w:t>
          </w:r>
        </w:p>
        <w:p w14:paraId="416CC274" w14:textId="77777777" w:rsidR="008F5DBE" w:rsidRDefault="008F5DBE">
          <w:pPr>
            <w:pStyle w:val="11"/>
            <w:tabs>
              <w:tab w:val="right" w:leader="dot" w:pos="71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726739" w:history="1">
            <w:r w:rsidRPr="00CC732F">
              <w:rPr>
                <w:rStyle w:val="af8"/>
                <w:rFonts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_Toc414726739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CB084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740" w:history="1">
            <w:r w:rsidR="008F5DBE" w:rsidRPr="00CC732F">
              <w:rPr>
                <w:rStyle w:val="af8"/>
                <w:noProof/>
              </w:rPr>
              <w:t>1.1</w:t>
            </w:r>
            <w:r w:rsidR="008F5DBE" w:rsidRPr="00CC732F">
              <w:rPr>
                <w:rStyle w:val="af8"/>
                <w:rFonts w:hint="eastAsia"/>
                <w:noProof/>
              </w:rPr>
              <w:t>定义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_Toc414726740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58BC594C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741" w:history="1">
            <w:r w:rsidR="008F5DBE" w:rsidRPr="00CC732F">
              <w:rPr>
                <w:rStyle w:val="af8"/>
                <w:noProof/>
              </w:rPr>
              <w:t>1.2</w:t>
            </w:r>
            <w:r w:rsidR="008F5DBE" w:rsidRPr="00CC732F">
              <w:rPr>
                <w:rStyle w:val="af8"/>
                <w:rFonts w:hint="eastAsia"/>
                <w:noProof/>
              </w:rPr>
              <w:t>目的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_Toc414726741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4CBA8BEE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742" w:history="1">
            <w:r w:rsidR="008F5DBE" w:rsidRPr="00CC732F">
              <w:rPr>
                <w:rStyle w:val="af8"/>
                <w:noProof/>
              </w:rPr>
              <w:t>1.3</w:t>
            </w:r>
            <w:r w:rsidR="008F5DBE" w:rsidRPr="00CC732F">
              <w:rPr>
                <w:rStyle w:val="af8"/>
                <w:rFonts w:hint="eastAsia"/>
                <w:noProof/>
              </w:rPr>
              <w:t>背景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_Toc414726742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2B9702B4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743" w:history="1">
            <w:r w:rsidR="008F5DBE" w:rsidRPr="00CC732F">
              <w:rPr>
                <w:rStyle w:val="af8"/>
                <w:noProof/>
              </w:rPr>
              <w:t>1.4</w:t>
            </w:r>
            <w:r w:rsidR="008F5DBE" w:rsidRPr="00CC732F">
              <w:rPr>
                <w:rStyle w:val="af8"/>
                <w:rFonts w:hint="eastAsia"/>
                <w:noProof/>
              </w:rPr>
              <w:t>参考资料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_Toc414726743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5B4F73AE" w14:textId="77777777" w:rsidR="008F5DBE" w:rsidRDefault="004D340D">
          <w:pPr>
            <w:pStyle w:val="11"/>
            <w:tabs>
              <w:tab w:val="left" w:pos="840"/>
              <w:tab w:val="right" w:leader="dot" w:pos="7190"/>
            </w:tabs>
            <w:rPr>
              <w:noProof/>
            </w:rPr>
          </w:pPr>
          <w:hyperlink w:anchor="_Toc414726744" w:history="1">
            <w:r w:rsidR="008F5DBE" w:rsidRPr="00CC732F">
              <w:rPr>
                <w:rStyle w:val="af8"/>
                <w:rFonts w:hint="eastAsia"/>
                <w:noProof/>
              </w:rPr>
              <w:t>一、</w:t>
            </w:r>
            <w:r w:rsidR="008F5DBE">
              <w:rPr>
                <w:noProof/>
              </w:rPr>
              <w:tab/>
            </w:r>
            <w:r w:rsidR="008F5DBE" w:rsidRPr="00CC732F">
              <w:rPr>
                <w:rStyle w:val="af8"/>
                <w:rFonts w:hint="eastAsia"/>
                <w:noProof/>
              </w:rPr>
              <w:t>需求概述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_Toc414726744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2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1215AE35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745" w:history="1">
            <w:r w:rsidR="008F5DBE" w:rsidRPr="00CC732F">
              <w:rPr>
                <w:rStyle w:val="af8"/>
                <w:noProof/>
              </w:rPr>
              <w:t>1.1</w:t>
            </w:r>
            <w:r w:rsidR="008F5DBE" w:rsidRPr="00CC732F">
              <w:rPr>
                <w:rStyle w:val="af8"/>
                <w:rFonts w:hint="eastAsia"/>
                <w:noProof/>
              </w:rPr>
              <w:t>项目背景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_Toc414726745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2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64C8F27B" w14:textId="77777777" w:rsidR="008F5DBE" w:rsidRDefault="004D340D">
          <w:pPr>
            <w:pStyle w:val="11"/>
            <w:tabs>
              <w:tab w:val="left" w:pos="840"/>
              <w:tab w:val="right" w:leader="dot" w:pos="7190"/>
            </w:tabs>
            <w:rPr>
              <w:noProof/>
            </w:rPr>
          </w:pPr>
          <w:hyperlink w:anchor="_Toc414726746" w:history="1">
            <w:r w:rsidR="008F5DBE" w:rsidRPr="00CC732F">
              <w:rPr>
                <w:rStyle w:val="af8"/>
                <w:rFonts w:hint="eastAsia"/>
                <w:noProof/>
              </w:rPr>
              <w:t>二、</w:t>
            </w:r>
            <w:r w:rsidR="008F5DBE">
              <w:rPr>
                <w:noProof/>
              </w:rPr>
              <w:tab/>
            </w:r>
            <w:r w:rsidR="008F5DBE" w:rsidRPr="00CC732F">
              <w:rPr>
                <w:rStyle w:val="af8"/>
                <w:rFonts w:hint="eastAsia"/>
                <w:noProof/>
              </w:rPr>
              <w:t>系统功能需求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_Toc414726746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3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0C0B409D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747" w:history="1">
            <w:r w:rsidR="008F5DBE" w:rsidRPr="00CC732F">
              <w:rPr>
                <w:rStyle w:val="af8"/>
                <w:noProof/>
              </w:rPr>
              <w:t>2.1</w:t>
            </w:r>
            <w:r w:rsidR="008F5DBE" w:rsidRPr="00CC732F">
              <w:rPr>
                <w:rStyle w:val="af8"/>
                <w:rFonts w:hint="eastAsia"/>
                <w:noProof/>
              </w:rPr>
              <w:t>首页展示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_Toc414726747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3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26BA780A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48" w:history="1">
            <w:r w:rsidR="008F5DBE" w:rsidRPr="00CC732F">
              <w:rPr>
                <w:rStyle w:val="af8"/>
                <w:noProof/>
              </w:rPr>
              <w:t>2.1.1</w:t>
            </w:r>
            <w:r w:rsidR="008F5DBE" w:rsidRPr="00CC732F">
              <w:rPr>
                <w:rStyle w:val="af8"/>
                <w:rFonts w:hint="eastAsia"/>
                <w:noProof/>
              </w:rPr>
              <w:t>导航栏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_Toc414726748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3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5A9BE987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49" w:history="1">
            <w:r w:rsidR="008F5DBE" w:rsidRPr="00CC732F">
              <w:rPr>
                <w:rStyle w:val="af8"/>
                <w:noProof/>
              </w:rPr>
              <w:t>2.1.2</w:t>
            </w:r>
            <w:r w:rsidR="008F5DBE" w:rsidRPr="00CC732F">
              <w:rPr>
                <w:rStyle w:val="af8"/>
                <w:rFonts w:hint="eastAsia"/>
                <w:noProof/>
              </w:rPr>
              <w:t>登陆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_Toc414726749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4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2A5ACE57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50" w:history="1">
            <w:r w:rsidR="008F5DBE" w:rsidRPr="00CC732F">
              <w:rPr>
                <w:rStyle w:val="af8"/>
                <w:noProof/>
              </w:rPr>
              <w:t>2.1.3</w:t>
            </w:r>
            <w:r w:rsidR="008F5DBE" w:rsidRPr="00CC732F">
              <w:rPr>
                <w:rStyle w:val="af8"/>
                <w:rFonts w:hint="eastAsia"/>
                <w:noProof/>
              </w:rPr>
              <w:t>注册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_Toc414726750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4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78AAA177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51" w:history="1">
            <w:r w:rsidR="008F5DBE" w:rsidRPr="00CC732F">
              <w:rPr>
                <w:rStyle w:val="af8"/>
                <w:noProof/>
              </w:rPr>
              <w:t>2.1.4</w:t>
            </w:r>
            <w:r w:rsidR="008F5DBE" w:rsidRPr="00CC732F">
              <w:rPr>
                <w:rStyle w:val="af8"/>
                <w:rFonts w:hint="eastAsia"/>
                <w:noProof/>
              </w:rPr>
              <w:t>快速搜索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_Toc414726751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4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45014578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52" w:history="1">
            <w:r w:rsidR="008F5DBE" w:rsidRPr="00CC732F">
              <w:rPr>
                <w:rStyle w:val="af8"/>
                <w:noProof/>
              </w:rPr>
              <w:t>2.1.5</w:t>
            </w:r>
            <w:r w:rsidR="008F5DBE" w:rsidRPr="00CC732F">
              <w:rPr>
                <w:rStyle w:val="af8"/>
                <w:rFonts w:hint="eastAsia"/>
                <w:noProof/>
              </w:rPr>
              <w:t>动态显示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_Toc414726752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4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5CD2F485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53" w:history="1">
            <w:r w:rsidR="008F5DBE" w:rsidRPr="00CC732F">
              <w:rPr>
                <w:rStyle w:val="af8"/>
                <w:noProof/>
              </w:rPr>
              <w:t>2.1.6</w:t>
            </w:r>
            <w:r w:rsidR="008F5DBE" w:rsidRPr="00CC732F">
              <w:rPr>
                <w:rStyle w:val="af8"/>
                <w:rFonts w:hint="eastAsia"/>
                <w:noProof/>
              </w:rPr>
              <w:t>视频网站链接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_Toc414726753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4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23FB69AF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54" w:history="1">
            <w:r w:rsidR="008F5DBE" w:rsidRPr="00CC732F">
              <w:rPr>
                <w:rStyle w:val="af8"/>
                <w:noProof/>
              </w:rPr>
              <w:t>2.1.7</w:t>
            </w:r>
            <w:r w:rsidR="008F5DBE" w:rsidRPr="00CC732F">
              <w:rPr>
                <w:rStyle w:val="af8"/>
                <w:rFonts w:hint="eastAsia"/>
                <w:noProof/>
              </w:rPr>
              <w:t>热门职位展示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_Toc414726754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4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7F123078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55" w:history="1">
            <w:r w:rsidR="008F5DBE" w:rsidRPr="00CC732F">
              <w:rPr>
                <w:rStyle w:val="af8"/>
                <w:noProof/>
              </w:rPr>
              <w:t>2.1.8</w:t>
            </w:r>
            <w:r w:rsidR="008F5DBE" w:rsidRPr="00CC732F">
              <w:rPr>
                <w:rStyle w:val="af8"/>
                <w:rFonts w:hint="eastAsia"/>
                <w:noProof/>
              </w:rPr>
              <w:t>知名企业主页入口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_Toc414726755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4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77DA59E3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756" w:history="1">
            <w:r w:rsidR="008F5DBE" w:rsidRPr="00CC732F">
              <w:rPr>
                <w:rStyle w:val="af8"/>
                <w:noProof/>
              </w:rPr>
              <w:t>2.2</w:t>
            </w:r>
            <w:r w:rsidR="008F5DBE" w:rsidRPr="00CC732F">
              <w:rPr>
                <w:rStyle w:val="af8"/>
                <w:rFonts w:hint="eastAsia"/>
                <w:noProof/>
              </w:rPr>
              <w:t>个人首页（求职者）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_Toc414726756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5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0EB741B2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57" w:history="1">
            <w:r w:rsidR="008F5DBE" w:rsidRPr="00CC732F">
              <w:rPr>
                <w:rStyle w:val="af8"/>
                <w:noProof/>
              </w:rPr>
              <w:t>2.2.1</w:t>
            </w:r>
            <w:r w:rsidR="008F5DBE" w:rsidRPr="00CC732F">
              <w:rPr>
                <w:rStyle w:val="af8"/>
                <w:rFonts w:hint="eastAsia"/>
                <w:noProof/>
              </w:rPr>
              <w:t>导航栏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_Toc414726757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5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275FF041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58" w:history="1">
            <w:r w:rsidR="008F5DBE" w:rsidRPr="00CC732F">
              <w:rPr>
                <w:rStyle w:val="af8"/>
                <w:noProof/>
              </w:rPr>
              <w:t>2.2.2</w:t>
            </w:r>
            <w:r w:rsidR="008F5DBE" w:rsidRPr="00CC732F">
              <w:rPr>
                <w:rStyle w:val="af8"/>
                <w:rFonts w:hint="eastAsia"/>
                <w:noProof/>
              </w:rPr>
              <w:t>个人资料完善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_Toc414726758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5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2690B5FF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59" w:history="1">
            <w:r w:rsidR="008F5DBE" w:rsidRPr="00CC732F">
              <w:rPr>
                <w:rStyle w:val="af8"/>
                <w:noProof/>
              </w:rPr>
              <w:t>2.2.3</w:t>
            </w:r>
            <w:r w:rsidR="008F5DBE" w:rsidRPr="00CC732F">
              <w:rPr>
                <w:rStyle w:val="af8"/>
                <w:rFonts w:hint="eastAsia"/>
                <w:noProof/>
              </w:rPr>
              <w:t>站内信息显示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_Toc414726759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5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18A2BCF3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60" w:history="1">
            <w:r w:rsidR="008F5DBE" w:rsidRPr="00CC732F">
              <w:rPr>
                <w:rStyle w:val="af8"/>
                <w:noProof/>
              </w:rPr>
              <w:t>2.2.4</w:t>
            </w:r>
            <w:r w:rsidR="008F5DBE" w:rsidRPr="00CC732F">
              <w:rPr>
                <w:rStyle w:val="af8"/>
                <w:rFonts w:hint="eastAsia"/>
                <w:noProof/>
              </w:rPr>
              <w:t>推荐职位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_Toc414726760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5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36376A6E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61" w:history="1">
            <w:r w:rsidR="008F5DBE" w:rsidRPr="00CC732F">
              <w:rPr>
                <w:rStyle w:val="af8"/>
                <w:noProof/>
              </w:rPr>
              <w:t>2.2.5</w:t>
            </w:r>
            <w:r w:rsidR="008F5DBE" w:rsidRPr="00CC732F">
              <w:rPr>
                <w:rStyle w:val="af8"/>
                <w:rFonts w:hint="eastAsia"/>
                <w:noProof/>
              </w:rPr>
              <w:t>简历状态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_Toc414726761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5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06FAC1A0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62" w:history="1">
            <w:r w:rsidR="008F5DBE" w:rsidRPr="00CC732F">
              <w:rPr>
                <w:rStyle w:val="af8"/>
                <w:noProof/>
              </w:rPr>
              <w:t>2.2.6</w:t>
            </w:r>
            <w:r w:rsidR="008F5DBE" w:rsidRPr="00CC732F">
              <w:rPr>
                <w:rStyle w:val="af8"/>
                <w:rFonts w:hint="eastAsia"/>
                <w:noProof/>
              </w:rPr>
              <w:t>毕业倒计时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_Toc414726762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5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5CE2CB6C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63" w:history="1">
            <w:r w:rsidR="008F5DBE" w:rsidRPr="00CC732F">
              <w:rPr>
                <w:rStyle w:val="af8"/>
                <w:noProof/>
              </w:rPr>
              <w:t>2.2.7</w:t>
            </w:r>
            <w:r w:rsidR="008F5DBE" w:rsidRPr="00CC732F">
              <w:rPr>
                <w:rStyle w:val="af8"/>
                <w:rFonts w:hint="eastAsia"/>
                <w:noProof/>
              </w:rPr>
              <w:t>论坛缩略图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_Toc414726763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5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03A2E633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764" w:history="1">
            <w:r w:rsidR="008F5DBE" w:rsidRPr="00CC732F">
              <w:rPr>
                <w:rStyle w:val="af8"/>
                <w:noProof/>
              </w:rPr>
              <w:t>2.3</w:t>
            </w:r>
            <w:r w:rsidR="008F5DBE" w:rsidRPr="00CC732F">
              <w:rPr>
                <w:rStyle w:val="af8"/>
                <w:rFonts w:hint="eastAsia"/>
                <w:noProof/>
              </w:rPr>
              <w:t>公司首页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_Toc414726764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6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1B65DE96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65" w:history="1">
            <w:r w:rsidR="008F5DBE" w:rsidRPr="00CC732F">
              <w:rPr>
                <w:rStyle w:val="af8"/>
                <w:noProof/>
              </w:rPr>
              <w:t>2.3.1</w:t>
            </w:r>
            <w:r w:rsidR="008F5DBE" w:rsidRPr="00CC732F">
              <w:rPr>
                <w:rStyle w:val="af8"/>
                <w:rFonts w:hint="eastAsia"/>
                <w:noProof/>
              </w:rPr>
              <w:t>公司简介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_Toc414726765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6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2E18F2D7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66" w:history="1">
            <w:r w:rsidR="008F5DBE" w:rsidRPr="00CC732F">
              <w:rPr>
                <w:rStyle w:val="af8"/>
                <w:noProof/>
              </w:rPr>
              <w:t>2.3.2</w:t>
            </w:r>
            <w:r w:rsidR="008F5DBE" w:rsidRPr="00CC732F">
              <w:rPr>
                <w:rStyle w:val="af8"/>
                <w:rFonts w:hint="eastAsia"/>
                <w:noProof/>
              </w:rPr>
              <w:t>公司内快捷搜索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_Toc414726766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6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0E28ED7D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67" w:history="1">
            <w:r w:rsidR="008F5DBE" w:rsidRPr="00CC732F">
              <w:rPr>
                <w:rStyle w:val="af8"/>
                <w:noProof/>
              </w:rPr>
              <w:t>2.3.3</w:t>
            </w:r>
            <w:r w:rsidR="008F5DBE" w:rsidRPr="00CC732F">
              <w:rPr>
                <w:rStyle w:val="af8"/>
                <w:rFonts w:hint="eastAsia"/>
                <w:noProof/>
              </w:rPr>
              <w:t>留言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_Toc414726767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6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532B7D8C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768" w:history="1">
            <w:r w:rsidR="008F5DBE" w:rsidRPr="00CC732F">
              <w:rPr>
                <w:rStyle w:val="af8"/>
                <w:noProof/>
              </w:rPr>
              <w:t>2.4</w:t>
            </w:r>
            <w:r w:rsidR="008F5DBE" w:rsidRPr="00CC732F">
              <w:rPr>
                <w:rStyle w:val="af8"/>
                <w:rFonts w:hint="eastAsia"/>
                <w:noProof/>
              </w:rPr>
              <w:t>找职位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_Toc414726768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6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467C32FC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69" w:history="1">
            <w:r w:rsidR="008F5DBE" w:rsidRPr="00CC732F">
              <w:rPr>
                <w:rStyle w:val="af8"/>
                <w:noProof/>
              </w:rPr>
              <w:t>2.4.1</w:t>
            </w:r>
            <w:r w:rsidR="008F5DBE" w:rsidRPr="00CC732F">
              <w:rPr>
                <w:rStyle w:val="af8"/>
                <w:rFonts w:hint="eastAsia"/>
                <w:noProof/>
              </w:rPr>
              <w:t>关键词搜索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_Toc414726769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6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25BCC032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70" w:history="1">
            <w:r w:rsidR="008F5DBE" w:rsidRPr="00CC732F">
              <w:rPr>
                <w:rStyle w:val="af8"/>
                <w:noProof/>
              </w:rPr>
              <w:t>2.4.2</w:t>
            </w:r>
            <w:r w:rsidR="008F5DBE" w:rsidRPr="00CC732F">
              <w:rPr>
                <w:rStyle w:val="af8"/>
                <w:rFonts w:hint="eastAsia"/>
                <w:noProof/>
              </w:rPr>
              <w:t>友情链接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_Toc414726770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6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5525FF0D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71" w:history="1">
            <w:r w:rsidR="008F5DBE" w:rsidRPr="00CC732F">
              <w:rPr>
                <w:rStyle w:val="af8"/>
                <w:noProof/>
              </w:rPr>
              <w:t>2.4.3</w:t>
            </w:r>
            <w:r w:rsidR="008F5DBE" w:rsidRPr="00CC732F">
              <w:rPr>
                <w:rStyle w:val="af8"/>
                <w:rFonts w:hint="eastAsia"/>
                <w:noProof/>
              </w:rPr>
              <w:t>广告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_Toc414726771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6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2DB67B1A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772" w:history="1">
            <w:r w:rsidR="008F5DBE" w:rsidRPr="00CC732F">
              <w:rPr>
                <w:rStyle w:val="af8"/>
                <w:noProof/>
              </w:rPr>
              <w:t>2.5</w:t>
            </w:r>
            <w:r w:rsidR="008F5DBE" w:rsidRPr="00CC732F">
              <w:rPr>
                <w:rStyle w:val="af8"/>
                <w:rFonts w:hint="eastAsia"/>
                <w:noProof/>
              </w:rPr>
              <w:t>个人投递职位管理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_Toc414726772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7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4C9D6511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73" w:history="1">
            <w:r w:rsidR="008F5DBE" w:rsidRPr="00CC732F">
              <w:rPr>
                <w:rStyle w:val="af8"/>
                <w:rFonts w:hint="eastAsia"/>
                <w:noProof/>
              </w:rPr>
              <w:t>信息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_Toc414726773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7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4D3B2819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774" w:history="1">
            <w:r w:rsidR="008F5DBE" w:rsidRPr="00CC732F">
              <w:rPr>
                <w:rStyle w:val="af8"/>
                <w:noProof/>
              </w:rPr>
              <w:t>2.6</w:t>
            </w:r>
            <w:r w:rsidR="008F5DBE" w:rsidRPr="00CC732F">
              <w:rPr>
                <w:rStyle w:val="af8"/>
                <w:rFonts w:hint="eastAsia"/>
                <w:noProof/>
              </w:rPr>
              <w:t>校友查找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_Toc414726774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7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717E28A3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75" w:history="1">
            <w:r w:rsidR="008F5DBE" w:rsidRPr="00CC732F">
              <w:rPr>
                <w:rStyle w:val="af8"/>
                <w:noProof/>
              </w:rPr>
              <w:t>2.6.1</w:t>
            </w:r>
            <w:r w:rsidR="008F5DBE" w:rsidRPr="00CC732F">
              <w:rPr>
                <w:rStyle w:val="af8"/>
                <w:rFonts w:hint="eastAsia"/>
                <w:noProof/>
              </w:rPr>
              <w:t>已完善个人信息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_Toc414726775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7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0FE9E217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76" w:history="1">
            <w:r w:rsidR="008F5DBE" w:rsidRPr="00CC732F">
              <w:rPr>
                <w:rStyle w:val="af8"/>
                <w:noProof/>
              </w:rPr>
              <w:t>2.6.2</w:t>
            </w:r>
            <w:r w:rsidR="008F5DBE" w:rsidRPr="00CC732F">
              <w:rPr>
                <w:rStyle w:val="af8"/>
                <w:rFonts w:hint="eastAsia"/>
                <w:noProof/>
              </w:rPr>
              <w:t>推荐可能认识的校友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_Toc414726776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7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1A933CFD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777" w:history="1">
            <w:r w:rsidR="008F5DBE" w:rsidRPr="00CC732F">
              <w:rPr>
                <w:rStyle w:val="af8"/>
                <w:noProof/>
              </w:rPr>
              <w:t>2.7</w:t>
            </w:r>
            <w:r w:rsidR="008F5DBE" w:rsidRPr="00CC732F">
              <w:rPr>
                <w:rStyle w:val="af8"/>
                <w:rFonts w:hint="eastAsia"/>
                <w:noProof/>
              </w:rPr>
              <w:t>人脉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_Toc414726777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7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1D9764F8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78" w:history="1">
            <w:r w:rsidR="008F5DBE" w:rsidRPr="00CC732F">
              <w:rPr>
                <w:rStyle w:val="af8"/>
                <w:noProof/>
              </w:rPr>
              <w:t>2.7.1</w:t>
            </w:r>
            <w:r w:rsidR="008F5DBE" w:rsidRPr="00CC732F">
              <w:rPr>
                <w:rStyle w:val="af8"/>
                <w:rFonts w:hint="eastAsia"/>
                <w:noProof/>
              </w:rPr>
              <w:t>人脉圈子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_Toc414726778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7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54093444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79" w:history="1">
            <w:r w:rsidR="008F5DBE" w:rsidRPr="00CC732F">
              <w:rPr>
                <w:rStyle w:val="af8"/>
                <w:noProof/>
              </w:rPr>
              <w:t>2.7.2</w:t>
            </w:r>
            <w:r w:rsidR="008F5DBE" w:rsidRPr="00CC732F">
              <w:rPr>
                <w:rStyle w:val="af8"/>
                <w:rFonts w:hint="eastAsia"/>
                <w:noProof/>
              </w:rPr>
              <w:t>公司圈子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_Toc414726779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7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0026FB0F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780" w:history="1">
            <w:r w:rsidR="008F5DBE" w:rsidRPr="00CC732F">
              <w:rPr>
                <w:rStyle w:val="af8"/>
                <w:noProof/>
              </w:rPr>
              <w:t>2.8</w:t>
            </w:r>
            <w:r w:rsidR="008F5DBE" w:rsidRPr="00CC732F">
              <w:rPr>
                <w:rStyle w:val="af8"/>
                <w:rFonts w:hint="eastAsia"/>
                <w:noProof/>
              </w:rPr>
              <w:t>论坛（海归路上）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_Toc414726780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7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727A2691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81" w:history="1">
            <w:r w:rsidR="008F5DBE" w:rsidRPr="00CC732F">
              <w:rPr>
                <w:rStyle w:val="af8"/>
                <w:noProof/>
              </w:rPr>
              <w:t>2.8.1</w:t>
            </w:r>
            <w:r w:rsidR="008F5DBE" w:rsidRPr="00CC732F">
              <w:rPr>
                <w:rStyle w:val="af8"/>
                <w:rFonts w:hint="eastAsia"/>
                <w:noProof/>
              </w:rPr>
              <w:t>磁帖展示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_Toc414726781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7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53268AC0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82" w:history="1">
            <w:r w:rsidR="008F5DBE" w:rsidRPr="00CC732F">
              <w:rPr>
                <w:rStyle w:val="af8"/>
                <w:noProof/>
              </w:rPr>
              <w:t>2.8.2</w:t>
            </w:r>
            <w:r w:rsidR="008F5DBE" w:rsidRPr="00CC732F">
              <w:rPr>
                <w:rStyle w:val="af8"/>
                <w:rFonts w:hint="eastAsia"/>
                <w:noProof/>
              </w:rPr>
              <w:t>话题展示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_Toc414726782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8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08A5DC91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83" w:history="1">
            <w:r w:rsidR="008F5DBE" w:rsidRPr="00CC732F">
              <w:rPr>
                <w:rStyle w:val="af8"/>
                <w:noProof/>
              </w:rPr>
              <w:t>2.8.3</w:t>
            </w:r>
            <w:r w:rsidR="008F5DBE" w:rsidRPr="00CC732F">
              <w:rPr>
                <w:rStyle w:val="af8"/>
                <w:rFonts w:hint="eastAsia"/>
                <w:noProof/>
              </w:rPr>
              <w:t>搜索问题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_Toc414726783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8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5E0B60F8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84" w:history="1">
            <w:r w:rsidR="008F5DBE" w:rsidRPr="00CC732F">
              <w:rPr>
                <w:rStyle w:val="af8"/>
                <w:noProof/>
              </w:rPr>
              <w:t>2.8.4</w:t>
            </w:r>
            <w:r w:rsidR="008F5DBE" w:rsidRPr="00CC732F">
              <w:rPr>
                <w:rStyle w:val="af8"/>
                <w:rFonts w:hint="eastAsia"/>
                <w:noProof/>
              </w:rPr>
              <w:t>快速提问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_Toc414726784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8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7593F011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85" w:history="1">
            <w:r w:rsidR="008F5DBE" w:rsidRPr="00CC732F">
              <w:rPr>
                <w:rStyle w:val="af8"/>
                <w:noProof/>
              </w:rPr>
              <w:t>2.8.5</w:t>
            </w:r>
            <w:r w:rsidR="008F5DBE" w:rsidRPr="00CC732F">
              <w:rPr>
                <w:rStyle w:val="af8"/>
                <w:rFonts w:hint="eastAsia"/>
                <w:noProof/>
              </w:rPr>
              <w:t>热门板块展示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_Toc414726785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8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476DC48C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86" w:history="1">
            <w:r w:rsidR="008F5DBE" w:rsidRPr="00CC732F">
              <w:rPr>
                <w:rStyle w:val="af8"/>
                <w:noProof/>
              </w:rPr>
              <w:t>2.8.6</w:t>
            </w:r>
            <w:r w:rsidR="008F5DBE" w:rsidRPr="00CC732F">
              <w:rPr>
                <w:rStyle w:val="af8"/>
                <w:rFonts w:hint="eastAsia"/>
                <w:noProof/>
              </w:rPr>
              <w:t>热议话题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_Toc414726786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8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5919F8D0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87" w:history="1">
            <w:r w:rsidR="008F5DBE" w:rsidRPr="00CC732F">
              <w:rPr>
                <w:rStyle w:val="af8"/>
                <w:noProof/>
              </w:rPr>
              <w:t>2.8.7</w:t>
            </w:r>
            <w:r w:rsidR="008F5DBE" w:rsidRPr="00CC732F">
              <w:rPr>
                <w:rStyle w:val="af8"/>
                <w:rFonts w:hint="eastAsia"/>
                <w:noProof/>
              </w:rPr>
              <w:t>广告投放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_Toc414726787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8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546B281E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88" w:history="1">
            <w:r w:rsidR="008F5DBE" w:rsidRPr="00CC732F">
              <w:rPr>
                <w:rStyle w:val="af8"/>
                <w:noProof/>
              </w:rPr>
              <w:t>2.8.8</w:t>
            </w:r>
            <w:r w:rsidR="008F5DBE" w:rsidRPr="00CC732F">
              <w:rPr>
                <w:rStyle w:val="af8"/>
                <w:rFonts w:hint="eastAsia"/>
                <w:noProof/>
              </w:rPr>
              <w:t>帖内展示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_Toc414726788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8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2DEED799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789" w:history="1">
            <w:r w:rsidR="008F5DBE" w:rsidRPr="00CC732F">
              <w:rPr>
                <w:rStyle w:val="af8"/>
                <w:noProof/>
              </w:rPr>
              <w:t>2.9HR</w:t>
            </w:r>
            <w:r w:rsidR="008F5DBE" w:rsidRPr="00CC732F">
              <w:rPr>
                <w:rStyle w:val="af8"/>
                <w:rFonts w:hint="eastAsia"/>
                <w:noProof/>
              </w:rPr>
              <w:t>首页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_Toc414726789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8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3ED1D41C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90" w:history="1">
            <w:r w:rsidR="008F5DBE" w:rsidRPr="00CC732F">
              <w:rPr>
                <w:rStyle w:val="af8"/>
                <w:noProof/>
              </w:rPr>
              <w:t>2.9.1</w:t>
            </w:r>
            <w:r w:rsidR="008F5DBE" w:rsidRPr="00CC732F">
              <w:rPr>
                <w:rStyle w:val="af8"/>
                <w:rFonts w:hint="eastAsia"/>
                <w:noProof/>
              </w:rPr>
              <w:t>提示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_Toc414726790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8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12C3139C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91" w:history="1">
            <w:r w:rsidR="008F5DBE" w:rsidRPr="00CC732F">
              <w:rPr>
                <w:rStyle w:val="af8"/>
                <w:noProof/>
              </w:rPr>
              <w:t>2.9.2</w:t>
            </w:r>
            <w:r w:rsidR="008F5DBE" w:rsidRPr="00CC732F">
              <w:rPr>
                <w:rStyle w:val="af8"/>
                <w:rFonts w:hint="eastAsia"/>
                <w:noProof/>
              </w:rPr>
              <w:t>推荐简历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_Toc414726791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9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60D40E8D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92" w:history="1">
            <w:r w:rsidR="008F5DBE" w:rsidRPr="00CC732F">
              <w:rPr>
                <w:rStyle w:val="af8"/>
                <w:noProof/>
              </w:rPr>
              <w:t>2.9.3</w:t>
            </w:r>
            <w:r w:rsidR="008F5DBE" w:rsidRPr="00CC732F">
              <w:rPr>
                <w:rStyle w:val="af8"/>
                <w:rFonts w:hint="eastAsia"/>
                <w:noProof/>
              </w:rPr>
              <w:t>资料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_Toc414726792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9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423F30FB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793" w:history="1">
            <w:r w:rsidR="008F5DBE" w:rsidRPr="00CC732F">
              <w:rPr>
                <w:rStyle w:val="af8"/>
                <w:noProof/>
              </w:rPr>
              <w:t>2.10</w:t>
            </w:r>
            <w:r w:rsidR="008F5DBE" w:rsidRPr="00CC732F">
              <w:rPr>
                <w:rStyle w:val="af8"/>
                <w:rFonts w:hint="eastAsia"/>
                <w:noProof/>
              </w:rPr>
              <w:t>简历管理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_Toc414726793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9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0D46ED65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94" w:history="1">
            <w:r w:rsidR="008F5DBE" w:rsidRPr="00CC732F">
              <w:rPr>
                <w:rStyle w:val="af8"/>
                <w:noProof/>
              </w:rPr>
              <w:t>2.10.1</w:t>
            </w:r>
            <w:r w:rsidR="008F5DBE" w:rsidRPr="00CC732F">
              <w:rPr>
                <w:rStyle w:val="af8"/>
                <w:rFonts w:hint="eastAsia"/>
                <w:noProof/>
              </w:rPr>
              <w:t>简历内容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_Toc414726794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9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750DF7DB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95" w:history="1">
            <w:r w:rsidR="008F5DBE" w:rsidRPr="00CC732F">
              <w:rPr>
                <w:rStyle w:val="af8"/>
                <w:noProof/>
              </w:rPr>
              <w:t>2.10.2</w:t>
            </w:r>
            <w:r w:rsidR="008F5DBE" w:rsidRPr="00CC732F">
              <w:rPr>
                <w:rStyle w:val="af8"/>
                <w:rFonts w:hint="eastAsia"/>
                <w:noProof/>
              </w:rPr>
              <w:t>简历状态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_Toc414726795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9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33EA874B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796" w:history="1">
            <w:r w:rsidR="008F5DBE" w:rsidRPr="00CC732F">
              <w:rPr>
                <w:rStyle w:val="af8"/>
                <w:noProof/>
              </w:rPr>
              <w:t>2.11</w:t>
            </w:r>
            <w:r w:rsidR="008F5DBE" w:rsidRPr="00CC732F">
              <w:rPr>
                <w:rStyle w:val="af8"/>
                <w:rFonts w:hint="eastAsia"/>
                <w:noProof/>
              </w:rPr>
              <w:t>职位管理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_Toc414726796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9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4755101A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97" w:history="1">
            <w:r w:rsidR="008F5DBE" w:rsidRPr="00CC732F">
              <w:rPr>
                <w:rStyle w:val="af8"/>
                <w:noProof/>
              </w:rPr>
              <w:t>2.11.1</w:t>
            </w:r>
            <w:r w:rsidR="008F5DBE" w:rsidRPr="00CC732F">
              <w:rPr>
                <w:rStyle w:val="af8"/>
                <w:rFonts w:hint="eastAsia"/>
                <w:noProof/>
              </w:rPr>
              <w:t>职位内容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_Toc414726797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9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255796B4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798" w:history="1">
            <w:r w:rsidR="008F5DBE" w:rsidRPr="00CC732F">
              <w:rPr>
                <w:rStyle w:val="af8"/>
                <w:noProof/>
              </w:rPr>
              <w:t>2.11.2</w:t>
            </w:r>
            <w:r w:rsidR="008F5DBE" w:rsidRPr="00CC732F">
              <w:rPr>
                <w:rStyle w:val="af8"/>
                <w:rFonts w:hint="eastAsia"/>
                <w:noProof/>
              </w:rPr>
              <w:t>职位状态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_Toc414726798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9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2C3D4864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799" w:history="1">
            <w:r w:rsidR="008F5DBE" w:rsidRPr="00CC732F">
              <w:rPr>
                <w:rStyle w:val="af8"/>
                <w:noProof/>
              </w:rPr>
              <w:t>2.12</w:t>
            </w:r>
            <w:r w:rsidR="008F5DBE" w:rsidRPr="00CC732F">
              <w:rPr>
                <w:rStyle w:val="af8"/>
                <w:rFonts w:hint="eastAsia"/>
                <w:noProof/>
              </w:rPr>
              <w:t>个人简历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_Toc414726799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9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460EE55E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800" w:history="1">
            <w:r w:rsidR="008F5DBE" w:rsidRPr="00CC732F">
              <w:rPr>
                <w:rStyle w:val="af8"/>
                <w:noProof/>
              </w:rPr>
              <w:t>2.12.1</w:t>
            </w:r>
            <w:r w:rsidR="008F5DBE" w:rsidRPr="00CC732F">
              <w:rPr>
                <w:rStyle w:val="af8"/>
                <w:rFonts w:hint="eastAsia"/>
                <w:noProof/>
              </w:rPr>
              <w:t>信息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_Toc414726800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9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4482141A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801" w:history="1">
            <w:r w:rsidR="008F5DBE" w:rsidRPr="00CC732F">
              <w:rPr>
                <w:rStyle w:val="af8"/>
                <w:noProof/>
              </w:rPr>
              <w:t>2.12.2</w:t>
            </w:r>
            <w:r w:rsidR="008F5DBE" w:rsidRPr="00CC732F">
              <w:rPr>
                <w:rStyle w:val="af8"/>
                <w:rFonts w:hint="eastAsia"/>
                <w:noProof/>
              </w:rPr>
              <w:t>设置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_Toc414726801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10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4D49F1D3" w14:textId="77777777" w:rsidR="008F5DBE" w:rsidRDefault="004D340D">
          <w:pPr>
            <w:pStyle w:val="11"/>
            <w:tabs>
              <w:tab w:val="right" w:leader="dot" w:pos="7190"/>
            </w:tabs>
            <w:rPr>
              <w:noProof/>
            </w:rPr>
          </w:pPr>
          <w:hyperlink w:anchor="_Toc414726802" w:history="1">
            <w:r w:rsidR="008F5DBE" w:rsidRPr="00CC732F">
              <w:rPr>
                <w:rStyle w:val="af8"/>
                <w:rFonts w:hint="eastAsia"/>
                <w:noProof/>
              </w:rPr>
              <w:t>三、</w:t>
            </w:r>
            <w:r w:rsidR="008F5DBE" w:rsidRPr="00CC732F">
              <w:rPr>
                <w:rStyle w:val="af8"/>
                <w:noProof/>
              </w:rPr>
              <w:t xml:space="preserve">    </w:t>
            </w:r>
            <w:r w:rsidR="008F5DBE" w:rsidRPr="00CC732F">
              <w:rPr>
                <w:rStyle w:val="af8"/>
                <w:rFonts w:hint="eastAsia"/>
                <w:noProof/>
              </w:rPr>
              <w:t>软硬件以及其他外部接口需求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_Toc414726802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11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28CF1753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803" w:history="1">
            <w:r w:rsidR="008F5DBE" w:rsidRPr="00CC732F">
              <w:rPr>
                <w:rStyle w:val="af8"/>
                <w:noProof/>
              </w:rPr>
              <w:t>3.1</w:t>
            </w:r>
            <w:r w:rsidR="008F5DBE" w:rsidRPr="00CC732F">
              <w:rPr>
                <w:rStyle w:val="af8"/>
                <w:rFonts w:hint="eastAsia"/>
                <w:noProof/>
              </w:rPr>
              <w:t>用户界面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_Toc414726803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11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2BBEA5AB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804" w:history="1">
            <w:r w:rsidR="008F5DBE" w:rsidRPr="00CC732F">
              <w:rPr>
                <w:rStyle w:val="af8"/>
                <w:rFonts w:hint="eastAsia"/>
                <w:noProof/>
              </w:rPr>
              <w:t>人机界面风格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_Toc414726804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11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4BE654C8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805" w:history="1">
            <w:r w:rsidR="008F5DBE" w:rsidRPr="00CC732F">
              <w:rPr>
                <w:rStyle w:val="af8"/>
                <w:rFonts w:hint="eastAsia"/>
                <w:noProof/>
              </w:rPr>
              <w:t>屏幕布局和解决方案的限制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_Toc414726805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11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5E4F5751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806" w:history="1">
            <w:r w:rsidR="008F5DBE" w:rsidRPr="00CC732F">
              <w:rPr>
                <w:rStyle w:val="af8"/>
                <w:rFonts w:hint="eastAsia"/>
                <w:noProof/>
              </w:rPr>
              <w:t>标准按钮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_Toc414726806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11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24D5B663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807" w:history="1">
            <w:r w:rsidR="008F5DBE" w:rsidRPr="00CC732F">
              <w:rPr>
                <w:rStyle w:val="af8"/>
                <w:rFonts w:hint="eastAsia"/>
                <w:noProof/>
              </w:rPr>
              <w:t>导航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_Toc414726807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11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35C2C663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808" w:history="1">
            <w:r w:rsidR="008F5DBE" w:rsidRPr="00CC732F">
              <w:rPr>
                <w:rStyle w:val="af8"/>
                <w:rFonts w:hint="eastAsia"/>
                <w:noProof/>
              </w:rPr>
              <w:t>快捷键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_Toc414726808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11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0C419651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809" w:history="1">
            <w:r w:rsidR="008F5DBE" w:rsidRPr="00CC732F">
              <w:rPr>
                <w:rStyle w:val="af8"/>
                <w:rFonts w:hint="eastAsia"/>
                <w:noProof/>
              </w:rPr>
              <w:t>错误信息提示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_Toc414726809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12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4B304671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810" w:history="1">
            <w:r w:rsidR="008F5DBE" w:rsidRPr="00CC732F">
              <w:rPr>
                <w:rStyle w:val="af8"/>
                <w:noProof/>
              </w:rPr>
              <w:t>3.2</w:t>
            </w:r>
            <w:r w:rsidR="008F5DBE" w:rsidRPr="00CC732F">
              <w:rPr>
                <w:rStyle w:val="af8"/>
                <w:rFonts w:hint="eastAsia"/>
                <w:noProof/>
              </w:rPr>
              <w:t>硬件需求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_Toc414726810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12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160B2C8D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811" w:history="1">
            <w:r w:rsidR="008F5DBE" w:rsidRPr="00CC732F">
              <w:rPr>
                <w:rStyle w:val="af8"/>
                <w:noProof/>
              </w:rPr>
              <w:t>3.3</w:t>
            </w:r>
            <w:r w:rsidR="008F5DBE" w:rsidRPr="00CC732F">
              <w:rPr>
                <w:rStyle w:val="af8"/>
                <w:rFonts w:hint="eastAsia"/>
                <w:noProof/>
              </w:rPr>
              <w:t>网络需求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_Toc414726811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12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45B8EC59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812" w:history="1">
            <w:r w:rsidR="008F5DBE" w:rsidRPr="00CC732F">
              <w:rPr>
                <w:rStyle w:val="af8"/>
                <w:noProof/>
              </w:rPr>
              <w:t>3.4</w:t>
            </w:r>
            <w:r w:rsidR="008F5DBE" w:rsidRPr="00CC732F">
              <w:rPr>
                <w:rStyle w:val="af8"/>
                <w:rFonts w:hint="eastAsia"/>
                <w:noProof/>
              </w:rPr>
              <w:t>接口需求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_Toc414726812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12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624FE4FA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813" w:history="1">
            <w:r w:rsidR="008F5DBE" w:rsidRPr="00CC732F">
              <w:rPr>
                <w:rStyle w:val="af8"/>
                <w:noProof/>
              </w:rPr>
              <w:t>3.5</w:t>
            </w:r>
            <w:r w:rsidR="008F5DBE" w:rsidRPr="00CC732F">
              <w:rPr>
                <w:rStyle w:val="af8"/>
                <w:rFonts w:hint="eastAsia"/>
                <w:noProof/>
              </w:rPr>
              <w:t>通信需求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_Toc414726813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12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2E103213" w14:textId="77777777" w:rsidR="008F5DBE" w:rsidRDefault="004D340D">
          <w:pPr>
            <w:pStyle w:val="11"/>
            <w:tabs>
              <w:tab w:val="right" w:leader="dot" w:pos="7190"/>
            </w:tabs>
            <w:rPr>
              <w:noProof/>
            </w:rPr>
          </w:pPr>
          <w:hyperlink w:anchor="_Toc414726814" w:history="1">
            <w:r w:rsidR="008F5DBE" w:rsidRPr="00CC732F">
              <w:rPr>
                <w:rStyle w:val="af8"/>
                <w:rFonts w:hint="eastAsia"/>
                <w:noProof/>
              </w:rPr>
              <w:t>四、</w:t>
            </w:r>
            <w:r w:rsidR="008F5DBE" w:rsidRPr="00CC732F">
              <w:rPr>
                <w:rStyle w:val="af8"/>
                <w:noProof/>
              </w:rPr>
              <w:t xml:space="preserve">    </w:t>
            </w:r>
            <w:r w:rsidR="008F5DBE" w:rsidRPr="00CC732F">
              <w:rPr>
                <w:rStyle w:val="af8"/>
                <w:rFonts w:hint="eastAsia"/>
                <w:noProof/>
              </w:rPr>
              <w:t>非功能需求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_Toc414726814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14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3E5DC1EB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815" w:history="1">
            <w:r w:rsidR="008F5DBE" w:rsidRPr="00CC732F">
              <w:rPr>
                <w:rStyle w:val="af8"/>
                <w:noProof/>
              </w:rPr>
              <w:t>4.1</w:t>
            </w:r>
            <w:r w:rsidR="008F5DBE" w:rsidRPr="00CC732F">
              <w:rPr>
                <w:rStyle w:val="af8"/>
                <w:rFonts w:hint="eastAsia"/>
                <w:noProof/>
              </w:rPr>
              <w:t>性能需求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_Toc414726815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14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2DE524FF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816" w:history="1">
            <w:r w:rsidR="008F5DBE" w:rsidRPr="00CC732F">
              <w:rPr>
                <w:rStyle w:val="af8"/>
                <w:noProof/>
              </w:rPr>
              <w:t>4.1.1</w:t>
            </w:r>
            <w:r w:rsidR="008F5DBE" w:rsidRPr="00CC732F">
              <w:rPr>
                <w:rStyle w:val="af8"/>
                <w:rFonts w:hint="eastAsia"/>
                <w:noProof/>
              </w:rPr>
              <w:t>处理能力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_Toc414726816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14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4AC90F32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817" w:history="1">
            <w:r w:rsidR="008F5DBE" w:rsidRPr="00CC732F">
              <w:rPr>
                <w:rStyle w:val="af8"/>
                <w:noProof/>
              </w:rPr>
              <w:t>4.1.2</w:t>
            </w:r>
            <w:r w:rsidR="008F5DBE" w:rsidRPr="00CC732F">
              <w:rPr>
                <w:rStyle w:val="af8"/>
                <w:rFonts w:hint="eastAsia"/>
                <w:noProof/>
              </w:rPr>
              <w:t>响应时间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_Toc414726817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14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1E58D2B9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818" w:history="1">
            <w:r w:rsidR="008F5DBE" w:rsidRPr="00CC732F">
              <w:rPr>
                <w:rStyle w:val="af8"/>
                <w:noProof/>
              </w:rPr>
              <w:t>4.2</w:t>
            </w:r>
            <w:r w:rsidR="008F5DBE" w:rsidRPr="00CC732F">
              <w:rPr>
                <w:rStyle w:val="af8"/>
                <w:rFonts w:hint="eastAsia"/>
                <w:noProof/>
              </w:rPr>
              <w:t>安全需求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_Toc414726818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14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5098C9B7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819" w:history="1">
            <w:r w:rsidR="008F5DBE" w:rsidRPr="00CC732F">
              <w:rPr>
                <w:rStyle w:val="af8"/>
                <w:noProof/>
              </w:rPr>
              <w:t>4.2.1</w:t>
            </w:r>
            <w:r w:rsidR="008F5DBE" w:rsidRPr="00CC732F">
              <w:rPr>
                <w:rStyle w:val="af8"/>
                <w:rFonts w:hint="eastAsia"/>
                <w:noProof/>
              </w:rPr>
              <w:t>网络安全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_Toc414726819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14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107F4867" w14:textId="77777777" w:rsidR="008F5DBE" w:rsidRDefault="004D340D">
          <w:pPr>
            <w:pStyle w:val="31"/>
            <w:tabs>
              <w:tab w:val="right" w:leader="dot" w:pos="7190"/>
            </w:tabs>
            <w:ind w:left="960"/>
            <w:rPr>
              <w:noProof/>
            </w:rPr>
          </w:pPr>
          <w:hyperlink w:anchor="_Toc414726820" w:history="1">
            <w:r w:rsidR="008F5DBE" w:rsidRPr="00CC732F">
              <w:rPr>
                <w:rStyle w:val="af8"/>
                <w:noProof/>
              </w:rPr>
              <w:t>4.2.2</w:t>
            </w:r>
            <w:r w:rsidR="008F5DBE" w:rsidRPr="00CC732F">
              <w:rPr>
                <w:rStyle w:val="af8"/>
                <w:rFonts w:hint="eastAsia"/>
                <w:noProof/>
              </w:rPr>
              <w:t>系统安全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_Toc414726820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15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7E093F80" w14:textId="77777777" w:rsidR="008F5DBE" w:rsidRDefault="004D340D">
          <w:pPr>
            <w:pStyle w:val="21"/>
            <w:tabs>
              <w:tab w:val="right" w:leader="dot" w:pos="7190"/>
            </w:tabs>
            <w:ind w:left="480"/>
            <w:rPr>
              <w:noProof/>
            </w:rPr>
          </w:pPr>
          <w:hyperlink w:anchor="_Toc414726821" w:history="1">
            <w:r w:rsidR="008F5DBE" w:rsidRPr="00CC732F">
              <w:rPr>
                <w:rStyle w:val="af8"/>
                <w:noProof/>
              </w:rPr>
              <w:t>4.3</w:t>
            </w:r>
            <w:r w:rsidR="008F5DBE" w:rsidRPr="00CC732F">
              <w:rPr>
                <w:rStyle w:val="af8"/>
                <w:rFonts w:hint="eastAsia"/>
                <w:noProof/>
              </w:rPr>
              <w:t>扩展性需求</w:t>
            </w:r>
            <w:r w:rsidR="008F5DBE">
              <w:rPr>
                <w:noProof/>
                <w:webHidden/>
              </w:rPr>
              <w:tab/>
            </w:r>
            <w:r w:rsidR="008F5DBE">
              <w:rPr>
                <w:noProof/>
                <w:webHidden/>
              </w:rPr>
              <w:fldChar w:fldCharType="begin"/>
            </w:r>
            <w:r w:rsidR="008F5DBE">
              <w:rPr>
                <w:noProof/>
                <w:webHidden/>
              </w:rPr>
              <w:instrText xml:space="preserve"> PAGEREF _Toc414726821 \h </w:instrText>
            </w:r>
            <w:r w:rsidR="008F5DBE">
              <w:rPr>
                <w:noProof/>
                <w:webHidden/>
              </w:rPr>
            </w:r>
            <w:r w:rsidR="008F5DBE">
              <w:rPr>
                <w:noProof/>
                <w:webHidden/>
              </w:rPr>
              <w:fldChar w:fldCharType="separate"/>
            </w:r>
            <w:r w:rsidR="008F5DBE">
              <w:rPr>
                <w:noProof/>
                <w:webHidden/>
              </w:rPr>
              <w:t>15</w:t>
            </w:r>
            <w:r w:rsidR="008F5DBE">
              <w:rPr>
                <w:noProof/>
                <w:webHidden/>
              </w:rPr>
              <w:fldChar w:fldCharType="end"/>
            </w:r>
          </w:hyperlink>
        </w:p>
        <w:p w14:paraId="43D61885" w14:textId="77777777" w:rsidR="008F5DBE" w:rsidRDefault="008F5DBE">
          <w:r>
            <w:rPr>
              <w:b/>
              <w:bCs/>
              <w:lang w:val="zh-CN"/>
            </w:rPr>
            <w:fldChar w:fldCharType="end"/>
          </w:r>
        </w:p>
      </w:sdtContent>
    </w:sdt>
    <w:p w14:paraId="07778C73" w14:textId="77777777" w:rsidR="009C5FF1" w:rsidRDefault="00F87F6B" w:rsidP="007C2295">
      <w:pPr>
        <w:pStyle w:val="1"/>
      </w:pPr>
      <w:bookmarkStart w:id="0" w:name="_Toc414726739"/>
      <w:r>
        <w:lastRenderedPageBreak/>
        <w:t>引言</w:t>
      </w:r>
      <w:bookmarkEnd w:id="0"/>
    </w:p>
    <w:p w14:paraId="1053BAFF" w14:textId="77777777" w:rsidR="00F87F6B" w:rsidRDefault="00F87F6B" w:rsidP="00F87F6B">
      <w:pPr>
        <w:pStyle w:val="2"/>
      </w:pPr>
      <w:bookmarkStart w:id="1" w:name="_Toc414726740"/>
      <w:r>
        <w:rPr>
          <w:rFonts w:hint="eastAsia"/>
        </w:rPr>
        <w:t>1.</w:t>
      </w:r>
      <w:r>
        <w:t>1</w:t>
      </w:r>
      <w:r>
        <w:rPr>
          <w:rFonts w:hint="eastAsia"/>
        </w:rPr>
        <w:t>定义</w:t>
      </w:r>
      <w:bookmarkEnd w:id="1"/>
    </w:p>
    <w:p w14:paraId="77398A59" w14:textId="77777777" w:rsidR="00165B7A" w:rsidRPr="00F87F6B" w:rsidRDefault="00165B7A" w:rsidP="00F87F6B">
      <w:r>
        <w:t xml:space="preserve">HR </w:t>
      </w:r>
      <w:r>
        <w:t>：公司人力资源代表人或人力部门</w:t>
      </w:r>
    </w:p>
    <w:p w14:paraId="757D5DA2" w14:textId="77777777" w:rsidR="00F87F6B" w:rsidRDefault="00F87F6B" w:rsidP="00F87F6B">
      <w:pPr>
        <w:pStyle w:val="2"/>
      </w:pPr>
      <w:bookmarkStart w:id="2" w:name="_Toc414726741"/>
      <w:r>
        <w:rPr>
          <w:rFonts w:hint="eastAsia"/>
        </w:rPr>
        <w:t>1.</w:t>
      </w:r>
      <w:r>
        <w:t>2</w:t>
      </w:r>
      <w:r>
        <w:t>目的</w:t>
      </w:r>
      <w:bookmarkEnd w:id="2"/>
    </w:p>
    <w:p w14:paraId="657DFFDE" w14:textId="77777777" w:rsidR="00F87F6B" w:rsidRPr="00F87F6B" w:rsidRDefault="00F87F6B" w:rsidP="00F87F6B">
      <w:r>
        <w:rPr>
          <w:rFonts w:hint="eastAsia"/>
        </w:rPr>
        <w:t xml:space="preserve">    </w:t>
      </w:r>
      <w:r>
        <w:rPr>
          <w:rFonts w:hint="eastAsia"/>
        </w:rPr>
        <w:t>编写此份“软件需求说明书”目的在于明确此次项目需求、安排项目规划与进度、组织开发与测试。</w:t>
      </w:r>
    </w:p>
    <w:p w14:paraId="2DCDD6C5" w14:textId="77777777" w:rsidR="00F87F6B" w:rsidRDefault="00F87F6B" w:rsidP="00F87F6B">
      <w:pPr>
        <w:pStyle w:val="2"/>
      </w:pPr>
      <w:bookmarkStart w:id="3" w:name="_Toc414726742"/>
      <w:r>
        <w:rPr>
          <w:rFonts w:hint="eastAsia"/>
        </w:rPr>
        <w:t>1.</w:t>
      </w:r>
      <w:r>
        <w:t>3</w:t>
      </w:r>
      <w:r>
        <w:t>背景</w:t>
      </w:r>
      <w:bookmarkEnd w:id="3"/>
    </w:p>
    <w:p w14:paraId="4CB5055A" w14:textId="77777777" w:rsidR="00F87F6B" w:rsidRDefault="00F87F6B" w:rsidP="00F87F6B">
      <w:r>
        <w:t>A</w:t>
      </w:r>
      <w:r>
        <w:rPr>
          <w:rFonts w:hint="eastAsia"/>
        </w:rPr>
        <w:t>．</w:t>
      </w:r>
      <w:r>
        <w:t>待开发系统名称为</w:t>
      </w:r>
      <w:r w:rsidR="007C2295">
        <w:t>北京十三行海外人才求职网站</w:t>
      </w:r>
    </w:p>
    <w:p w14:paraId="579B39F7" w14:textId="77777777" w:rsidR="00F87F6B" w:rsidRDefault="00F87F6B" w:rsidP="00F87F6B">
      <w:r>
        <w:t>B</w:t>
      </w:r>
      <w:r>
        <w:rPr>
          <w:rFonts w:hint="eastAsia"/>
        </w:rPr>
        <w:t>．</w:t>
      </w:r>
      <w:r>
        <w:t>本项目任务提出者为北京十三行公司、开发者包括</w:t>
      </w:r>
      <w:r>
        <w:t>LZX Team</w:t>
      </w:r>
      <w:r>
        <w:t>所有成员、用户面向各大公司以及国外留学生、计算中心拟使用阿里云服务器</w:t>
      </w:r>
    </w:p>
    <w:p w14:paraId="790BA4A0" w14:textId="77777777" w:rsidR="00F87F6B" w:rsidRPr="00F87F6B" w:rsidRDefault="00F87F6B" w:rsidP="00F87F6B">
      <w:r>
        <w:t>C</w:t>
      </w:r>
      <w:r>
        <w:rPr>
          <w:rFonts w:hint="eastAsia"/>
        </w:rPr>
        <w:t>．</w:t>
      </w:r>
      <w:r>
        <w:t>本系统同其他系统无相互来往</w:t>
      </w:r>
    </w:p>
    <w:p w14:paraId="4EB77D8B" w14:textId="77777777" w:rsidR="00F87F6B" w:rsidRDefault="00F87F6B" w:rsidP="00F87F6B">
      <w:pPr>
        <w:pStyle w:val="2"/>
      </w:pPr>
      <w:bookmarkStart w:id="4" w:name="_Toc414726743"/>
      <w:r>
        <w:rPr>
          <w:rFonts w:hint="eastAsia"/>
        </w:rPr>
        <w:t>1.</w:t>
      </w:r>
      <w:r>
        <w:t>4</w:t>
      </w:r>
      <w:r>
        <w:t>参考资料</w:t>
      </w:r>
      <w:bookmarkEnd w:id="4"/>
    </w:p>
    <w:p w14:paraId="70581B3B" w14:textId="77777777" w:rsidR="00F87F6B" w:rsidRDefault="004D340D" w:rsidP="00F87F6B">
      <w:pPr>
        <w:pStyle w:val="a0"/>
      </w:pPr>
      <w:hyperlink r:id="rId11" w:history="1">
        <w:r w:rsidR="00F87F6B" w:rsidRPr="00F87F6B">
          <w:rPr>
            <w:rStyle w:val="af8"/>
          </w:rPr>
          <w:t>项目开发计划</w:t>
        </w:r>
        <w:r w:rsidR="00F87F6B" w:rsidRPr="00F87F6B">
          <w:rPr>
            <w:rStyle w:val="af8"/>
          </w:rPr>
          <w:t>v2.0.docx</w:t>
        </w:r>
      </w:hyperlink>
    </w:p>
    <w:p w14:paraId="7F198930" w14:textId="77777777" w:rsidR="00F87F6B" w:rsidRDefault="00F87F6B">
      <w:pPr>
        <w:spacing w:before="200" w:line="276" w:lineRule="auto"/>
        <w:rPr>
          <w:color w:val="505050" w:themeColor="text2"/>
        </w:rPr>
      </w:pPr>
      <w:r>
        <w:br w:type="page"/>
      </w:r>
    </w:p>
    <w:p w14:paraId="11B0DFDD" w14:textId="77777777" w:rsidR="00F87F6B" w:rsidRDefault="007C2295" w:rsidP="007C2295">
      <w:pPr>
        <w:pStyle w:val="1"/>
        <w:numPr>
          <w:ilvl w:val="0"/>
          <w:numId w:val="5"/>
        </w:numPr>
      </w:pPr>
      <w:bookmarkStart w:id="5" w:name="_Toc414726744"/>
      <w:r>
        <w:rPr>
          <w:rFonts w:hint="eastAsia"/>
        </w:rPr>
        <w:lastRenderedPageBreak/>
        <w:t>需求概述</w:t>
      </w:r>
      <w:bookmarkEnd w:id="5"/>
    </w:p>
    <w:p w14:paraId="4988EAA4" w14:textId="77777777" w:rsidR="007C2295" w:rsidRDefault="007C2295" w:rsidP="007C2295">
      <w:pPr>
        <w:pStyle w:val="2"/>
      </w:pPr>
      <w:bookmarkStart w:id="6" w:name="_Toc414726745"/>
      <w:r>
        <w:rPr>
          <w:rFonts w:hint="eastAsia"/>
        </w:rPr>
        <w:t>1.</w:t>
      </w:r>
      <w:r>
        <w:t>1</w:t>
      </w:r>
      <w:r>
        <w:t>项目背景</w:t>
      </w:r>
      <w:bookmarkEnd w:id="6"/>
    </w:p>
    <w:p w14:paraId="249E68C0" w14:textId="77777777" w:rsidR="007C2295" w:rsidRDefault="007C2295" w:rsidP="007C2295">
      <w:pPr>
        <w:ind w:firstLine="195"/>
      </w:pPr>
      <w:r>
        <w:rPr>
          <w:rFonts w:hint="eastAsia"/>
        </w:rPr>
        <w:t>国际交流越来月频繁的今天，许多学子选择出国深造！！！！！！！！！！！！！！！！</w:t>
      </w:r>
    </w:p>
    <w:p w14:paraId="6C25590D" w14:textId="77777777" w:rsidR="007C2295" w:rsidRDefault="007C2295">
      <w:pPr>
        <w:spacing w:before="200" w:line="276" w:lineRule="auto"/>
      </w:pPr>
      <w:r>
        <w:br w:type="page"/>
      </w:r>
    </w:p>
    <w:p w14:paraId="6FD6369D" w14:textId="77777777" w:rsidR="007C2295" w:rsidRDefault="007C2295" w:rsidP="008A67BF">
      <w:pPr>
        <w:pStyle w:val="1"/>
        <w:numPr>
          <w:ilvl w:val="0"/>
          <w:numId w:val="5"/>
        </w:numPr>
      </w:pPr>
      <w:bookmarkStart w:id="7" w:name="_Toc414726746"/>
      <w:r>
        <w:rPr>
          <w:rFonts w:hint="eastAsia"/>
        </w:rPr>
        <w:lastRenderedPageBreak/>
        <w:t>系统功能需求</w:t>
      </w:r>
      <w:bookmarkEnd w:id="7"/>
    </w:p>
    <w:p w14:paraId="07FA1EA6" w14:textId="77777777" w:rsidR="008A67BF" w:rsidRPr="008A67BF" w:rsidRDefault="008A67BF" w:rsidP="008A67BF">
      <w:r>
        <w:rPr>
          <w:noProof/>
        </w:rPr>
        <w:drawing>
          <wp:inline distT="0" distB="0" distL="0" distR="0" wp14:anchorId="7750EFAF" wp14:editId="77081324">
            <wp:extent cx="4572000" cy="5353050"/>
            <wp:effectExtent l="0" t="0" r="0" b="0"/>
            <wp:docPr id="2" name="图片 2" descr="C:\Users\lenovo\AppData\Local\Microsoft\Windows\INetCache\Content.Word\任务清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Microsoft\Windows\INetCache\Content.Word\任务清单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6724A" w14:textId="77777777" w:rsidR="007C2295" w:rsidRDefault="007C2295" w:rsidP="007C2295">
      <w:pPr>
        <w:pStyle w:val="2"/>
      </w:pPr>
      <w:bookmarkStart w:id="8" w:name="_Toc414726747"/>
      <w:r>
        <w:rPr>
          <w:rFonts w:hint="eastAsia"/>
        </w:rPr>
        <w:t>2.</w:t>
      </w:r>
      <w:r>
        <w:t>1</w:t>
      </w:r>
      <w:r w:rsidR="00DE6CBB">
        <w:t>首页展示</w:t>
      </w:r>
      <w:bookmarkEnd w:id="8"/>
    </w:p>
    <w:p w14:paraId="580B4C42" w14:textId="77777777" w:rsidR="00DE6CBB" w:rsidRDefault="00DE6CBB" w:rsidP="00DE6CBB">
      <w:pPr>
        <w:pStyle w:val="3"/>
      </w:pPr>
      <w:bookmarkStart w:id="9" w:name="_Toc414726748"/>
      <w:r>
        <w:rPr>
          <w:rFonts w:hint="eastAsia"/>
        </w:rPr>
        <w:t>2.</w:t>
      </w:r>
      <w:r>
        <w:t>1.1</w:t>
      </w:r>
      <w:r>
        <w:t>导航栏</w:t>
      </w:r>
      <w:bookmarkEnd w:id="9"/>
    </w:p>
    <w:p w14:paraId="447975D7" w14:textId="77777777" w:rsidR="00DE6CBB" w:rsidRDefault="00DE6CBB" w:rsidP="00DE6CBB">
      <w:r>
        <w:t>包括各个子网页导航栏，例如找职位、论坛、人脉圈、企业信息、视频面试入口等，同时支持添加收藏，站内搜索功能。</w:t>
      </w:r>
    </w:p>
    <w:p w14:paraId="02AA883C" w14:textId="77777777" w:rsidR="00DE6CBB" w:rsidRDefault="00DE6CBB" w:rsidP="00DE6CBB">
      <w:pPr>
        <w:pStyle w:val="3"/>
      </w:pPr>
      <w:bookmarkStart w:id="10" w:name="_Toc414726749"/>
      <w:r>
        <w:rPr>
          <w:rFonts w:hint="eastAsia"/>
        </w:rPr>
        <w:lastRenderedPageBreak/>
        <w:t>2.</w:t>
      </w:r>
      <w:r>
        <w:t>1.2</w:t>
      </w:r>
      <w:r>
        <w:t>登陆</w:t>
      </w:r>
      <w:bookmarkEnd w:id="10"/>
    </w:p>
    <w:p w14:paraId="63391214" w14:textId="77777777" w:rsidR="00DE6CBB" w:rsidRDefault="00DE6CBB" w:rsidP="00DE6CBB">
      <w:r>
        <w:t>登陆选项分为求职者登陆，企业</w:t>
      </w:r>
      <w:r>
        <w:t>HR</w:t>
      </w:r>
      <w:r>
        <w:t>，创业者。</w:t>
      </w:r>
    </w:p>
    <w:p w14:paraId="1F777085" w14:textId="77777777" w:rsidR="005E389C" w:rsidRDefault="005E389C" w:rsidP="00DE6CBB">
      <w:r>
        <w:t>登陆需验证码、</w:t>
      </w:r>
      <w:r w:rsidR="005A381E">
        <w:t>可选快速登录</w:t>
      </w:r>
    </w:p>
    <w:p w14:paraId="44247456" w14:textId="77777777" w:rsidR="005E389C" w:rsidRDefault="005E389C" w:rsidP="00DE6CBB">
      <w:r>
        <w:t>合作账号登陆：暂不要求</w:t>
      </w:r>
    </w:p>
    <w:p w14:paraId="458FCECC" w14:textId="77777777" w:rsidR="00DE6CBB" w:rsidRDefault="00DE6CBB" w:rsidP="00DE6CBB">
      <w:r>
        <w:t>支持密码找回</w:t>
      </w:r>
    </w:p>
    <w:p w14:paraId="38FD53DB" w14:textId="77777777" w:rsidR="00DE6CBB" w:rsidRDefault="00DE6CBB" w:rsidP="00DE6CBB">
      <w:pPr>
        <w:pStyle w:val="3"/>
      </w:pPr>
      <w:bookmarkStart w:id="11" w:name="_Toc414726750"/>
      <w:r>
        <w:rPr>
          <w:rFonts w:hint="eastAsia"/>
        </w:rPr>
        <w:t>2.</w:t>
      </w:r>
      <w:r>
        <w:t>1.3</w:t>
      </w:r>
      <w:r>
        <w:t>注册</w:t>
      </w:r>
      <w:bookmarkEnd w:id="11"/>
    </w:p>
    <w:p w14:paraId="6986DA0A" w14:textId="77777777" w:rsidR="00DE6CBB" w:rsidRDefault="00DE6CBB" w:rsidP="00DE6CBB">
      <w:pPr>
        <w:pStyle w:val="a0"/>
      </w:pPr>
      <w:r>
        <w:t>求职者注册</w:t>
      </w:r>
      <w:r w:rsidR="007C3D08">
        <w:t>：姓名</w:t>
      </w:r>
      <w:r w:rsidR="007C3D08">
        <w:rPr>
          <w:rFonts w:hint="eastAsia"/>
        </w:rPr>
        <w:t>、生日、性别、学位、就读学校所在地、邮箱手机验证。</w:t>
      </w:r>
    </w:p>
    <w:p w14:paraId="75679788" w14:textId="77777777" w:rsidR="007C3D08" w:rsidRDefault="007C3D08" w:rsidP="00DE6CBB">
      <w:pPr>
        <w:pStyle w:val="a0"/>
      </w:pPr>
      <w:r>
        <w:t>企业</w:t>
      </w:r>
      <w:r>
        <w:t>HR</w:t>
      </w:r>
      <w:r>
        <w:t>注册：公司名称、所在地、联系人、电话、营业执照照片上传、邮箱手机验证码。</w:t>
      </w:r>
    </w:p>
    <w:p w14:paraId="222D3DCF" w14:textId="77777777" w:rsidR="007C3D08" w:rsidRPr="00DE6CBB" w:rsidRDefault="007C3D08" w:rsidP="00DE6CBB">
      <w:pPr>
        <w:pStyle w:val="a0"/>
      </w:pPr>
      <w:r>
        <w:t>创业者注册：暂不要求</w:t>
      </w:r>
    </w:p>
    <w:p w14:paraId="3CA8FC5A" w14:textId="77777777" w:rsidR="007C2295" w:rsidRDefault="005E389C" w:rsidP="005E389C">
      <w:pPr>
        <w:pStyle w:val="3"/>
      </w:pPr>
      <w:bookmarkStart w:id="12" w:name="_Toc414726751"/>
      <w:r>
        <w:rPr>
          <w:rFonts w:hint="eastAsia"/>
        </w:rPr>
        <w:t>2.</w:t>
      </w:r>
      <w:r>
        <w:t>1.4</w:t>
      </w:r>
      <w:r>
        <w:t>快速搜索</w:t>
      </w:r>
      <w:bookmarkEnd w:id="12"/>
    </w:p>
    <w:p w14:paraId="39E5CD7B" w14:textId="77777777" w:rsidR="005E389C" w:rsidRDefault="005E389C" w:rsidP="005E389C">
      <w:r>
        <w:t>条件搜索：所在地、职位、公司等</w:t>
      </w:r>
    </w:p>
    <w:p w14:paraId="4008B7C8" w14:textId="77777777" w:rsidR="005E389C" w:rsidRDefault="005E389C" w:rsidP="005E389C">
      <w:pPr>
        <w:pStyle w:val="3"/>
      </w:pPr>
      <w:bookmarkStart w:id="13" w:name="_Toc414726752"/>
      <w:r>
        <w:rPr>
          <w:rFonts w:hint="eastAsia"/>
        </w:rPr>
        <w:t>2.</w:t>
      </w:r>
      <w:r>
        <w:t>1.5</w:t>
      </w:r>
      <w:r>
        <w:t>动态显示</w:t>
      </w:r>
      <w:bookmarkEnd w:id="13"/>
    </w:p>
    <w:p w14:paraId="297F542A" w14:textId="77777777" w:rsidR="005E389C" w:rsidRDefault="005E389C" w:rsidP="005E389C">
      <w:r>
        <w:t>动态显示当前服务器中数据状态，例如新增职位数，选择视频面试人数（自动刷新）</w:t>
      </w:r>
    </w:p>
    <w:p w14:paraId="14CCA74D" w14:textId="77777777" w:rsidR="005E389C" w:rsidRDefault="005E389C" w:rsidP="005E389C">
      <w:pPr>
        <w:pStyle w:val="3"/>
      </w:pPr>
      <w:bookmarkStart w:id="14" w:name="_Toc414726753"/>
      <w:r>
        <w:rPr>
          <w:rFonts w:hint="eastAsia"/>
        </w:rPr>
        <w:t>2.</w:t>
      </w:r>
      <w:r>
        <w:t>1.6</w:t>
      </w:r>
      <w:r>
        <w:t>视频网站链接</w:t>
      </w:r>
      <w:bookmarkEnd w:id="14"/>
    </w:p>
    <w:p w14:paraId="0A3AF8DC" w14:textId="77777777" w:rsidR="005E389C" w:rsidRDefault="005E389C" w:rsidP="005E389C">
      <w:r>
        <w:t>首页内嵌视频</w:t>
      </w:r>
    </w:p>
    <w:p w14:paraId="1369D921" w14:textId="77777777" w:rsidR="005E389C" w:rsidRDefault="005E389C" w:rsidP="005E389C">
      <w:pPr>
        <w:pStyle w:val="3"/>
      </w:pPr>
      <w:bookmarkStart w:id="15" w:name="_Toc414726754"/>
      <w:r>
        <w:rPr>
          <w:rFonts w:hint="eastAsia"/>
        </w:rPr>
        <w:t>2.</w:t>
      </w:r>
      <w:r>
        <w:t>1.7</w:t>
      </w:r>
      <w:r>
        <w:t>热门职位展示</w:t>
      </w:r>
      <w:bookmarkEnd w:id="15"/>
    </w:p>
    <w:p w14:paraId="5EBB8C38" w14:textId="77777777" w:rsidR="005E389C" w:rsidRPr="005E389C" w:rsidRDefault="005E389C" w:rsidP="005E389C">
      <w:r>
        <w:t>动态展示在招职位数量，以及部分详细信息</w:t>
      </w:r>
    </w:p>
    <w:p w14:paraId="5BFF3A40" w14:textId="77777777" w:rsidR="005E389C" w:rsidRDefault="005E389C" w:rsidP="005E389C">
      <w:pPr>
        <w:pStyle w:val="3"/>
      </w:pPr>
      <w:bookmarkStart w:id="16" w:name="_Toc414726755"/>
      <w:r>
        <w:rPr>
          <w:rFonts w:hint="eastAsia"/>
        </w:rPr>
        <w:t>2.</w:t>
      </w:r>
      <w:r>
        <w:t>1.8</w:t>
      </w:r>
      <w:r>
        <w:t>知名企业主页入口</w:t>
      </w:r>
      <w:bookmarkEnd w:id="16"/>
    </w:p>
    <w:p w14:paraId="696A9764" w14:textId="77777777" w:rsidR="005E389C" w:rsidRDefault="005E389C" w:rsidP="005E389C">
      <w:r>
        <w:t>知名企业</w:t>
      </w:r>
      <w:r>
        <w:t>logo</w:t>
      </w:r>
      <w:r>
        <w:t>、入口以及职位所在地</w:t>
      </w:r>
    </w:p>
    <w:p w14:paraId="393ED7FB" w14:textId="77777777" w:rsidR="005A381E" w:rsidRDefault="005A381E" w:rsidP="005A381E">
      <w:pPr>
        <w:pStyle w:val="2"/>
      </w:pPr>
      <w:bookmarkStart w:id="17" w:name="_Toc414726756"/>
      <w:r>
        <w:rPr>
          <w:rFonts w:hint="eastAsia"/>
        </w:rPr>
        <w:lastRenderedPageBreak/>
        <w:t>2.</w:t>
      </w:r>
      <w:r>
        <w:t>2</w:t>
      </w:r>
      <w:r>
        <w:t>个人首页（求职者）</w:t>
      </w:r>
      <w:bookmarkEnd w:id="17"/>
    </w:p>
    <w:p w14:paraId="3AF08D4E" w14:textId="77777777" w:rsidR="005A381E" w:rsidRDefault="005A381E" w:rsidP="005A381E">
      <w:pPr>
        <w:pStyle w:val="3"/>
      </w:pPr>
      <w:bookmarkStart w:id="18" w:name="_Toc414726757"/>
      <w:r>
        <w:rPr>
          <w:rFonts w:hint="eastAsia"/>
        </w:rPr>
        <w:t>2.</w:t>
      </w:r>
      <w:r>
        <w:t>2.1</w:t>
      </w:r>
      <w:r>
        <w:t>导航栏</w:t>
      </w:r>
      <w:bookmarkEnd w:id="18"/>
    </w:p>
    <w:p w14:paraId="3969AA00" w14:textId="77777777" w:rsidR="005A381E" w:rsidRDefault="005A381E" w:rsidP="005A381E">
      <w:r>
        <w:rPr>
          <w:rFonts w:hint="eastAsia"/>
        </w:rPr>
        <w:t>快捷站内信、人脉圈、头像</w:t>
      </w:r>
    </w:p>
    <w:p w14:paraId="25AB927A" w14:textId="77777777" w:rsidR="005A381E" w:rsidRDefault="005A381E" w:rsidP="005A381E">
      <w:pPr>
        <w:pStyle w:val="3"/>
      </w:pPr>
      <w:bookmarkStart w:id="19" w:name="_Toc414726758"/>
      <w:r>
        <w:rPr>
          <w:rFonts w:hint="eastAsia"/>
        </w:rPr>
        <w:t>2.</w:t>
      </w:r>
      <w:r>
        <w:t>2.2</w:t>
      </w:r>
      <w:r>
        <w:t>个人资料完善</w:t>
      </w:r>
      <w:bookmarkEnd w:id="19"/>
    </w:p>
    <w:p w14:paraId="421F08F1" w14:textId="77777777" w:rsidR="005A381E" w:rsidRDefault="005A381E" w:rsidP="005A381E">
      <w:r>
        <w:t>设置完整度百分比显示</w:t>
      </w:r>
    </w:p>
    <w:p w14:paraId="3BA6EF5A" w14:textId="77777777" w:rsidR="005A381E" w:rsidRDefault="005A381E" w:rsidP="005A381E">
      <w:r>
        <w:t>内容包括学历、学校、专业名称、就读时间</w:t>
      </w:r>
    </w:p>
    <w:p w14:paraId="0E391575" w14:textId="77777777" w:rsidR="001B7E01" w:rsidRDefault="001B7E01" w:rsidP="005A381E"/>
    <w:p w14:paraId="3EF8E11A" w14:textId="77777777" w:rsidR="005A381E" w:rsidRDefault="005A381E" w:rsidP="005A381E">
      <w:pPr>
        <w:pStyle w:val="3"/>
      </w:pPr>
      <w:bookmarkStart w:id="20" w:name="_Toc414726759"/>
      <w:r>
        <w:rPr>
          <w:rFonts w:hint="eastAsia"/>
        </w:rPr>
        <w:t>2.</w:t>
      </w:r>
      <w:r>
        <w:t>2.3</w:t>
      </w:r>
      <w:r>
        <w:t>站内信息显示</w:t>
      </w:r>
      <w:bookmarkEnd w:id="20"/>
    </w:p>
    <w:p w14:paraId="6CE073BD" w14:textId="77777777" w:rsidR="005A381E" w:rsidRDefault="005A381E" w:rsidP="005A381E">
      <w:r>
        <w:t>显示个人头像，联系方式，专业，学位，学校，所在地，职位，工作时间，工作公司，投递简历数，面试数，好友数，发言数</w:t>
      </w:r>
    </w:p>
    <w:p w14:paraId="79C51CEE" w14:textId="77777777" w:rsidR="001B7E01" w:rsidRDefault="001B7E01" w:rsidP="001B7E01">
      <w:pPr>
        <w:pStyle w:val="3"/>
      </w:pPr>
      <w:bookmarkStart w:id="21" w:name="_Toc414726760"/>
      <w:r>
        <w:rPr>
          <w:rFonts w:hint="eastAsia"/>
        </w:rPr>
        <w:t>2.</w:t>
      </w:r>
      <w:r>
        <w:t>2.4</w:t>
      </w:r>
      <w:r>
        <w:t>推荐职位</w:t>
      </w:r>
      <w:bookmarkEnd w:id="21"/>
    </w:p>
    <w:p w14:paraId="19F3DFA8" w14:textId="77777777" w:rsidR="001B7E01" w:rsidRDefault="001B7E01" w:rsidP="001B7E01">
      <w:r>
        <w:t>根据数据库中已有的职位适配当前用户适合的职位，并显示公司、所在地、时间、月薪</w:t>
      </w:r>
    </w:p>
    <w:p w14:paraId="3BD7F9FC" w14:textId="77777777" w:rsidR="001B7E01" w:rsidRDefault="001B7E01" w:rsidP="001B7E01">
      <w:pPr>
        <w:pStyle w:val="3"/>
      </w:pPr>
      <w:bookmarkStart w:id="22" w:name="_Toc414726761"/>
      <w:r>
        <w:rPr>
          <w:rFonts w:hint="eastAsia"/>
        </w:rPr>
        <w:t>2.</w:t>
      </w:r>
      <w:r>
        <w:t>2.5</w:t>
      </w:r>
      <w:r>
        <w:t>简历状态</w:t>
      </w:r>
      <w:bookmarkEnd w:id="22"/>
    </w:p>
    <w:p w14:paraId="679E1D19" w14:textId="77777777" w:rsidR="001B7E01" w:rsidRDefault="001B7E01" w:rsidP="001B7E01">
      <w:r>
        <w:t>显示最后更新时间、可以查看、修改、编辑</w:t>
      </w:r>
    </w:p>
    <w:p w14:paraId="37CF3F25" w14:textId="77777777" w:rsidR="001B7E01" w:rsidRDefault="001B7E01" w:rsidP="001B7E01">
      <w:r>
        <w:t>同时显示有多少公司曾经查看过当前用户建立，多少家公司发出面试邀请</w:t>
      </w:r>
    </w:p>
    <w:p w14:paraId="24B639F9" w14:textId="77777777" w:rsidR="001B7E01" w:rsidRDefault="001B7E01" w:rsidP="001B7E01">
      <w:r>
        <w:t>今日</w:t>
      </w:r>
      <w:r w:rsidR="0001028C">
        <w:t>已投递多少份简历，日上线为</w:t>
      </w:r>
      <w:r w:rsidR="0001028C">
        <w:rPr>
          <w:rFonts w:hint="eastAsia"/>
        </w:rPr>
        <w:t>20</w:t>
      </w:r>
    </w:p>
    <w:p w14:paraId="7DDABC87" w14:textId="77777777" w:rsidR="0001028C" w:rsidRDefault="0001028C" w:rsidP="0001028C">
      <w:pPr>
        <w:pStyle w:val="3"/>
      </w:pPr>
      <w:bookmarkStart w:id="23" w:name="_Toc414726762"/>
      <w:r>
        <w:t>2.2.6</w:t>
      </w:r>
      <w:r>
        <w:t>毕业倒计时</w:t>
      </w:r>
      <w:bookmarkEnd w:id="23"/>
    </w:p>
    <w:p w14:paraId="4B7F744A" w14:textId="77777777" w:rsidR="0001028C" w:rsidRDefault="0001028C" w:rsidP="0001028C">
      <w:r>
        <w:t>显示距毕业所剩时间</w:t>
      </w:r>
    </w:p>
    <w:p w14:paraId="739D0E6D" w14:textId="77777777" w:rsidR="0001028C" w:rsidRDefault="0001028C" w:rsidP="0001028C">
      <w:pPr>
        <w:pStyle w:val="3"/>
      </w:pPr>
      <w:bookmarkStart w:id="24" w:name="_Toc414726763"/>
      <w:r>
        <w:rPr>
          <w:rFonts w:hint="eastAsia"/>
        </w:rPr>
        <w:t>2.</w:t>
      </w:r>
      <w:r>
        <w:t>2.7</w:t>
      </w:r>
      <w:r>
        <w:t>论坛缩略图</w:t>
      </w:r>
      <w:bookmarkEnd w:id="24"/>
    </w:p>
    <w:p w14:paraId="6B3F59BD" w14:textId="77777777" w:rsidR="0001028C" w:rsidRDefault="0001028C" w:rsidP="0001028C">
      <w:r>
        <w:t>显示当前论坛首页滚动内容</w:t>
      </w:r>
    </w:p>
    <w:p w14:paraId="7862A875" w14:textId="77777777" w:rsidR="00D71ADA" w:rsidRDefault="00D71ADA" w:rsidP="00D71ADA">
      <w:pPr>
        <w:pStyle w:val="2"/>
      </w:pPr>
      <w:bookmarkStart w:id="25" w:name="_Toc414726764"/>
      <w:r>
        <w:rPr>
          <w:rFonts w:hint="eastAsia"/>
        </w:rPr>
        <w:lastRenderedPageBreak/>
        <w:t>2.3</w:t>
      </w:r>
      <w:r>
        <w:rPr>
          <w:rFonts w:hint="eastAsia"/>
        </w:rPr>
        <w:t>公司首页</w:t>
      </w:r>
      <w:bookmarkEnd w:id="25"/>
    </w:p>
    <w:p w14:paraId="7BE599FE" w14:textId="77777777" w:rsidR="00D71ADA" w:rsidRDefault="00D71ADA" w:rsidP="00D71ADA">
      <w:pPr>
        <w:pStyle w:val="3"/>
      </w:pPr>
      <w:bookmarkStart w:id="26" w:name="_Toc414726765"/>
      <w:r>
        <w:rPr>
          <w:rFonts w:hint="eastAsia"/>
        </w:rPr>
        <w:t>2.</w:t>
      </w:r>
      <w:r>
        <w:t>3.1</w:t>
      </w:r>
      <w:r>
        <w:t>公司简介</w:t>
      </w:r>
      <w:bookmarkEnd w:id="26"/>
    </w:p>
    <w:p w14:paraId="3251B177" w14:textId="77777777" w:rsidR="00D71ADA" w:rsidRDefault="00D71ADA" w:rsidP="00D71ADA">
      <w:r>
        <w:t>Logo</w:t>
      </w:r>
      <w:r>
        <w:t>、名称、快捷关注、关注人数、公司规模、公司性质、公司简介、地址。</w:t>
      </w:r>
    </w:p>
    <w:p w14:paraId="0311F661" w14:textId="77777777" w:rsidR="00D71ADA" w:rsidRDefault="00D71ADA" w:rsidP="00D71ADA">
      <w:pPr>
        <w:pStyle w:val="3"/>
      </w:pPr>
      <w:bookmarkStart w:id="27" w:name="_Toc414726766"/>
      <w:r>
        <w:rPr>
          <w:rFonts w:hint="eastAsia"/>
        </w:rPr>
        <w:t>2.</w:t>
      </w:r>
      <w:r>
        <w:t>3.2</w:t>
      </w:r>
      <w:r>
        <w:t>公司内快捷搜索</w:t>
      </w:r>
      <w:bookmarkEnd w:id="27"/>
    </w:p>
    <w:p w14:paraId="63259A0A" w14:textId="77777777" w:rsidR="00D71ADA" w:rsidRDefault="00D71ADA" w:rsidP="00D71ADA">
      <w:r>
        <w:t>搜索条件：地点、部门、自定义关键字；</w:t>
      </w:r>
    </w:p>
    <w:p w14:paraId="34935152" w14:textId="77777777" w:rsidR="00D71ADA" w:rsidRDefault="00D71ADA" w:rsidP="00D71ADA">
      <w:r>
        <w:t>显示职位、部门、地点、薪水、发布时间。</w:t>
      </w:r>
    </w:p>
    <w:p w14:paraId="12A37F8C" w14:textId="77777777" w:rsidR="00D71ADA" w:rsidRDefault="00D71ADA" w:rsidP="00D71ADA">
      <w:pPr>
        <w:pStyle w:val="3"/>
      </w:pPr>
      <w:bookmarkStart w:id="28" w:name="_Toc414726767"/>
      <w:r>
        <w:rPr>
          <w:rFonts w:hint="eastAsia"/>
        </w:rPr>
        <w:t>2.</w:t>
      </w:r>
      <w:r>
        <w:t>3.3</w:t>
      </w:r>
      <w:r>
        <w:t>留言</w:t>
      </w:r>
      <w:bookmarkEnd w:id="28"/>
    </w:p>
    <w:p w14:paraId="2560DFA6" w14:textId="77777777" w:rsidR="00D71ADA" w:rsidRDefault="00D71ADA" w:rsidP="00D71ADA">
      <w:r>
        <w:t>给公司留言。</w:t>
      </w:r>
    </w:p>
    <w:p w14:paraId="1070A937" w14:textId="77777777" w:rsidR="00676109" w:rsidRDefault="00703F12" w:rsidP="00676109">
      <w:pPr>
        <w:pStyle w:val="2"/>
      </w:pPr>
      <w:bookmarkStart w:id="29" w:name="_Toc414726768"/>
      <w:r>
        <w:rPr>
          <w:rFonts w:hint="eastAsia"/>
        </w:rPr>
        <w:t>2.</w:t>
      </w:r>
      <w:r>
        <w:t>4</w:t>
      </w:r>
      <w:r w:rsidR="00676109">
        <w:rPr>
          <w:rFonts w:hint="eastAsia"/>
        </w:rPr>
        <w:t>找职位</w:t>
      </w:r>
      <w:bookmarkEnd w:id="29"/>
    </w:p>
    <w:p w14:paraId="4D186883" w14:textId="77777777" w:rsidR="00703F12" w:rsidRDefault="00703F12" w:rsidP="00703F12">
      <w:pPr>
        <w:pStyle w:val="3"/>
      </w:pPr>
      <w:bookmarkStart w:id="30" w:name="_Toc414726769"/>
      <w:r>
        <w:rPr>
          <w:rFonts w:hint="eastAsia"/>
        </w:rPr>
        <w:t>2.</w:t>
      </w:r>
      <w:r>
        <w:t>4.1</w:t>
      </w:r>
      <w:r>
        <w:t>关键词搜索</w:t>
      </w:r>
      <w:bookmarkEnd w:id="30"/>
    </w:p>
    <w:p w14:paraId="3C6E5902" w14:textId="77777777" w:rsidR="00703F12" w:rsidRDefault="00703F12" w:rsidP="00703F12">
      <w:r>
        <w:t>职位名（下拉）、公司名（全称或关键词）、行业（下拉）、职能（下拉）、地区（下拉）、企业规模（下拉）、企业性质（下拉）；</w:t>
      </w:r>
    </w:p>
    <w:p w14:paraId="70597F62" w14:textId="77777777" w:rsidR="00703F12" w:rsidRPr="00703F12" w:rsidRDefault="00703F12" w:rsidP="00703F12">
      <w:r>
        <w:t>支持搜索结果筛选（职位、发布时间、月薪）</w:t>
      </w:r>
    </w:p>
    <w:p w14:paraId="3478D4C1" w14:textId="77777777" w:rsidR="00676109" w:rsidRDefault="00703F12" w:rsidP="00703F12">
      <w:pPr>
        <w:pStyle w:val="3"/>
      </w:pPr>
      <w:bookmarkStart w:id="31" w:name="_Toc414726770"/>
      <w:r>
        <w:rPr>
          <w:rFonts w:hint="eastAsia"/>
        </w:rPr>
        <w:t>2.</w:t>
      </w:r>
      <w:r>
        <w:t>4.2</w:t>
      </w:r>
      <w:r>
        <w:t>友情链接</w:t>
      </w:r>
      <w:bookmarkEnd w:id="31"/>
    </w:p>
    <w:p w14:paraId="1A86B739" w14:textId="77777777" w:rsidR="00703F12" w:rsidRDefault="00703F12" w:rsidP="00703F12">
      <w:r>
        <w:t>包括猎聘、人才等</w:t>
      </w:r>
    </w:p>
    <w:p w14:paraId="3D2FC7A5" w14:textId="77777777" w:rsidR="009000BD" w:rsidRDefault="009000BD" w:rsidP="009000BD">
      <w:pPr>
        <w:pStyle w:val="3"/>
      </w:pPr>
      <w:bookmarkStart w:id="32" w:name="_Toc414726771"/>
      <w:r>
        <w:rPr>
          <w:rFonts w:hint="eastAsia"/>
        </w:rPr>
        <w:t>2.</w:t>
      </w:r>
      <w:r>
        <w:t>4.3</w:t>
      </w:r>
      <w:r>
        <w:t>广告</w:t>
      </w:r>
      <w:bookmarkEnd w:id="32"/>
    </w:p>
    <w:p w14:paraId="6D0AD8C9" w14:textId="77777777" w:rsidR="009000BD" w:rsidRDefault="009000BD" w:rsidP="009000BD">
      <w:r>
        <w:t>广告投放</w:t>
      </w:r>
    </w:p>
    <w:p w14:paraId="542B7AAC" w14:textId="77777777" w:rsidR="002C3ECA" w:rsidRDefault="002C3ECA" w:rsidP="002C3ECA">
      <w:pPr>
        <w:pStyle w:val="2"/>
      </w:pPr>
      <w:bookmarkStart w:id="33" w:name="_Toc414726772"/>
      <w:r>
        <w:rPr>
          <w:rFonts w:hint="eastAsia"/>
        </w:rPr>
        <w:lastRenderedPageBreak/>
        <w:t>2.</w:t>
      </w:r>
      <w:r>
        <w:t>5</w:t>
      </w:r>
      <w:r>
        <w:t>个人投递职位管理</w:t>
      </w:r>
      <w:bookmarkEnd w:id="33"/>
    </w:p>
    <w:p w14:paraId="230E08CE" w14:textId="77777777" w:rsidR="002C3ECA" w:rsidRDefault="002C3ECA" w:rsidP="002C3ECA">
      <w:pPr>
        <w:pStyle w:val="3"/>
      </w:pPr>
      <w:bookmarkStart w:id="34" w:name="_Toc414726773"/>
      <w:r>
        <w:t>信息</w:t>
      </w:r>
      <w:bookmarkEnd w:id="34"/>
    </w:p>
    <w:p w14:paraId="6C748506" w14:textId="77777777" w:rsidR="002C3ECA" w:rsidRDefault="002C3ECA" w:rsidP="002C3ECA">
      <w:r>
        <w:t>包括职位名称、公司、所在地、投递时间、跟踪信息（进度包括已投递、筛选中、面试邀约）、点击进入面试。</w:t>
      </w:r>
    </w:p>
    <w:p w14:paraId="4D202E3E" w14:textId="77777777" w:rsidR="002C3ECA" w:rsidRDefault="002C3ECA" w:rsidP="002C3ECA">
      <w:pPr>
        <w:pStyle w:val="2"/>
      </w:pPr>
      <w:bookmarkStart w:id="35" w:name="_Toc414726774"/>
      <w:r>
        <w:rPr>
          <w:rFonts w:hint="eastAsia"/>
        </w:rPr>
        <w:t>2.</w:t>
      </w:r>
      <w:r>
        <w:t>6</w:t>
      </w:r>
      <w:r>
        <w:t>校友查找</w:t>
      </w:r>
      <w:bookmarkEnd w:id="35"/>
    </w:p>
    <w:p w14:paraId="669ACC20" w14:textId="77777777" w:rsidR="002C3ECA" w:rsidRDefault="002C3ECA" w:rsidP="002C3ECA">
      <w:pPr>
        <w:pStyle w:val="3"/>
      </w:pPr>
      <w:bookmarkStart w:id="36" w:name="_Toc414726775"/>
      <w:r>
        <w:rPr>
          <w:rFonts w:hint="eastAsia"/>
        </w:rPr>
        <w:t>2.</w:t>
      </w:r>
      <w:r>
        <w:t>6.1</w:t>
      </w:r>
      <w:r>
        <w:rPr>
          <w:rFonts w:hint="eastAsia"/>
        </w:rPr>
        <w:t>已完善个人信息</w:t>
      </w:r>
      <w:bookmarkEnd w:id="36"/>
    </w:p>
    <w:p w14:paraId="5B95CC07" w14:textId="77777777" w:rsidR="0073435F" w:rsidRDefault="002C3ECA" w:rsidP="002C3ECA">
      <w:r>
        <w:rPr>
          <w:rFonts w:hint="eastAsia"/>
        </w:rPr>
        <w:t>搜索校友、</w:t>
      </w:r>
      <w:r w:rsidR="0073435F">
        <w:rPr>
          <w:rFonts w:hint="eastAsia"/>
        </w:rPr>
        <w:t>显示基本信息</w:t>
      </w:r>
    </w:p>
    <w:p w14:paraId="1CC111AB" w14:textId="77777777" w:rsidR="0073435F" w:rsidRDefault="0073435F" w:rsidP="0073435F">
      <w:pPr>
        <w:pStyle w:val="3"/>
      </w:pPr>
      <w:bookmarkStart w:id="37" w:name="_Toc414726776"/>
      <w:r>
        <w:t>2.6.2</w:t>
      </w:r>
      <w:r>
        <w:t>推荐可能认识的校友</w:t>
      </w:r>
      <w:bookmarkEnd w:id="37"/>
    </w:p>
    <w:p w14:paraId="35CFA0E4" w14:textId="77777777" w:rsidR="0073435F" w:rsidRDefault="0073435F" w:rsidP="0073435F">
      <w:r>
        <w:t>显示基本信息</w:t>
      </w:r>
    </w:p>
    <w:p w14:paraId="795C2783" w14:textId="77777777" w:rsidR="00F832DC" w:rsidRDefault="00F832DC" w:rsidP="00F832DC">
      <w:pPr>
        <w:pStyle w:val="2"/>
      </w:pPr>
      <w:bookmarkStart w:id="38" w:name="_Toc414726777"/>
      <w:r>
        <w:rPr>
          <w:rFonts w:hint="eastAsia"/>
        </w:rPr>
        <w:t>2.</w:t>
      </w:r>
      <w:r>
        <w:t>7</w:t>
      </w:r>
      <w:r>
        <w:t>人脉</w:t>
      </w:r>
      <w:bookmarkEnd w:id="38"/>
    </w:p>
    <w:p w14:paraId="5F64C0E1" w14:textId="77777777" w:rsidR="00F832DC" w:rsidRDefault="00F832DC" w:rsidP="00F832DC">
      <w:pPr>
        <w:pStyle w:val="3"/>
      </w:pPr>
      <w:bookmarkStart w:id="39" w:name="_Toc414726778"/>
      <w:r>
        <w:rPr>
          <w:rFonts w:hint="eastAsia"/>
        </w:rPr>
        <w:t>2.</w:t>
      </w:r>
      <w:r>
        <w:t>7.1</w:t>
      </w:r>
      <w:r>
        <w:t>人脉圈子</w:t>
      </w:r>
      <w:bookmarkEnd w:id="39"/>
    </w:p>
    <w:p w14:paraId="37484DFB" w14:textId="77777777" w:rsidR="00F832DC" w:rsidRDefault="00F832DC" w:rsidP="00F832DC">
      <w:r>
        <w:rPr>
          <w:rFonts w:hint="eastAsia"/>
        </w:rPr>
        <w:t>好友（可发私信）、关注（邀请好友）、粉丝。</w:t>
      </w:r>
    </w:p>
    <w:p w14:paraId="6BE472A5" w14:textId="77777777" w:rsidR="00F832DC" w:rsidRDefault="00F832DC" w:rsidP="00F832DC">
      <w:r>
        <w:t>黑名单设置。</w:t>
      </w:r>
    </w:p>
    <w:p w14:paraId="360F0353" w14:textId="77777777" w:rsidR="0032296D" w:rsidRDefault="0032296D" w:rsidP="0032296D">
      <w:pPr>
        <w:pStyle w:val="3"/>
      </w:pPr>
      <w:bookmarkStart w:id="40" w:name="_Toc414726779"/>
      <w:r>
        <w:rPr>
          <w:rFonts w:hint="eastAsia"/>
        </w:rPr>
        <w:t>2.</w:t>
      </w:r>
      <w:r>
        <w:t>7.2</w:t>
      </w:r>
      <w:r>
        <w:t>公司圈子</w:t>
      </w:r>
      <w:bookmarkEnd w:id="40"/>
    </w:p>
    <w:p w14:paraId="78FF69D4" w14:textId="77777777" w:rsidR="0032296D" w:rsidRDefault="0032296D" w:rsidP="0032296D">
      <w:r>
        <w:t>关注公司，获取新信息</w:t>
      </w:r>
    </w:p>
    <w:p w14:paraId="798BF2AE" w14:textId="77777777" w:rsidR="0032296D" w:rsidRDefault="0032296D" w:rsidP="0032296D">
      <w:r>
        <w:t>公司与求职者互相关注可发私信</w:t>
      </w:r>
    </w:p>
    <w:p w14:paraId="08EA0968" w14:textId="77777777" w:rsidR="005726FD" w:rsidRDefault="005726FD" w:rsidP="005726FD">
      <w:pPr>
        <w:pStyle w:val="2"/>
      </w:pPr>
      <w:bookmarkStart w:id="41" w:name="_Toc414726780"/>
      <w:r>
        <w:rPr>
          <w:rFonts w:hint="eastAsia"/>
        </w:rPr>
        <w:t>2.</w:t>
      </w:r>
      <w:r>
        <w:t>8</w:t>
      </w:r>
      <w:r>
        <w:t>论坛（海归路上）</w:t>
      </w:r>
      <w:bookmarkEnd w:id="41"/>
    </w:p>
    <w:p w14:paraId="15778891" w14:textId="77777777" w:rsidR="005726FD" w:rsidRDefault="005726FD" w:rsidP="005726FD">
      <w:pPr>
        <w:pStyle w:val="3"/>
      </w:pPr>
      <w:bookmarkStart w:id="42" w:name="_Toc414726781"/>
      <w:r>
        <w:rPr>
          <w:rFonts w:hint="eastAsia"/>
        </w:rPr>
        <w:t>2.</w:t>
      </w:r>
      <w:r>
        <w:t>8.1</w:t>
      </w:r>
      <w:r>
        <w:t>磁帖展示</w:t>
      </w:r>
      <w:bookmarkEnd w:id="42"/>
    </w:p>
    <w:p w14:paraId="25BED57B" w14:textId="77777777" w:rsidR="005726FD" w:rsidRDefault="005726FD" w:rsidP="005726FD">
      <w:r>
        <w:t>展示相关新闻，图片链接</w:t>
      </w:r>
    </w:p>
    <w:p w14:paraId="25108901" w14:textId="77777777" w:rsidR="005726FD" w:rsidRDefault="005726FD" w:rsidP="00687DC8">
      <w:pPr>
        <w:pStyle w:val="3"/>
      </w:pPr>
      <w:bookmarkStart w:id="43" w:name="_Toc414726782"/>
      <w:r>
        <w:rPr>
          <w:rFonts w:hint="eastAsia"/>
        </w:rPr>
        <w:lastRenderedPageBreak/>
        <w:t>2.</w:t>
      </w:r>
      <w:r>
        <w:t>8.2</w:t>
      </w:r>
      <w:r>
        <w:t>话题展示</w:t>
      </w:r>
      <w:bookmarkEnd w:id="43"/>
    </w:p>
    <w:p w14:paraId="0664C37C" w14:textId="77777777" w:rsidR="005726FD" w:rsidRDefault="005726FD" w:rsidP="005726FD">
      <w:r>
        <w:t>特定企业新闻内容</w:t>
      </w:r>
    </w:p>
    <w:p w14:paraId="62AC1089" w14:textId="77777777" w:rsidR="005726FD" w:rsidRDefault="005726FD" w:rsidP="00687DC8">
      <w:pPr>
        <w:pStyle w:val="3"/>
      </w:pPr>
      <w:bookmarkStart w:id="44" w:name="_Toc414726783"/>
      <w:r>
        <w:rPr>
          <w:rFonts w:hint="eastAsia"/>
        </w:rPr>
        <w:t>2.</w:t>
      </w:r>
      <w:r>
        <w:t>8.3</w:t>
      </w:r>
      <w:r>
        <w:t>搜索问题</w:t>
      </w:r>
      <w:bookmarkEnd w:id="44"/>
    </w:p>
    <w:p w14:paraId="7E034337" w14:textId="77777777" w:rsidR="005726FD" w:rsidRDefault="005726FD" w:rsidP="005726FD">
      <w:r>
        <w:t>搜索问题，显示结果</w:t>
      </w:r>
    </w:p>
    <w:p w14:paraId="5E3680F3" w14:textId="77777777" w:rsidR="005726FD" w:rsidRDefault="005726FD" w:rsidP="00687DC8">
      <w:pPr>
        <w:pStyle w:val="3"/>
      </w:pPr>
      <w:bookmarkStart w:id="45" w:name="_Toc414726784"/>
      <w:r>
        <w:rPr>
          <w:rFonts w:hint="eastAsia"/>
        </w:rPr>
        <w:t>2.</w:t>
      </w:r>
      <w:r>
        <w:t>8.4</w:t>
      </w:r>
      <w:r>
        <w:t>快速提问</w:t>
      </w:r>
      <w:bookmarkEnd w:id="45"/>
    </w:p>
    <w:p w14:paraId="6BFDE0BD" w14:textId="77777777" w:rsidR="005726FD" w:rsidRDefault="005726FD" w:rsidP="005726FD">
      <w:r>
        <w:t>发帖提问</w:t>
      </w:r>
    </w:p>
    <w:p w14:paraId="05A3932C" w14:textId="77777777" w:rsidR="005726FD" w:rsidRDefault="005726FD" w:rsidP="00687DC8">
      <w:pPr>
        <w:pStyle w:val="3"/>
      </w:pPr>
      <w:bookmarkStart w:id="46" w:name="_Toc414726785"/>
      <w:r>
        <w:rPr>
          <w:rFonts w:hint="eastAsia"/>
        </w:rPr>
        <w:t>2.</w:t>
      </w:r>
      <w:r>
        <w:t>8.5</w:t>
      </w:r>
      <w:r>
        <w:t>热门板块展示</w:t>
      </w:r>
      <w:bookmarkEnd w:id="46"/>
    </w:p>
    <w:p w14:paraId="6F51B0A9" w14:textId="77777777" w:rsidR="005726FD" w:rsidRDefault="005726FD" w:rsidP="005726FD">
      <w:r>
        <w:t>例如就业、创业、互联网、留学、华人</w:t>
      </w:r>
    </w:p>
    <w:p w14:paraId="2BF32DA5" w14:textId="77777777" w:rsidR="00687DC8" w:rsidRDefault="00687DC8" w:rsidP="005726FD">
      <w:r>
        <w:t>分别展示主题（链接）及预览，发起原因，时间，发帖人姓，回答数</w:t>
      </w:r>
    </w:p>
    <w:p w14:paraId="2B2ADC4C" w14:textId="77777777" w:rsidR="00687DC8" w:rsidRDefault="00687DC8" w:rsidP="00687DC8">
      <w:pPr>
        <w:pStyle w:val="3"/>
      </w:pPr>
      <w:bookmarkStart w:id="47" w:name="_Toc414726786"/>
      <w:r>
        <w:rPr>
          <w:rFonts w:hint="eastAsia"/>
        </w:rPr>
        <w:t>2.</w:t>
      </w:r>
      <w:r>
        <w:t>8.6</w:t>
      </w:r>
      <w:r>
        <w:t>热议话题</w:t>
      </w:r>
      <w:bookmarkEnd w:id="47"/>
    </w:p>
    <w:p w14:paraId="265222C8" w14:textId="77777777" w:rsidR="00687DC8" w:rsidRDefault="00687DC8" w:rsidP="005726FD">
      <w:r>
        <w:t>展示链接、主题</w:t>
      </w:r>
    </w:p>
    <w:p w14:paraId="380D1DF6" w14:textId="77777777" w:rsidR="00687DC8" w:rsidRDefault="00687DC8" w:rsidP="00687DC8">
      <w:pPr>
        <w:pStyle w:val="3"/>
      </w:pPr>
      <w:bookmarkStart w:id="48" w:name="_Toc414726787"/>
      <w:r>
        <w:rPr>
          <w:rFonts w:hint="eastAsia"/>
        </w:rPr>
        <w:t>2.</w:t>
      </w:r>
      <w:r>
        <w:t>8.7</w:t>
      </w:r>
      <w:r>
        <w:t>广告投放</w:t>
      </w:r>
      <w:bookmarkEnd w:id="48"/>
    </w:p>
    <w:p w14:paraId="6A432EE5" w14:textId="77777777" w:rsidR="00687DC8" w:rsidRDefault="00687DC8" w:rsidP="0011189D">
      <w:pPr>
        <w:pStyle w:val="3"/>
      </w:pPr>
      <w:bookmarkStart w:id="49" w:name="_Toc414726788"/>
      <w:r>
        <w:rPr>
          <w:rFonts w:hint="eastAsia"/>
        </w:rPr>
        <w:t>2.</w:t>
      </w:r>
      <w:r>
        <w:t>8.8</w:t>
      </w:r>
      <w:r>
        <w:t>帖内展示</w:t>
      </w:r>
      <w:bookmarkEnd w:id="49"/>
    </w:p>
    <w:p w14:paraId="2E6B00CD" w14:textId="77777777" w:rsidR="00687DC8" w:rsidRDefault="00687DC8" w:rsidP="00687DC8">
      <w:r>
        <w:t>展示问题以及各回答内容，支持分享到微信</w:t>
      </w:r>
    </w:p>
    <w:p w14:paraId="5A0A8ABE" w14:textId="77777777" w:rsidR="00687DC8" w:rsidRDefault="00687DC8" w:rsidP="00687DC8">
      <w:r>
        <w:t>回复（可匿名）</w:t>
      </w:r>
    </w:p>
    <w:p w14:paraId="617985CB" w14:textId="77777777" w:rsidR="009E46F4" w:rsidRDefault="009E46F4" w:rsidP="009E46F4">
      <w:pPr>
        <w:pStyle w:val="2"/>
      </w:pPr>
      <w:bookmarkStart w:id="50" w:name="_Toc414726789"/>
      <w:r>
        <w:rPr>
          <w:rFonts w:hint="eastAsia"/>
        </w:rPr>
        <w:t>2.</w:t>
      </w:r>
      <w:r>
        <w:t>9HR</w:t>
      </w:r>
      <w:r>
        <w:t>首页</w:t>
      </w:r>
      <w:bookmarkEnd w:id="50"/>
    </w:p>
    <w:p w14:paraId="0E0EB6BC" w14:textId="77777777" w:rsidR="009E46F4" w:rsidRDefault="0011189D" w:rsidP="0011189D">
      <w:pPr>
        <w:pStyle w:val="3"/>
      </w:pPr>
      <w:bookmarkStart w:id="51" w:name="_Toc414726790"/>
      <w:r>
        <w:rPr>
          <w:rFonts w:hint="eastAsia"/>
        </w:rPr>
        <w:t>2.</w:t>
      </w:r>
      <w:r>
        <w:t>9.1</w:t>
      </w:r>
      <w:r>
        <w:t>提示</w:t>
      </w:r>
      <w:bookmarkEnd w:id="51"/>
    </w:p>
    <w:p w14:paraId="6584F2AE" w14:textId="77777777" w:rsidR="0011189D" w:rsidRDefault="0011189D" w:rsidP="0011189D">
      <w:pPr>
        <w:pStyle w:val="a0"/>
      </w:pPr>
      <w:r>
        <w:rPr>
          <w:rFonts w:hint="eastAsia"/>
        </w:rPr>
        <w:t>提示正在招聘职位个数及内容</w:t>
      </w:r>
    </w:p>
    <w:p w14:paraId="385EF9BE" w14:textId="77777777" w:rsidR="0011189D" w:rsidRDefault="0011189D" w:rsidP="0011189D">
      <w:pPr>
        <w:pStyle w:val="a0"/>
      </w:pPr>
      <w:r>
        <w:t>提示新投递的简历数</w:t>
      </w:r>
    </w:p>
    <w:p w14:paraId="2E9FC385" w14:textId="77777777" w:rsidR="0011189D" w:rsidRDefault="0011189D" w:rsidP="0011189D">
      <w:pPr>
        <w:pStyle w:val="a0"/>
      </w:pPr>
      <w:r>
        <w:t>提示近期预约视频面试（职位及姓名）</w:t>
      </w:r>
    </w:p>
    <w:p w14:paraId="421C8275" w14:textId="77777777" w:rsidR="00C74704" w:rsidRDefault="00C74704" w:rsidP="00C74704">
      <w:pPr>
        <w:pStyle w:val="3"/>
      </w:pPr>
      <w:bookmarkStart w:id="52" w:name="_Toc414726791"/>
      <w:r>
        <w:rPr>
          <w:rFonts w:hint="eastAsia"/>
        </w:rPr>
        <w:lastRenderedPageBreak/>
        <w:t>2.</w:t>
      </w:r>
      <w:r>
        <w:t>9.2</w:t>
      </w:r>
      <w:r>
        <w:t>推荐简历</w:t>
      </w:r>
      <w:bookmarkEnd w:id="52"/>
    </w:p>
    <w:p w14:paraId="5AC5A4BC" w14:textId="77777777" w:rsidR="00C74704" w:rsidRDefault="00C74704" w:rsidP="00C74704">
      <w:r>
        <w:t>提供头像、擅长职位、姓名、学位、所在地、成就、链接</w:t>
      </w:r>
    </w:p>
    <w:p w14:paraId="6B4D9F27" w14:textId="77777777" w:rsidR="00C74704" w:rsidRDefault="00C74704" w:rsidP="00C74704">
      <w:pPr>
        <w:pStyle w:val="3"/>
      </w:pPr>
      <w:bookmarkStart w:id="53" w:name="_Toc414726792"/>
      <w:r>
        <w:rPr>
          <w:rFonts w:hint="eastAsia"/>
        </w:rPr>
        <w:t>2.</w:t>
      </w:r>
      <w:r>
        <w:t>9.3</w:t>
      </w:r>
      <w:r>
        <w:t>资料</w:t>
      </w:r>
      <w:bookmarkEnd w:id="53"/>
    </w:p>
    <w:p w14:paraId="1BDF99B9" w14:textId="77777777" w:rsidR="00C74704" w:rsidRDefault="00C74704" w:rsidP="00C74704">
      <w:r>
        <w:t>包括企业资料、管理员信息、职位信息</w:t>
      </w:r>
    </w:p>
    <w:p w14:paraId="6C19201A" w14:textId="77777777" w:rsidR="00BC1958" w:rsidRDefault="00BC1958" w:rsidP="00BC1958">
      <w:pPr>
        <w:pStyle w:val="2"/>
      </w:pPr>
      <w:bookmarkStart w:id="54" w:name="_Toc414726793"/>
      <w:r>
        <w:rPr>
          <w:rFonts w:hint="eastAsia"/>
        </w:rPr>
        <w:t>2.</w:t>
      </w:r>
      <w:r>
        <w:t>10</w:t>
      </w:r>
      <w:r>
        <w:t>简历管理</w:t>
      </w:r>
      <w:bookmarkEnd w:id="54"/>
    </w:p>
    <w:p w14:paraId="1AF173BE" w14:textId="77777777" w:rsidR="00BC1958" w:rsidRDefault="00BC1958" w:rsidP="00BC1958">
      <w:pPr>
        <w:pStyle w:val="3"/>
      </w:pPr>
      <w:bookmarkStart w:id="55" w:name="_Toc414726794"/>
      <w:r>
        <w:rPr>
          <w:rFonts w:hint="eastAsia"/>
        </w:rPr>
        <w:t>2.</w:t>
      </w:r>
      <w:r>
        <w:t>10.1</w:t>
      </w:r>
      <w:r>
        <w:t>简历内容</w:t>
      </w:r>
      <w:bookmarkEnd w:id="55"/>
    </w:p>
    <w:p w14:paraId="3BF201E3" w14:textId="77777777" w:rsidR="00BC1958" w:rsidRDefault="00BC1958" w:rsidP="00BC1958">
      <w:r>
        <w:t>应聘者个人信息</w:t>
      </w:r>
    </w:p>
    <w:p w14:paraId="4E3F2E57" w14:textId="77777777" w:rsidR="00BC1958" w:rsidRDefault="00BC1958" w:rsidP="00BC1958">
      <w:pPr>
        <w:pStyle w:val="3"/>
      </w:pPr>
      <w:bookmarkStart w:id="56" w:name="_Toc414726795"/>
      <w:r>
        <w:rPr>
          <w:rFonts w:hint="eastAsia"/>
        </w:rPr>
        <w:t>2.</w:t>
      </w:r>
      <w:r>
        <w:t>10.2</w:t>
      </w:r>
      <w:r>
        <w:t>简历状态</w:t>
      </w:r>
      <w:bookmarkEnd w:id="56"/>
    </w:p>
    <w:p w14:paraId="68E1A761" w14:textId="77777777" w:rsidR="00BC1958" w:rsidRDefault="00BC1958" w:rsidP="00BC1958">
      <w:r>
        <w:t>包括</w:t>
      </w:r>
      <w:r w:rsidR="00C720EF">
        <w:t>新收到的、待面试、收藏、拒绝</w:t>
      </w:r>
    </w:p>
    <w:p w14:paraId="33DF2408" w14:textId="77777777" w:rsidR="00C720EF" w:rsidRDefault="00C720EF" w:rsidP="00BC1958">
      <w:r>
        <w:t>支持搜索、查看功能</w:t>
      </w:r>
    </w:p>
    <w:p w14:paraId="1276210C" w14:textId="77777777" w:rsidR="00F37DF5" w:rsidRDefault="00F37DF5" w:rsidP="00F37DF5">
      <w:pPr>
        <w:pStyle w:val="2"/>
      </w:pPr>
      <w:bookmarkStart w:id="57" w:name="_Toc414726796"/>
      <w:r>
        <w:rPr>
          <w:rFonts w:hint="eastAsia"/>
        </w:rPr>
        <w:t>2.</w:t>
      </w:r>
      <w:r>
        <w:t>11</w:t>
      </w:r>
      <w:r>
        <w:t>职位管理</w:t>
      </w:r>
      <w:bookmarkEnd w:id="57"/>
    </w:p>
    <w:p w14:paraId="58DE908A" w14:textId="77777777" w:rsidR="00F37DF5" w:rsidRDefault="00F37DF5" w:rsidP="00F37DF5">
      <w:pPr>
        <w:pStyle w:val="3"/>
      </w:pPr>
      <w:bookmarkStart w:id="58" w:name="_Toc414726797"/>
      <w:r>
        <w:rPr>
          <w:rFonts w:hint="eastAsia"/>
        </w:rPr>
        <w:t>2.</w:t>
      </w:r>
      <w:r>
        <w:t>11.1</w:t>
      </w:r>
      <w:r>
        <w:t>职位内容</w:t>
      </w:r>
      <w:bookmarkEnd w:id="58"/>
    </w:p>
    <w:p w14:paraId="6D5BED66" w14:textId="77777777" w:rsidR="00F37DF5" w:rsidRDefault="00F37DF5" w:rsidP="00F37DF5">
      <w:r>
        <w:t>名称、类别、描述、标签（可单击添加）、地点、经验要求、学历要求、性质、岗位数、月薪、公司信息</w:t>
      </w:r>
    </w:p>
    <w:p w14:paraId="7AAF5823" w14:textId="77777777" w:rsidR="00F37DF5" w:rsidRDefault="00F37DF5" w:rsidP="00F37DF5">
      <w:pPr>
        <w:pStyle w:val="3"/>
      </w:pPr>
      <w:bookmarkStart w:id="59" w:name="_Toc414726798"/>
      <w:r>
        <w:rPr>
          <w:rFonts w:hint="eastAsia"/>
        </w:rPr>
        <w:t>2.</w:t>
      </w:r>
      <w:r>
        <w:t>11.2</w:t>
      </w:r>
      <w:r>
        <w:t>职位状态</w:t>
      </w:r>
      <w:bookmarkEnd w:id="59"/>
    </w:p>
    <w:p w14:paraId="33D5411C" w14:textId="77777777" w:rsidR="00F37DF5" w:rsidRDefault="00F37DF5" w:rsidP="00F37DF5">
      <w:r>
        <w:t>预览、发布、失效</w:t>
      </w:r>
    </w:p>
    <w:p w14:paraId="172F9588" w14:textId="77777777" w:rsidR="00FF1702" w:rsidRDefault="00FF1702" w:rsidP="00FF1702">
      <w:pPr>
        <w:pStyle w:val="2"/>
      </w:pPr>
      <w:bookmarkStart w:id="60" w:name="_Toc414726799"/>
      <w:r>
        <w:rPr>
          <w:rFonts w:hint="eastAsia"/>
        </w:rPr>
        <w:t>2.</w:t>
      </w:r>
      <w:r>
        <w:t>12</w:t>
      </w:r>
      <w:r>
        <w:t>个人简历</w:t>
      </w:r>
      <w:bookmarkEnd w:id="60"/>
    </w:p>
    <w:p w14:paraId="17884B64" w14:textId="77777777" w:rsidR="00FF1702" w:rsidRDefault="00FF1702" w:rsidP="00FF1702">
      <w:pPr>
        <w:pStyle w:val="3"/>
      </w:pPr>
      <w:bookmarkStart w:id="61" w:name="_Toc414726800"/>
      <w:r>
        <w:t>2.12.1</w:t>
      </w:r>
      <w:r>
        <w:t>信息</w:t>
      </w:r>
      <w:bookmarkEnd w:id="61"/>
    </w:p>
    <w:p w14:paraId="62C0EBA8" w14:textId="77777777" w:rsidR="00FF1702" w:rsidRDefault="00FF1702" w:rsidP="00FF1702">
      <w:r>
        <w:t>照片、姓名、民族、性别、生日、国籍、开始工作时间、常住地区、电话、邮箱、教育背景（可扩展</w:t>
      </w:r>
      <w:r>
        <w:rPr>
          <w:rFonts w:hint="eastAsia"/>
        </w:rPr>
        <w:t>）、语言能力（可扩展）、工作经历。</w:t>
      </w:r>
    </w:p>
    <w:p w14:paraId="1E1D6BF1" w14:textId="77777777" w:rsidR="003F66D3" w:rsidRDefault="003F66D3" w:rsidP="003F66D3">
      <w:pPr>
        <w:pStyle w:val="3"/>
      </w:pPr>
      <w:bookmarkStart w:id="62" w:name="_Toc414726801"/>
      <w:r>
        <w:rPr>
          <w:rFonts w:hint="eastAsia"/>
        </w:rPr>
        <w:lastRenderedPageBreak/>
        <w:t>2.</w:t>
      </w:r>
      <w:r>
        <w:t>12.2</w:t>
      </w:r>
      <w:r>
        <w:t>设置</w:t>
      </w:r>
      <w:bookmarkEnd w:id="62"/>
    </w:p>
    <w:p w14:paraId="69C2C335" w14:textId="77777777" w:rsidR="003F66D3" w:rsidRDefault="003F66D3" w:rsidP="003F66D3">
      <w:r>
        <w:t>简历可见度（隐藏、全部可见、仅企业、仅创业者等）、企业黑名单</w:t>
      </w:r>
    </w:p>
    <w:p w14:paraId="6FC7AD1B" w14:textId="77777777" w:rsidR="008A67BF" w:rsidRDefault="008A67BF" w:rsidP="008A67BF">
      <w:pPr>
        <w:spacing w:before="200" w:line="276" w:lineRule="auto"/>
      </w:pPr>
      <w:r>
        <w:br w:type="page"/>
      </w:r>
    </w:p>
    <w:p w14:paraId="5A48D161" w14:textId="77777777" w:rsidR="00165B7A" w:rsidRPr="00165B7A" w:rsidRDefault="00165B7A" w:rsidP="00165B7A">
      <w:pPr>
        <w:pStyle w:val="1"/>
      </w:pPr>
      <w:bookmarkStart w:id="63" w:name="_Toc414726802"/>
      <w:r>
        <w:lastRenderedPageBreak/>
        <w:t>三、</w:t>
      </w:r>
      <w:r>
        <w:rPr>
          <w:rFonts w:hint="eastAsia"/>
        </w:rPr>
        <w:t xml:space="preserve">    </w:t>
      </w:r>
      <w:r>
        <w:t>软硬件以及其他外部接口需求</w:t>
      </w:r>
      <w:bookmarkEnd w:id="63"/>
    </w:p>
    <w:p w14:paraId="369557B9" w14:textId="77777777" w:rsidR="008A67BF" w:rsidRDefault="008A67BF" w:rsidP="008A67BF">
      <w:pPr>
        <w:pStyle w:val="2"/>
      </w:pPr>
      <w:bookmarkStart w:id="64" w:name="_Toc414726803"/>
      <w:r>
        <w:rPr>
          <w:rFonts w:hint="eastAsia"/>
        </w:rPr>
        <w:t>3.</w:t>
      </w:r>
      <w:r>
        <w:t>1</w:t>
      </w:r>
      <w:r w:rsidR="00165B7A">
        <w:t>用户界面</w:t>
      </w:r>
      <w:bookmarkEnd w:id="64"/>
    </w:p>
    <w:p w14:paraId="1A5313C0" w14:textId="77777777" w:rsidR="00180F51" w:rsidRDefault="00165B7A" w:rsidP="00165B7A">
      <w:pPr>
        <w:ind w:firstLineChars="200" w:firstLine="480"/>
      </w:pPr>
      <w:r>
        <w:t>用户界面是程序中用户能看见并与之交互作用的部分，设计一个好的用户界面是非常重要的，本设计将为用户提供美观、大方、直观、操作简单的具备典型网站风格的用户界面</w:t>
      </w:r>
    </w:p>
    <w:p w14:paraId="0029616E" w14:textId="77777777" w:rsidR="00165B7A" w:rsidRDefault="00165B7A" w:rsidP="00165B7A">
      <w:pPr>
        <w:pStyle w:val="3"/>
      </w:pPr>
      <w:bookmarkStart w:id="65" w:name="_Toc414726804"/>
      <w:r>
        <w:rPr>
          <w:rFonts w:hint="eastAsia"/>
        </w:rPr>
        <w:t>人机界面风格</w:t>
      </w:r>
      <w:bookmarkEnd w:id="65"/>
    </w:p>
    <w:p w14:paraId="4E8B60AC" w14:textId="77777777" w:rsidR="00165B7A" w:rsidRDefault="00165B7A" w:rsidP="005132E8">
      <w:r>
        <w:t>人机界面风格采用时下流行的扁平化图标风格，配以动态磁帖显示，使界面更具新兴起的</w:t>
      </w:r>
      <w:r>
        <w:t>windows</w:t>
      </w:r>
      <w:r>
        <w:t>扁平化风格。更能满足大多数海外人才以及企业的审美观念。</w:t>
      </w:r>
    </w:p>
    <w:p w14:paraId="54088AAA" w14:textId="77777777" w:rsidR="007864D2" w:rsidRDefault="007864D2" w:rsidP="007864D2">
      <w:pPr>
        <w:pStyle w:val="3"/>
      </w:pPr>
      <w:bookmarkStart w:id="66" w:name="_Toc414726805"/>
      <w:r>
        <w:rPr>
          <w:rFonts w:hint="eastAsia"/>
        </w:rPr>
        <w:t>屏幕布局和解决方案的限制</w:t>
      </w:r>
      <w:bookmarkEnd w:id="66"/>
    </w:p>
    <w:p w14:paraId="66BC7E5D" w14:textId="77777777" w:rsidR="007864D2" w:rsidRDefault="007864D2" w:rsidP="005132E8">
      <w:r>
        <w:t>屏幕布局基本依据典型网站风格，所有页面导航栏内容均相同，依据不同登陆用户产生不同的头像显示。页末则显示运营公司的基本信息，友情链接，资质证明等信息，页中布局依据页面不同功能有所不同</w:t>
      </w:r>
    </w:p>
    <w:p w14:paraId="6848911F" w14:textId="77777777" w:rsidR="00C53AAD" w:rsidRDefault="00C53AAD" w:rsidP="00C53AAD">
      <w:pPr>
        <w:pStyle w:val="3"/>
      </w:pPr>
      <w:bookmarkStart w:id="67" w:name="_Toc414726806"/>
      <w:r>
        <w:rPr>
          <w:rFonts w:hint="eastAsia"/>
        </w:rPr>
        <w:t>标准按钮</w:t>
      </w:r>
      <w:bookmarkEnd w:id="67"/>
    </w:p>
    <w:p w14:paraId="42F43C36" w14:textId="77777777" w:rsidR="00AA2BDD" w:rsidRDefault="00C53AAD" w:rsidP="00C53AAD">
      <w:r>
        <w:rPr>
          <w:rFonts w:hint="eastAsia"/>
        </w:rPr>
        <w:t>标准按钮标示网页中使用的所有按钮样式，即所有按钮样式必须遵照一致的样式，设计工作将在</w:t>
      </w:r>
      <w:r w:rsidR="00AA2BDD">
        <w:rPr>
          <w:rFonts w:hint="eastAsia"/>
        </w:rPr>
        <w:t>详细设计中完成</w:t>
      </w:r>
    </w:p>
    <w:p w14:paraId="2EB6B750" w14:textId="77777777" w:rsidR="00AA2BDD" w:rsidRDefault="00AA2BDD" w:rsidP="00AA2BDD">
      <w:pPr>
        <w:pStyle w:val="3"/>
      </w:pPr>
      <w:bookmarkStart w:id="68" w:name="_Toc414726807"/>
      <w:r>
        <w:rPr>
          <w:rFonts w:hint="eastAsia"/>
        </w:rPr>
        <w:t>导航</w:t>
      </w:r>
      <w:bookmarkEnd w:id="68"/>
    </w:p>
    <w:p w14:paraId="32A34DC8" w14:textId="77777777" w:rsidR="00AA2BDD" w:rsidRDefault="00AA2BDD" w:rsidP="00AA2BDD">
      <w:r>
        <w:t>导航栏必须遵照一定的顺序，显示网站总体框架，下拉菜单内容尽量简单易懂，不宜过度繁琐。</w:t>
      </w:r>
      <w:r w:rsidR="005132E8">
        <w:t>导航链接内容显示明确，尽量不对用户造成误导。</w:t>
      </w:r>
    </w:p>
    <w:p w14:paraId="3DEBC3B4" w14:textId="77777777" w:rsidR="005132E8" w:rsidRDefault="005132E8" w:rsidP="005132E8">
      <w:pPr>
        <w:pStyle w:val="3"/>
      </w:pPr>
      <w:bookmarkStart w:id="69" w:name="_Toc414726808"/>
      <w:r>
        <w:rPr>
          <w:rFonts w:hint="eastAsia"/>
        </w:rPr>
        <w:t>快捷键</w:t>
      </w:r>
      <w:bookmarkEnd w:id="69"/>
    </w:p>
    <w:p w14:paraId="18BFA643" w14:textId="77777777" w:rsidR="005132E8" w:rsidRDefault="005132E8" w:rsidP="005132E8">
      <w:r>
        <w:t>网站快捷键设置应根据用户当前位置进行动态显示，最大程度允许用户用最少的操作达到最理想的目的。</w:t>
      </w:r>
    </w:p>
    <w:p w14:paraId="0B5A11F7" w14:textId="77777777" w:rsidR="005132E8" w:rsidRDefault="005132E8" w:rsidP="005132E8">
      <w:pPr>
        <w:pStyle w:val="3"/>
      </w:pPr>
      <w:bookmarkStart w:id="70" w:name="_Toc414726809"/>
      <w:r>
        <w:lastRenderedPageBreak/>
        <w:t>错误信息提示</w:t>
      </w:r>
      <w:bookmarkEnd w:id="70"/>
    </w:p>
    <w:p w14:paraId="196FD7FF" w14:textId="77777777" w:rsidR="005132E8" w:rsidRDefault="005132E8" w:rsidP="005132E8">
      <w:r>
        <w:t>网页运行期间若出现错误，尽量使弹出消息风格保持一致，具体设计结果将在详细设计中体现</w:t>
      </w:r>
    </w:p>
    <w:p w14:paraId="72BE0C01" w14:textId="77777777" w:rsidR="005132E8" w:rsidRDefault="005132E8" w:rsidP="005132E8">
      <w:pPr>
        <w:pStyle w:val="2"/>
      </w:pPr>
      <w:bookmarkStart w:id="71" w:name="_Toc414726810"/>
      <w:r>
        <w:rPr>
          <w:rFonts w:hint="eastAsia"/>
        </w:rPr>
        <w:t>3.</w:t>
      </w:r>
      <w:r>
        <w:t>2</w:t>
      </w:r>
      <w:r>
        <w:t>硬件需求</w:t>
      </w:r>
      <w:bookmarkEnd w:id="71"/>
    </w:p>
    <w:p w14:paraId="7FDF6F4E" w14:textId="77777777" w:rsidR="005132E8" w:rsidRDefault="005132E8" w:rsidP="005132E8">
      <w:pPr>
        <w:ind w:firstLineChars="200" w:firstLine="480"/>
      </w:pPr>
      <w:r>
        <w:t>根据描述，目前该系统并未要求适配移动终端，但应最大程度地适应各型号版本的</w:t>
      </w:r>
      <w:r>
        <w:t>PC</w:t>
      </w:r>
      <w:r>
        <w:t>机以及各种不同版本的浏览器、显示插件等。并且具有高可靠性，可用性和安全性。</w:t>
      </w:r>
    </w:p>
    <w:p w14:paraId="39BE07BC" w14:textId="77777777" w:rsidR="005132E8" w:rsidRDefault="00085FFC" w:rsidP="005132E8">
      <w:pPr>
        <w:ind w:firstLineChars="200" w:firstLine="480"/>
      </w:pPr>
      <w:r>
        <w:rPr>
          <w:rFonts w:hint="eastAsia"/>
        </w:rPr>
        <w:t>用户可能使用的终端系统包括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OS</w:t>
      </w:r>
      <w:r>
        <w:t>、</w:t>
      </w:r>
      <w:r>
        <w:t>Ubuntu</w:t>
      </w:r>
      <w:r>
        <w:t>等，浏览器内核包括</w:t>
      </w:r>
      <w:r>
        <w:t>Internet Explorer</w:t>
      </w:r>
      <w:r>
        <w:t>、</w:t>
      </w:r>
      <w:proofErr w:type="spellStart"/>
      <w:r w:rsidR="00140E8B">
        <w:t>WebKit</w:t>
      </w:r>
      <w:proofErr w:type="spellEnd"/>
      <w:r w:rsidR="00140E8B">
        <w:t>、</w:t>
      </w:r>
      <w:r w:rsidR="00140E8B">
        <w:t>Gecko</w:t>
      </w:r>
      <w:r w:rsidR="00140E8B">
        <w:t>等</w:t>
      </w:r>
    </w:p>
    <w:p w14:paraId="4A3B8FA3" w14:textId="77777777" w:rsidR="00140E8B" w:rsidRDefault="00140E8B" w:rsidP="00140E8B">
      <w:pPr>
        <w:pStyle w:val="2"/>
      </w:pPr>
      <w:bookmarkStart w:id="72" w:name="_Toc414726811"/>
      <w:r>
        <w:rPr>
          <w:rFonts w:hint="eastAsia"/>
        </w:rPr>
        <w:t>3.</w:t>
      </w:r>
      <w:r>
        <w:t>3</w:t>
      </w:r>
      <w:r>
        <w:t>网络需求</w:t>
      </w:r>
      <w:bookmarkEnd w:id="72"/>
    </w:p>
    <w:p w14:paraId="6A023FF9" w14:textId="77777777" w:rsidR="00140E8B" w:rsidRDefault="00BE569C" w:rsidP="00140E8B">
      <w:r>
        <w:t>支持网页浏览即可满足本网站使用的网络需求</w:t>
      </w:r>
    </w:p>
    <w:p w14:paraId="735D128A" w14:textId="77777777" w:rsidR="00BE569C" w:rsidRDefault="00BE569C" w:rsidP="00BE569C">
      <w:pPr>
        <w:pStyle w:val="2"/>
      </w:pPr>
      <w:bookmarkStart w:id="73" w:name="_Toc414726812"/>
      <w:r>
        <w:rPr>
          <w:rFonts w:hint="eastAsia"/>
        </w:rPr>
        <w:t>3.</w:t>
      </w:r>
      <w:r>
        <w:t>4</w:t>
      </w:r>
      <w:r>
        <w:t>接口需求</w:t>
      </w:r>
      <w:bookmarkEnd w:id="73"/>
    </w:p>
    <w:p w14:paraId="549D253A" w14:textId="77777777" w:rsidR="00BE569C" w:rsidRDefault="00BE569C" w:rsidP="00BE569C">
      <w:r>
        <w:t>系统建设采用先进成熟的技术，建立严密的、体系化的管理、应用平台，所以应该具有良好的分层设计，整体系统扩充性良好，能够根据业务的发展和变更，在保持当前业务处理不受影响的前提下，具有持续扩充功能、适应变化的能力。</w:t>
      </w:r>
    </w:p>
    <w:p w14:paraId="2BAA0DE5" w14:textId="77777777" w:rsidR="00BE569C" w:rsidRDefault="00BE569C" w:rsidP="00BE569C">
      <w:pPr>
        <w:pStyle w:val="a0"/>
      </w:pPr>
      <w:proofErr w:type="spellStart"/>
      <w:r>
        <w:rPr>
          <w:rFonts w:hint="eastAsia"/>
        </w:rPr>
        <w:t>Mysql</w:t>
      </w:r>
      <w:proofErr w:type="spellEnd"/>
      <w:r>
        <w:t xml:space="preserve"> 5.6.21</w:t>
      </w:r>
    </w:p>
    <w:p w14:paraId="35E3CC47" w14:textId="77777777" w:rsidR="00BE569C" w:rsidRDefault="00BE569C" w:rsidP="00BE569C">
      <w:pPr>
        <w:pStyle w:val="a0"/>
      </w:pPr>
      <w:r>
        <w:t>Internet Explorer</w:t>
      </w:r>
      <w:r>
        <w:t>（</w:t>
      </w:r>
      <w:r>
        <w:t>Trident</w:t>
      </w:r>
      <w:r>
        <w:t>）</w:t>
      </w:r>
      <w:r w:rsidR="00F808DB">
        <w:rPr>
          <w:rFonts w:hint="eastAsia"/>
        </w:rPr>
        <w:t>6</w:t>
      </w:r>
      <w:r w:rsidR="00F808DB">
        <w:rPr>
          <w:rFonts w:hint="eastAsia"/>
        </w:rPr>
        <w:t>及以上</w:t>
      </w:r>
    </w:p>
    <w:p w14:paraId="7F20A192" w14:textId="77777777" w:rsidR="00BE569C" w:rsidRDefault="00BE569C" w:rsidP="00BE569C">
      <w:pPr>
        <w:pStyle w:val="a0"/>
      </w:pPr>
      <w:r>
        <w:t>Chrome</w:t>
      </w:r>
      <w:r>
        <w:t>（</w:t>
      </w:r>
      <w:proofErr w:type="spellStart"/>
      <w:r>
        <w:t>WebKit</w:t>
      </w:r>
      <w:proofErr w:type="spellEnd"/>
      <w:r>
        <w:t>）</w:t>
      </w:r>
    </w:p>
    <w:p w14:paraId="21E35FD1" w14:textId="77777777" w:rsidR="00BE569C" w:rsidRDefault="00BE569C" w:rsidP="00BE569C">
      <w:pPr>
        <w:pStyle w:val="a0"/>
      </w:pPr>
      <w:r>
        <w:t>Firefox</w:t>
      </w:r>
      <w:r>
        <w:t>（</w:t>
      </w:r>
      <w:r>
        <w:t>Gecko</w:t>
      </w:r>
      <w:r>
        <w:t>）</w:t>
      </w:r>
    </w:p>
    <w:p w14:paraId="2ADF9F7B" w14:textId="77777777" w:rsidR="00F808DB" w:rsidRDefault="00F808DB" w:rsidP="00F808DB">
      <w:pPr>
        <w:pStyle w:val="2"/>
      </w:pPr>
      <w:bookmarkStart w:id="74" w:name="_Toc414726813"/>
      <w:r>
        <w:rPr>
          <w:rFonts w:hint="eastAsia"/>
        </w:rPr>
        <w:t>3.</w:t>
      </w:r>
      <w:r>
        <w:t>5</w:t>
      </w:r>
      <w:r>
        <w:t>通信需求</w:t>
      </w:r>
      <w:bookmarkEnd w:id="74"/>
    </w:p>
    <w:p w14:paraId="5FF60141" w14:textId="77777777" w:rsidR="00F808DB" w:rsidRDefault="00F808DB" w:rsidP="00F808DB">
      <w:r>
        <w:rPr>
          <w:rFonts w:hint="eastAsia"/>
        </w:rPr>
        <w:t>系统采用</w:t>
      </w:r>
      <w:r>
        <w:rPr>
          <w:rFonts w:hint="eastAsia"/>
        </w:rPr>
        <w:t>http 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通信安全或加密、数据传输速率和同步通信机制。对于客户</w:t>
      </w:r>
      <w:r>
        <w:rPr>
          <w:rFonts w:hint="eastAsia"/>
        </w:rPr>
        <w:t>PC</w:t>
      </w:r>
      <w:r>
        <w:rPr>
          <w:rFonts w:hint="eastAsia"/>
        </w:rPr>
        <w:t>端与服务器交互的数据，使用安全套接子层</w:t>
      </w:r>
      <w:r>
        <w:rPr>
          <w:rFonts w:hint="eastAsia"/>
        </w:rPr>
        <w:t>(SSL,SSL</w:t>
      </w:r>
      <w:r>
        <w:rPr>
          <w:rFonts w:hint="eastAsia"/>
        </w:rPr>
        <w:t>加密传输主要是针对</w:t>
      </w:r>
      <w:r>
        <w:rPr>
          <w:rFonts w:hint="eastAsia"/>
        </w:rPr>
        <w:t>WEB</w:t>
      </w:r>
      <w:r>
        <w:rPr>
          <w:rFonts w:hint="eastAsia"/>
        </w:rPr>
        <w:t>的数据传输，基于重要信息的传输安全考</w:t>
      </w:r>
      <w:r>
        <w:rPr>
          <w:rFonts w:hint="eastAsia"/>
        </w:rPr>
        <w:lastRenderedPageBreak/>
        <w:t>虑而设计的。</w:t>
      </w:r>
      <w:r>
        <w:rPr>
          <w:rFonts w:hint="eastAsia"/>
        </w:rPr>
        <w:t>)</w:t>
      </w:r>
      <w:r>
        <w:rPr>
          <w:rFonts w:hint="eastAsia"/>
        </w:rPr>
        <w:t>进行信息交换，并在客户</w:t>
      </w:r>
      <w:r>
        <w:rPr>
          <w:rFonts w:hint="eastAsia"/>
        </w:rPr>
        <w:t>PC</w:t>
      </w:r>
      <w:r>
        <w:rPr>
          <w:rFonts w:hint="eastAsia"/>
        </w:rPr>
        <w:t>端和服务器之间重要的信息的交换。</w:t>
      </w:r>
    </w:p>
    <w:p w14:paraId="7B9B1711" w14:textId="77777777" w:rsidR="00192182" w:rsidRDefault="00192182">
      <w:pPr>
        <w:spacing w:before="200" w:line="276" w:lineRule="auto"/>
      </w:pPr>
      <w:r>
        <w:br w:type="page"/>
      </w:r>
    </w:p>
    <w:p w14:paraId="07D0DC11" w14:textId="77777777" w:rsidR="00192182" w:rsidRDefault="00192182" w:rsidP="00192182">
      <w:pPr>
        <w:pStyle w:val="1"/>
      </w:pPr>
      <w:bookmarkStart w:id="75" w:name="_Toc414726814"/>
      <w:r>
        <w:rPr>
          <w:rFonts w:hint="eastAsia"/>
        </w:rPr>
        <w:lastRenderedPageBreak/>
        <w:t>四、</w:t>
      </w:r>
      <w:r>
        <w:rPr>
          <w:rFonts w:hint="eastAsia"/>
        </w:rPr>
        <w:t xml:space="preserve">    </w:t>
      </w:r>
      <w:r>
        <w:rPr>
          <w:rFonts w:hint="eastAsia"/>
        </w:rPr>
        <w:t>非功能需求</w:t>
      </w:r>
      <w:bookmarkEnd w:id="75"/>
    </w:p>
    <w:p w14:paraId="72973970" w14:textId="77777777" w:rsidR="00192182" w:rsidRDefault="008D6778" w:rsidP="008D6778">
      <w:pPr>
        <w:pStyle w:val="2"/>
      </w:pPr>
      <w:bookmarkStart w:id="76" w:name="_Toc414726815"/>
      <w:r>
        <w:rPr>
          <w:rFonts w:hint="eastAsia"/>
        </w:rPr>
        <w:t>4.</w:t>
      </w:r>
      <w:r>
        <w:t>1</w:t>
      </w:r>
      <w:r>
        <w:t>性能需求</w:t>
      </w:r>
      <w:bookmarkEnd w:id="76"/>
    </w:p>
    <w:p w14:paraId="2E835F8C" w14:textId="77777777" w:rsidR="008D6778" w:rsidRDefault="008D6778" w:rsidP="008D6778">
      <w:pPr>
        <w:pStyle w:val="3"/>
      </w:pPr>
      <w:bookmarkStart w:id="77" w:name="_Toc414726816"/>
      <w:r>
        <w:rPr>
          <w:rFonts w:hint="eastAsia"/>
        </w:rPr>
        <w:t>4.</w:t>
      </w:r>
      <w:r>
        <w:t>1.1</w:t>
      </w:r>
      <w:r>
        <w:t>处理能力</w:t>
      </w:r>
      <w:bookmarkEnd w:id="77"/>
    </w:p>
    <w:p w14:paraId="00F53A08" w14:textId="77777777" w:rsidR="008D6778" w:rsidRDefault="008D6778" w:rsidP="008D6778">
      <w:r>
        <w:t>系统处理能力主要考虑系统能承载的最大并发用户数，按照实际情况的规划，系统至少能承载的最大并发用户数要求达到</w:t>
      </w:r>
      <w:r>
        <w:rPr>
          <w:rFonts w:hint="eastAsia"/>
        </w:rPr>
        <w:t>100.</w:t>
      </w:r>
    </w:p>
    <w:p w14:paraId="5ABFF2E9" w14:textId="77777777" w:rsidR="008D6778" w:rsidRDefault="008D6778" w:rsidP="008D6778">
      <w:pPr>
        <w:pStyle w:val="3"/>
      </w:pPr>
      <w:bookmarkStart w:id="78" w:name="_Toc414726817"/>
      <w:r>
        <w:rPr>
          <w:rFonts w:hint="eastAsia"/>
        </w:rPr>
        <w:t>4.</w:t>
      </w:r>
      <w:r>
        <w:t>1.2</w:t>
      </w:r>
      <w:r>
        <w:t>响应时间</w:t>
      </w:r>
      <w:bookmarkEnd w:id="78"/>
    </w:p>
    <w:p w14:paraId="10D6C2B8" w14:textId="77777777" w:rsidR="008D6778" w:rsidRDefault="008D6778" w:rsidP="008D6778">
      <w:r>
        <w:t>为了能快捷处理信息提供服务，系统应该能快速相应请求，用户最中得到结果的相应时间除了与系统相应速度有关外，还与网络状况有关系。已提出的是对</w:t>
      </w:r>
      <w:r>
        <w:t>web</w:t>
      </w:r>
      <w:r>
        <w:t>查询页面查询响应速度的需求：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396"/>
        <w:gridCol w:w="2397"/>
        <w:gridCol w:w="2397"/>
      </w:tblGrid>
      <w:tr w:rsidR="008D6778" w14:paraId="638BBAA8" w14:textId="77777777" w:rsidTr="00D00150">
        <w:trPr>
          <w:trHeight w:val="293"/>
        </w:trPr>
        <w:tc>
          <w:tcPr>
            <w:tcW w:w="2396" w:type="dxa"/>
            <w:shd w:val="clear" w:color="auto" w:fill="DDDDDD" w:themeFill="background2"/>
          </w:tcPr>
          <w:p w14:paraId="19F8C544" w14:textId="77777777" w:rsidR="008D6778" w:rsidRPr="00D00150" w:rsidRDefault="008D6778" w:rsidP="00D00150">
            <w:pPr>
              <w:jc w:val="center"/>
            </w:pPr>
            <w:r w:rsidRPr="00D00150">
              <w:rPr>
                <w:rFonts w:hint="eastAsia"/>
              </w:rPr>
              <w:t>时间段</w:t>
            </w:r>
          </w:p>
        </w:tc>
        <w:tc>
          <w:tcPr>
            <w:tcW w:w="2397" w:type="dxa"/>
            <w:shd w:val="clear" w:color="auto" w:fill="DDDDDD" w:themeFill="background2"/>
          </w:tcPr>
          <w:p w14:paraId="77B492EC" w14:textId="77777777" w:rsidR="008D6778" w:rsidRDefault="008D6778" w:rsidP="00D00150">
            <w:pPr>
              <w:jc w:val="center"/>
            </w:pPr>
            <w:r>
              <w:rPr>
                <w:rFonts w:hint="eastAsia"/>
              </w:rPr>
              <w:t>种类</w:t>
            </w:r>
          </w:p>
        </w:tc>
        <w:tc>
          <w:tcPr>
            <w:tcW w:w="2397" w:type="dxa"/>
            <w:shd w:val="clear" w:color="auto" w:fill="DDDDDD" w:themeFill="background2"/>
          </w:tcPr>
          <w:p w14:paraId="6575640A" w14:textId="77777777" w:rsidR="008D6778" w:rsidRDefault="008D6778" w:rsidP="00D00150">
            <w:pPr>
              <w:jc w:val="center"/>
            </w:pPr>
            <w:r>
              <w:rPr>
                <w:rFonts w:hint="eastAsia"/>
              </w:rPr>
              <w:t>响应时间（秒）</w:t>
            </w:r>
          </w:p>
        </w:tc>
      </w:tr>
      <w:tr w:rsidR="008D6778" w14:paraId="6A5CC56D" w14:textId="77777777" w:rsidTr="00D00150">
        <w:trPr>
          <w:trHeight w:val="303"/>
        </w:trPr>
        <w:tc>
          <w:tcPr>
            <w:tcW w:w="2396" w:type="dxa"/>
          </w:tcPr>
          <w:p w14:paraId="0284B5DF" w14:textId="77777777" w:rsidR="008D6778" w:rsidRPr="00D00150" w:rsidRDefault="008D6778" w:rsidP="00D00150">
            <w:pPr>
              <w:jc w:val="center"/>
            </w:pPr>
            <w:r w:rsidRPr="00D00150">
              <w:rPr>
                <w:rFonts w:hint="eastAsia"/>
              </w:rPr>
              <w:t>平时</w:t>
            </w:r>
          </w:p>
        </w:tc>
        <w:tc>
          <w:tcPr>
            <w:tcW w:w="2397" w:type="dxa"/>
            <w:vMerge w:val="restart"/>
          </w:tcPr>
          <w:p w14:paraId="3841E2A3" w14:textId="77777777" w:rsidR="008D6778" w:rsidRDefault="008D6778" w:rsidP="00D00150">
            <w:pPr>
              <w:jc w:val="center"/>
            </w:pPr>
            <w:r>
              <w:rPr>
                <w:rFonts w:hint="eastAsia"/>
              </w:rPr>
              <w:t>新增信息要求</w:t>
            </w:r>
          </w:p>
        </w:tc>
        <w:tc>
          <w:tcPr>
            <w:tcW w:w="2397" w:type="dxa"/>
          </w:tcPr>
          <w:p w14:paraId="52A04AA7" w14:textId="77777777" w:rsidR="008D6778" w:rsidRDefault="00D00150" w:rsidP="00D00150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8D6778" w14:paraId="0C12383A" w14:textId="77777777" w:rsidTr="00D00150">
        <w:trPr>
          <w:trHeight w:val="293"/>
        </w:trPr>
        <w:tc>
          <w:tcPr>
            <w:tcW w:w="2396" w:type="dxa"/>
          </w:tcPr>
          <w:p w14:paraId="040EE1DC" w14:textId="77777777" w:rsidR="008D6778" w:rsidRPr="00D00150" w:rsidRDefault="008D6778" w:rsidP="00D00150">
            <w:pPr>
              <w:jc w:val="center"/>
            </w:pPr>
            <w:r w:rsidRPr="00D00150">
              <w:rPr>
                <w:rFonts w:hint="eastAsia"/>
              </w:rPr>
              <w:t>查询高峰</w:t>
            </w:r>
          </w:p>
        </w:tc>
        <w:tc>
          <w:tcPr>
            <w:tcW w:w="2397" w:type="dxa"/>
            <w:vMerge/>
          </w:tcPr>
          <w:p w14:paraId="49FB60AE" w14:textId="77777777" w:rsidR="008D6778" w:rsidRDefault="008D6778" w:rsidP="00D00150">
            <w:pPr>
              <w:jc w:val="center"/>
            </w:pPr>
          </w:p>
        </w:tc>
        <w:tc>
          <w:tcPr>
            <w:tcW w:w="2397" w:type="dxa"/>
          </w:tcPr>
          <w:p w14:paraId="4BB8D00C" w14:textId="77777777" w:rsidR="008D6778" w:rsidRDefault="00D00150" w:rsidP="00D00150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8D6778" w14:paraId="29D7CA4D" w14:textId="77777777" w:rsidTr="00D00150">
        <w:trPr>
          <w:trHeight w:val="303"/>
        </w:trPr>
        <w:tc>
          <w:tcPr>
            <w:tcW w:w="2396" w:type="dxa"/>
            <w:vMerge w:val="restart"/>
          </w:tcPr>
          <w:p w14:paraId="3203B0B5" w14:textId="77777777" w:rsidR="008D6778" w:rsidRPr="00D00150" w:rsidRDefault="008D6778" w:rsidP="00D00150">
            <w:pPr>
              <w:jc w:val="center"/>
            </w:pPr>
            <w:r w:rsidRPr="00D00150">
              <w:rPr>
                <w:rFonts w:hint="eastAsia"/>
              </w:rPr>
              <w:t>平时</w:t>
            </w:r>
          </w:p>
        </w:tc>
        <w:tc>
          <w:tcPr>
            <w:tcW w:w="2397" w:type="dxa"/>
          </w:tcPr>
          <w:p w14:paraId="529EECF7" w14:textId="77777777" w:rsidR="008D6778" w:rsidRDefault="008D6778" w:rsidP="00D00150">
            <w:pPr>
              <w:jc w:val="center"/>
            </w:pPr>
            <w:r>
              <w:rPr>
                <w:rFonts w:hint="eastAsia"/>
              </w:rPr>
              <w:t>简单查询要求</w:t>
            </w:r>
          </w:p>
        </w:tc>
        <w:tc>
          <w:tcPr>
            <w:tcW w:w="2397" w:type="dxa"/>
          </w:tcPr>
          <w:p w14:paraId="35F59812" w14:textId="77777777" w:rsidR="008D6778" w:rsidRDefault="00F55875" w:rsidP="00D00150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8D6778" w14:paraId="79C11F1D" w14:textId="77777777" w:rsidTr="00D00150">
        <w:trPr>
          <w:trHeight w:val="303"/>
        </w:trPr>
        <w:tc>
          <w:tcPr>
            <w:tcW w:w="2396" w:type="dxa"/>
            <w:vMerge/>
          </w:tcPr>
          <w:p w14:paraId="5678A4B1" w14:textId="77777777" w:rsidR="008D6778" w:rsidRPr="00D00150" w:rsidRDefault="008D6778" w:rsidP="00D00150">
            <w:pPr>
              <w:jc w:val="center"/>
            </w:pPr>
          </w:p>
        </w:tc>
        <w:tc>
          <w:tcPr>
            <w:tcW w:w="2397" w:type="dxa"/>
          </w:tcPr>
          <w:p w14:paraId="6D530765" w14:textId="77777777" w:rsidR="008D6778" w:rsidRDefault="008D6778" w:rsidP="00D00150">
            <w:pPr>
              <w:jc w:val="center"/>
            </w:pPr>
            <w:r>
              <w:rPr>
                <w:rFonts w:hint="eastAsia"/>
              </w:rPr>
              <w:t>复杂查询要求</w:t>
            </w:r>
          </w:p>
        </w:tc>
        <w:tc>
          <w:tcPr>
            <w:tcW w:w="2397" w:type="dxa"/>
          </w:tcPr>
          <w:p w14:paraId="254F9984" w14:textId="77777777" w:rsidR="008D6778" w:rsidRDefault="00F55875" w:rsidP="00D00150">
            <w:pPr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8D6778" w14:paraId="3900BE12" w14:textId="77777777" w:rsidTr="00D00150">
        <w:trPr>
          <w:trHeight w:val="303"/>
        </w:trPr>
        <w:tc>
          <w:tcPr>
            <w:tcW w:w="2396" w:type="dxa"/>
            <w:vMerge w:val="restart"/>
          </w:tcPr>
          <w:p w14:paraId="00D3844A" w14:textId="77777777" w:rsidR="008D6778" w:rsidRPr="00D00150" w:rsidRDefault="008D6778" w:rsidP="00D00150">
            <w:pPr>
              <w:jc w:val="center"/>
            </w:pPr>
            <w:r w:rsidRPr="00D00150">
              <w:rPr>
                <w:rFonts w:hint="eastAsia"/>
              </w:rPr>
              <w:t>查询高峰</w:t>
            </w:r>
          </w:p>
        </w:tc>
        <w:tc>
          <w:tcPr>
            <w:tcW w:w="2397" w:type="dxa"/>
          </w:tcPr>
          <w:p w14:paraId="4D86BBF6" w14:textId="77777777" w:rsidR="008D6778" w:rsidRDefault="008D6778" w:rsidP="00D00150">
            <w:pPr>
              <w:jc w:val="center"/>
            </w:pPr>
            <w:r>
              <w:rPr>
                <w:rFonts w:hint="eastAsia"/>
              </w:rPr>
              <w:t>简单查询要求</w:t>
            </w:r>
          </w:p>
        </w:tc>
        <w:tc>
          <w:tcPr>
            <w:tcW w:w="2397" w:type="dxa"/>
          </w:tcPr>
          <w:p w14:paraId="44E5A53C" w14:textId="77777777" w:rsidR="008D6778" w:rsidRDefault="00F55875" w:rsidP="00D00150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8D6778" w14:paraId="01FB11BF" w14:textId="77777777" w:rsidTr="00D00150">
        <w:trPr>
          <w:trHeight w:val="303"/>
        </w:trPr>
        <w:tc>
          <w:tcPr>
            <w:tcW w:w="2396" w:type="dxa"/>
            <w:vMerge/>
          </w:tcPr>
          <w:p w14:paraId="6C88991F" w14:textId="77777777" w:rsidR="008D6778" w:rsidRPr="00D00150" w:rsidRDefault="008D6778" w:rsidP="008D6778">
            <w:pPr>
              <w:rPr>
                <w:highlight w:val="yellow"/>
              </w:rPr>
            </w:pPr>
          </w:p>
        </w:tc>
        <w:tc>
          <w:tcPr>
            <w:tcW w:w="2397" w:type="dxa"/>
          </w:tcPr>
          <w:p w14:paraId="4F671945" w14:textId="77777777" w:rsidR="008D6778" w:rsidRDefault="008D6778" w:rsidP="00D00150">
            <w:pPr>
              <w:jc w:val="center"/>
            </w:pPr>
            <w:r>
              <w:rPr>
                <w:rFonts w:hint="eastAsia"/>
              </w:rPr>
              <w:t>复杂查询要求</w:t>
            </w:r>
          </w:p>
        </w:tc>
        <w:tc>
          <w:tcPr>
            <w:tcW w:w="2397" w:type="dxa"/>
          </w:tcPr>
          <w:p w14:paraId="41415232" w14:textId="77777777" w:rsidR="008D6778" w:rsidRDefault="00F55875" w:rsidP="00D00150">
            <w:pPr>
              <w:jc w:val="center"/>
            </w:pPr>
            <w:r>
              <w:rPr>
                <w:rFonts w:hint="eastAsia"/>
              </w:rPr>
              <w:t>20</w:t>
            </w:r>
          </w:p>
        </w:tc>
      </w:tr>
    </w:tbl>
    <w:p w14:paraId="17E48E1A" w14:textId="77777777" w:rsidR="00D00150" w:rsidRDefault="00D00150" w:rsidP="008D6778">
      <w:r>
        <w:rPr>
          <w:rFonts w:hint="eastAsia"/>
        </w:rPr>
        <w:t>注：新增信息要求是指涉及用户信息修改，添加的查询语句，例如用户注册填写信息、修改个人资料等；简单查询是指设计单个条件的严格匹配查询；复杂查询是至设计多个条件，或者使用模糊匹配的查询及统计；查询高峰指并发用户高于系统支持最大并发用户的</w:t>
      </w:r>
      <w:r>
        <w:rPr>
          <w:rFonts w:hint="eastAsia"/>
        </w:rPr>
        <w:t>60%</w:t>
      </w:r>
      <w:r>
        <w:rPr>
          <w:rFonts w:hint="eastAsia"/>
        </w:rPr>
        <w:t>时。</w:t>
      </w:r>
    </w:p>
    <w:p w14:paraId="362C3A63" w14:textId="77777777" w:rsidR="00D00150" w:rsidRDefault="00D00150" w:rsidP="00D00150">
      <w:pPr>
        <w:pStyle w:val="2"/>
      </w:pPr>
      <w:bookmarkStart w:id="79" w:name="_Toc414726818"/>
      <w:r>
        <w:rPr>
          <w:rFonts w:hint="eastAsia"/>
        </w:rPr>
        <w:t>4.</w:t>
      </w:r>
      <w:r>
        <w:t>2</w:t>
      </w:r>
      <w:r>
        <w:t>安全需求</w:t>
      </w:r>
      <w:bookmarkEnd w:id="79"/>
    </w:p>
    <w:p w14:paraId="59C8C89F" w14:textId="77777777" w:rsidR="00D00150" w:rsidRDefault="00D00150" w:rsidP="00D00150">
      <w:pPr>
        <w:pStyle w:val="3"/>
      </w:pPr>
      <w:bookmarkStart w:id="80" w:name="_Toc414726819"/>
      <w:r>
        <w:rPr>
          <w:rFonts w:hint="eastAsia"/>
        </w:rPr>
        <w:t>4.</w:t>
      </w:r>
      <w:r>
        <w:t>2.1</w:t>
      </w:r>
      <w:r>
        <w:t>网络安全</w:t>
      </w:r>
      <w:bookmarkEnd w:id="80"/>
    </w:p>
    <w:p w14:paraId="06C561BE" w14:textId="77777777" w:rsidR="00D00150" w:rsidRDefault="00D00150" w:rsidP="00D00150">
      <w:r>
        <w:t>服务器防火墙等设置</w:t>
      </w:r>
    </w:p>
    <w:p w14:paraId="5D4371AA" w14:textId="77777777" w:rsidR="00D00150" w:rsidRDefault="00D00150" w:rsidP="00D00150">
      <w:pPr>
        <w:pStyle w:val="3"/>
      </w:pPr>
      <w:bookmarkStart w:id="81" w:name="_Toc414726820"/>
      <w:r>
        <w:rPr>
          <w:rFonts w:hint="eastAsia"/>
        </w:rPr>
        <w:lastRenderedPageBreak/>
        <w:t>4.</w:t>
      </w:r>
      <w:r>
        <w:t>2.2</w:t>
      </w:r>
      <w:r>
        <w:t>系统安全</w:t>
      </w:r>
      <w:bookmarkEnd w:id="81"/>
    </w:p>
    <w:p w14:paraId="7F6C7712" w14:textId="77777777" w:rsidR="00D00150" w:rsidRDefault="00D00150" w:rsidP="00D00150">
      <w:pPr>
        <w:pStyle w:val="a0"/>
      </w:pPr>
      <w:r>
        <w:rPr>
          <w:rFonts w:hint="eastAsia"/>
        </w:rPr>
        <w:t>数据库访问权限设置</w:t>
      </w:r>
    </w:p>
    <w:p w14:paraId="7F20F874" w14:textId="77777777" w:rsidR="00D00150" w:rsidRDefault="00D00150" w:rsidP="00811DF6">
      <w:pPr>
        <w:pStyle w:val="a0"/>
      </w:pPr>
      <w:r>
        <w:t>数据传输加密</w:t>
      </w:r>
    </w:p>
    <w:p w14:paraId="2EE8715A" w14:textId="77777777" w:rsidR="00D00150" w:rsidRDefault="00D00150" w:rsidP="00D00150">
      <w:pPr>
        <w:pStyle w:val="a0"/>
        <w:numPr>
          <w:ilvl w:val="0"/>
          <w:numId w:val="0"/>
        </w:numPr>
      </w:pPr>
      <w:r w:rsidRPr="00D00150">
        <w:rPr>
          <w:rFonts w:hint="eastAsia"/>
        </w:rPr>
        <w:t>传输的数据都采用高强度的加密算法加密</w:t>
      </w:r>
      <w:r w:rsidRPr="00D00150">
        <w:rPr>
          <w:rFonts w:hint="eastAsia"/>
        </w:rPr>
        <w:t>(DES)</w:t>
      </w:r>
      <w:r w:rsidRPr="00D00150">
        <w:rPr>
          <w:rFonts w:hint="eastAsia"/>
        </w:rPr>
        <w:t>，使得数据即使泄漏、被截获后，也无法识别相关的数据内容，确保数据安全。对于客户端与服务器交互的数据，使用安全套接子层</w:t>
      </w:r>
      <w:r w:rsidRPr="00D00150">
        <w:rPr>
          <w:rFonts w:hint="eastAsia"/>
        </w:rPr>
        <w:t>(SSL,SSL</w:t>
      </w:r>
      <w:r w:rsidRPr="00D00150">
        <w:rPr>
          <w:rFonts w:hint="eastAsia"/>
        </w:rPr>
        <w:t>加密传输主要是针对</w:t>
      </w:r>
      <w:r w:rsidRPr="00D00150">
        <w:rPr>
          <w:rFonts w:hint="eastAsia"/>
        </w:rPr>
        <w:t>WEB</w:t>
      </w:r>
      <w:r w:rsidRPr="00D00150">
        <w:rPr>
          <w:rFonts w:hint="eastAsia"/>
        </w:rPr>
        <w:t>的数据传输，基于重要信息的传输安全考虑而设计的。</w:t>
      </w:r>
      <w:r w:rsidRPr="00D00150">
        <w:rPr>
          <w:rFonts w:hint="eastAsia"/>
        </w:rPr>
        <w:t>)</w:t>
      </w:r>
      <w:r w:rsidRPr="00D00150">
        <w:rPr>
          <w:rFonts w:hint="eastAsia"/>
        </w:rPr>
        <w:t>进行信息交换，并在客户</w:t>
      </w:r>
      <w:r>
        <w:rPr>
          <w:rFonts w:hint="eastAsia"/>
        </w:rPr>
        <w:t>PC</w:t>
      </w:r>
      <w:r w:rsidRPr="00D00150">
        <w:rPr>
          <w:rFonts w:hint="eastAsia"/>
        </w:rPr>
        <w:t>端和服务器之间重要的信息的交换。</w:t>
      </w:r>
    </w:p>
    <w:p w14:paraId="2651633D" w14:textId="77777777" w:rsidR="00D00150" w:rsidRDefault="00D00150" w:rsidP="00D00150">
      <w:pPr>
        <w:pStyle w:val="a0"/>
      </w:pPr>
      <w:r>
        <w:t>验证登录用户</w:t>
      </w:r>
    </w:p>
    <w:p w14:paraId="1B58D0F6" w14:textId="77777777" w:rsidR="00D00150" w:rsidRDefault="00D00150" w:rsidP="00D00150">
      <w:pPr>
        <w:pStyle w:val="a0"/>
      </w:pPr>
      <w:r>
        <w:t>验证注册用户</w:t>
      </w:r>
    </w:p>
    <w:p w14:paraId="395530E1" w14:textId="77777777" w:rsidR="00D00150" w:rsidRDefault="00D00150" w:rsidP="00D00150">
      <w:pPr>
        <w:pStyle w:val="2"/>
      </w:pPr>
      <w:bookmarkStart w:id="82" w:name="_Toc414726821"/>
      <w:r>
        <w:rPr>
          <w:rFonts w:hint="eastAsia"/>
        </w:rPr>
        <w:t>4.</w:t>
      </w:r>
      <w:r>
        <w:t>3</w:t>
      </w:r>
      <w:r>
        <w:t>扩展性需求</w:t>
      </w:r>
      <w:bookmarkEnd w:id="82"/>
    </w:p>
    <w:p w14:paraId="1440F478" w14:textId="77777777" w:rsidR="00D00150" w:rsidRDefault="00D00150" w:rsidP="00D00150">
      <w:pPr>
        <w:ind w:firstLineChars="200" w:firstLine="480"/>
      </w:pPr>
      <w:r w:rsidRPr="00D00150">
        <w:rPr>
          <w:rFonts w:hint="eastAsia"/>
        </w:rPr>
        <w:t>系统建设采用先进的成熟技术，建立严密、体系化的系统管理、应用平台，应具有良好的分层设计，整体系统扩充性能良好，能够根据业务的发展或变更，在保持现有业务处理不受影响的前提下，具有持续扩充功能、适度变化的能力。</w:t>
      </w:r>
    </w:p>
    <w:p w14:paraId="1AEF5312" w14:textId="77777777" w:rsidR="00811DF6" w:rsidRDefault="00811DF6" w:rsidP="00D00150">
      <w:pPr>
        <w:ind w:firstLineChars="200" w:firstLine="480"/>
      </w:pPr>
    </w:p>
    <w:p w14:paraId="6A52AB35" w14:textId="77777777" w:rsidR="00811DF6" w:rsidRDefault="00811DF6" w:rsidP="00D00150">
      <w:pPr>
        <w:ind w:firstLineChars="200" w:firstLine="480"/>
      </w:pPr>
    </w:p>
    <w:p w14:paraId="007F1003" w14:textId="77777777" w:rsidR="00811DF6" w:rsidRDefault="00811DF6" w:rsidP="00811DF6">
      <w:pPr>
        <w:pStyle w:val="1"/>
      </w:pPr>
      <w:r>
        <w:rPr>
          <w:rFonts w:hint="eastAsia"/>
        </w:rPr>
        <w:lastRenderedPageBreak/>
        <w:t>五、功能模块化展示</w:t>
      </w:r>
    </w:p>
    <w:p w14:paraId="2595EAF4" w14:textId="77777777" w:rsidR="00811DF6" w:rsidRDefault="00FE59C3" w:rsidP="007C05D6">
      <w:pPr>
        <w:pStyle w:val="2"/>
      </w:pPr>
      <w:r>
        <w:rPr>
          <w:rFonts w:hint="eastAsia"/>
        </w:rPr>
        <w:t>5.1</w:t>
      </w:r>
      <w:r>
        <w:rPr>
          <w:rFonts w:hint="eastAsia"/>
        </w:rPr>
        <w:t>整体模块划分展示</w:t>
      </w:r>
    </w:p>
    <w:p w14:paraId="03635E66" w14:textId="77777777" w:rsidR="00FE59C3" w:rsidRDefault="00B221CF" w:rsidP="00FE59C3">
      <w:r w:rsidRPr="00B221CF">
        <w:rPr>
          <w:noProof/>
        </w:rPr>
        <w:drawing>
          <wp:inline distT="0" distB="0" distL="0" distR="0" wp14:anchorId="0BD354FA" wp14:editId="5D458B66">
            <wp:extent cx="6400800" cy="4635305"/>
            <wp:effectExtent l="0" t="0" r="25400" b="0"/>
            <wp:docPr id="1" name="图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1629202C" w14:textId="77777777" w:rsidR="00FE59C3" w:rsidRDefault="00FE59C3" w:rsidP="00FE59C3">
      <w:pPr>
        <w:pStyle w:val="2"/>
      </w:pPr>
      <w:r>
        <w:rPr>
          <w:rFonts w:hint="eastAsia"/>
        </w:rPr>
        <w:t>5.2</w:t>
      </w:r>
      <w:r>
        <w:rPr>
          <w:rFonts w:hint="eastAsia"/>
        </w:rPr>
        <w:t>子模块展示</w:t>
      </w:r>
    </w:p>
    <w:p w14:paraId="2E1B5A1D" w14:textId="49023600" w:rsidR="008A592A" w:rsidRDefault="008A592A" w:rsidP="008A592A">
      <w:pPr>
        <w:pStyle w:val="3"/>
      </w:pPr>
      <w:r>
        <w:rPr>
          <w:rFonts w:hint="eastAsia"/>
        </w:rPr>
        <w:t>5.2.1</w:t>
      </w:r>
      <w:r>
        <w:rPr>
          <w:rFonts w:hint="eastAsia"/>
        </w:rPr>
        <w:t>注册登录模块</w:t>
      </w:r>
    </w:p>
    <w:p w14:paraId="74DE7C7B" w14:textId="1F773C48" w:rsidR="008A592A" w:rsidRDefault="008A592A" w:rsidP="008A592A">
      <w:pPr>
        <w:pStyle w:val="a0"/>
      </w:pPr>
      <w:r>
        <w:rPr>
          <w:rFonts w:hint="eastAsia"/>
        </w:rPr>
        <w:t>功能描述：该模块具有以下功能：</w:t>
      </w:r>
    </w:p>
    <w:p w14:paraId="3C50491C" w14:textId="3D7758EF" w:rsidR="008A592A" w:rsidRDefault="008A592A" w:rsidP="008A592A">
      <w:pPr>
        <w:pStyle w:val="a0"/>
        <w:ind w:leftChars="100" w:left="456"/>
      </w:pPr>
      <w:r>
        <w:rPr>
          <w:rFonts w:hint="eastAsia"/>
        </w:rPr>
        <w:t>求职者登陆、注册</w:t>
      </w:r>
    </w:p>
    <w:p w14:paraId="269BAECE" w14:textId="0FDECB44" w:rsidR="008A592A" w:rsidRDefault="008A592A" w:rsidP="008A592A">
      <w:pPr>
        <w:pStyle w:val="a0"/>
        <w:ind w:leftChars="100" w:left="456"/>
      </w:pPr>
      <w:r>
        <w:rPr>
          <w:rFonts w:hint="eastAsia"/>
        </w:rPr>
        <w:lastRenderedPageBreak/>
        <w:t>企业</w:t>
      </w:r>
      <w:r>
        <w:rPr>
          <w:rFonts w:hint="eastAsia"/>
        </w:rPr>
        <w:t>HR</w:t>
      </w:r>
      <w:r>
        <w:rPr>
          <w:rFonts w:hint="eastAsia"/>
        </w:rPr>
        <w:t>登陆、注册</w:t>
      </w:r>
    </w:p>
    <w:p w14:paraId="7128BB3A" w14:textId="42A3A3DF" w:rsidR="008A592A" w:rsidRPr="008A592A" w:rsidRDefault="008A592A" w:rsidP="008A592A">
      <w:pPr>
        <w:pStyle w:val="a0"/>
        <w:ind w:leftChars="100" w:left="456"/>
      </w:pPr>
      <w:r>
        <w:rPr>
          <w:rFonts w:hint="eastAsia"/>
        </w:rPr>
        <w:t>密码找回</w:t>
      </w:r>
    </w:p>
    <w:p w14:paraId="46A3509F" w14:textId="1511CC76" w:rsidR="008A592A" w:rsidRDefault="008A592A" w:rsidP="008A592A">
      <w:pPr>
        <w:pStyle w:val="a0"/>
      </w:pPr>
      <w:r>
        <w:rPr>
          <w:rFonts w:hint="eastAsia"/>
        </w:rPr>
        <w:t>模块功能图：</w:t>
      </w:r>
    </w:p>
    <w:p w14:paraId="66DD8097" w14:textId="71A7D11C" w:rsidR="008A592A" w:rsidRDefault="001A59BA" w:rsidP="008A592A">
      <w:pPr>
        <w:pStyle w:val="a0"/>
        <w:numPr>
          <w:ilvl w:val="0"/>
          <w:numId w:val="0"/>
        </w:numPr>
        <w:ind w:left="456"/>
      </w:pPr>
      <w:r w:rsidRPr="001A59BA">
        <w:rPr>
          <w:noProof/>
        </w:rPr>
        <w:drawing>
          <wp:inline distT="0" distB="0" distL="0" distR="0" wp14:anchorId="4E0E236B" wp14:editId="0DB54A34">
            <wp:extent cx="4572000" cy="3048000"/>
            <wp:effectExtent l="0" t="0" r="25400" b="0"/>
            <wp:docPr id="14" name="图表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1D7816A5" w14:textId="403BE210" w:rsidR="001A59BA" w:rsidRDefault="001A59BA" w:rsidP="001A59BA">
      <w:pPr>
        <w:pStyle w:val="a0"/>
      </w:pPr>
      <w:r>
        <w:rPr>
          <w:rFonts w:hint="eastAsia"/>
        </w:rPr>
        <w:t>数据字典：</w:t>
      </w:r>
    </w:p>
    <w:p w14:paraId="545C55FB" w14:textId="43A0CA32" w:rsidR="001A59BA" w:rsidRDefault="001A59BA" w:rsidP="001A59BA">
      <w:pPr>
        <w:pStyle w:val="a0"/>
        <w:ind w:leftChars="100" w:left="456"/>
      </w:pPr>
      <w:r>
        <w:rPr>
          <w:rFonts w:hint="eastAsia"/>
        </w:rPr>
        <w:t>求职者：</w:t>
      </w:r>
    </w:p>
    <w:p w14:paraId="04C73F33" w14:textId="0D305D4A" w:rsidR="001A59BA" w:rsidRDefault="001A59BA" w:rsidP="001A59BA">
      <w:pPr>
        <w:pStyle w:val="a0"/>
        <w:ind w:leftChars="190" w:left="672"/>
      </w:pPr>
      <w:r>
        <w:t>姓名</w:t>
      </w:r>
      <w:r w:rsidR="007445CD">
        <w:rPr>
          <w:rFonts w:hint="eastAsia"/>
        </w:rPr>
        <w:t xml:space="preserve">  String  </w:t>
      </w:r>
      <w:r>
        <w:rPr>
          <w:rFonts w:hint="eastAsia"/>
        </w:rPr>
        <w:t>20</w:t>
      </w:r>
      <w:r w:rsidR="000579EF">
        <w:t>字节</w:t>
      </w:r>
      <w:r w:rsidR="00DC6B34">
        <w:rPr>
          <w:rFonts w:hint="eastAsia"/>
        </w:rPr>
        <w:tab/>
      </w:r>
      <w:r w:rsidR="00DC6B34">
        <w:rPr>
          <w:rFonts w:hint="eastAsia"/>
        </w:rPr>
        <w:tab/>
      </w:r>
      <w:r w:rsidR="00DC6B34">
        <w:rPr>
          <w:rFonts w:hint="eastAsia"/>
        </w:rPr>
        <w:t>汉字或英文</w:t>
      </w:r>
    </w:p>
    <w:p w14:paraId="78ADE038" w14:textId="6C576DDC" w:rsidR="006B56FA" w:rsidRDefault="006B56FA" w:rsidP="00DC6B34">
      <w:pPr>
        <w:pStyle w:val="a0"/>
        <w:ind w:leftChars="190" w:left="672"/>
      </w:pPr>
      <w:r>
        <w:rPr>
          <w:rFonts w:hint="eastAsia"/>
        </w:rPr>
        <w:t>用户名</w:t>
      </w:r>
      <w:r>
        <w:rPr>
          <w:rFonts w:hint="eastAsia"/>
        </w:rPr>
        <w:t xml:space="preserve"> String 20</w:t>
      </w:r>
      <w:r w:rsidR="000579EF">
        <w:t>字节</w:t>
      </w:r>
      <w:r w:rsidR="00DC6B34">
        <w:rPr>
          <w:rFonts w:hint="eastAsia"/>
        </w:rPr>
        <w:t xml:space="preserve"> </w:t>
      </w:r>
      <w:r w:rsidR="00DC6B34">
        <w:rPr>
          <w:rFonts w:hint="eastAsia"/>
        </w:rPr>
        <w:tab/>
      </w:r>
      <w:r w:rsidR="00DC6B34">
        <w:rPr>
          <w:rFonts w:hint="eastAsia"/>
        </w:rPr>
        <w:t>不</w:t>
      </w:r>
      <w:r w:rsidR="00380E22">
        <w:rPr>
          <w:rFonts w:hint="eastAsia"/>
        </w:rPr>
        <w:t>能</w:t>
      </w:r>
      <w:r w:rsidR="00DC6B34">
        <w:rPr>
          <w:rFonts w:hint="eastAsia"/>
        </w:rPr>
        <w:t>含特殊符号</w:t>
      </w:r>
      <w:r w:rsidR="00380E22">
        <w:rPr>
          <w:rFonts w:hint="eastAsia"/>
        </w:rPr>
        <w:t>，如：！</w:t>
      </w:r>
      <w:r w:rsidR="00380E22">
        <w:rPr>
          <w:rFonts w:hint="eastAsia"/>
        </w:rPr>
        <w:t>@#</w:t>
      </w:r>
      <w:r w:rsidR="00380E22">
        <w:rPr>
          <w:rFonts w:hint="eastAsia"/>
        </w:rPr>
        <w:t>￥</w:t>
      </w:r>
      <w:r w:rsidR="00380E22">
        <w:rPr>
          <w:rFonts w:hint="eastAsia"/>
        </w:rPr>
        <w:t>%</w:t>
      </w:r>
      <w:r w:rsidR="00380E22">
        <w:rPr>
          <w:rFonts w:hint="eastAsia"/>
        </w:rPr>
        <w:t>…等等，不能为空</w:t>
      </w:r>
    </w:p>
    <w:p w14:paraId="0534FEAE" w14:textId="3B567A19" w:rsidR="006B56FA" w:rsidRDefault="006B56FA" w:rsidP="001A59BA">
      <w:pPr>
        <w:pStyle w:val="a0"/>
        <w:ind w:leftChars="190" w:left="672"/>
      </w:pPr>
      <w:r>
        <w:rPr>
          <w:rFonts w:hint="eastAsia"/>
        </w:rPr>
        <w:t>密码</w:t>
      </w:r>
      <w:r>
        <w:rPr>
          <w:rFonts w:hint="eastAsia"/>
        </w:rPr>
        <w:t xml:space="preserve">   String  20</w:t>
      </w:r>
      <w:r w:rsidR="000579EF">
        <w:t>字节</w:t>
      </w:r>
      <w:r w:rsidR="00DC6B34">
        <w:rPr>
          <w:rFonts w:hint="eastAsia"/>
        </w:rPr>
        <w:t xml:space="preserve"> </w:t>
      </w:r>
      <w:r w:rsidR="00DC6B34">
        <w:rPr>
          <w:rFonts w:hint="eastAsia"/>
        </w:rPr>
        <w:tab/>
      </w:r>
      <w:r w:rsidR="00DC6B34">
        <w:rPr>
          <w:rFonts w:hint="eastAsia"/>
        </w:rPr>
        <w:tab/>
      </w:r>
      <w:r w:rsidR="00DC6B34">
        <w:rPr>
          <w:rFonts w:hint="eastAsia"/>
        </w:rPr>
        <w:t>不能是汉字</w:t>
      </w:r>
      <w:r w:rsidR="00380E22">
        <w:rPr>
          <w:rFonts w:hint="eastAsia"/>
        </w:rPr>
        <w:t>，不能为空</w:t>
      </w:r>
    </w:p>
    <w:p w14:paraId="77BAB9BE" w14:textId="5804DC57" w:rsidR="001A59BA" w:rsidRDefault="001A59BA" w:rsidP="001A59BA">
      <w:pPr>
        <w:pStyle w:val="a0"/>
        <w:ind w:leftChars="190" w:left="672"/>
      </w:pPr>
      <w:r>
        <w:rPr>
          <w:rFonts w:hint="eastAsia"/>
        </w:rPr>
        <w:t>生日</w:t>
      </w:r>
      <w:r w:rsidR="00DC6B34">
        <w:rPr>
          <w:rFonts w:hint="eastAsia"/>
        </w:rPr>
        <w:t xml:space="preserve">   </w:t>
      </w:r>
      <w:proofErr w:type="spellStart"/>
      <w:r w:rsidR="00DC6B34">
        <w:rPr>
          <w:rFonts w:hint="eastAsia"/>
        </w:rPr>
        <w:t>datetime</w:t>
      </w:r>
      <w:proofErr w:type="spellEnd"/>
      <w:r>
        <w:rPr>
          <w:rFonts w:hint="eastAsia"/>
        </w:rPr>
        <w:t xml:space="preserve">   20 </w:t>
      </w:r>
      <w:r w:rsidR="000579EF">
        <w:t>字节</w:t>
      </w:r>
      <w:r w:rsidR="00380E22">
        <w:rPr>
          <w:rFonts w:hint="eastAsia"/>
        </w:rPr>
        <w:t xml:space="preserve"> </w:t>
      </w:r>
      <w:r w:rsidR="00380E22">
        <w:rPr>
          <w:rFonts w:hint="eastAsia"/>
        </w:rPr>
        <w:tab/>
        <w:t>YYYY-MM-HH</w:t>
      </w:r>
    </w:p>
    <w:p w14:paraId="5F624872" w14:textId="2539EEA2" w:rsidR="001A59BA" w:rsidRDefault="001A59BA" w:rsidP="001A59BA">
      <w:pPr>
        <w:pStyle w:val="a0"/>
        <w:ind w:leftChars="190" w:left="672"/>
      </w:pPr>
      <w:r>
        <w:rPr>
          <w:rFonts w:hint="eastAsia"/>
        </w:rPr>
        <w:t>性别</w:t>
      </w:r>
      <w:r w:rsidR="00976B29">
        <w:rPr>
          <w:rFonts w:hint="eastAsia"/>
        </w:rPr>
        <w:t xml:space="preserve">   String    2</w:t>
      </w:r>
      <w:r w:rsidR="000579EF">
        <w:t>字节</w:t>
      </w:r>
      <w:r w:rsidR="00DC6B34">
        <w:rPr>
          <w:rFonts w:hint="eastAsia"/>
        </w:rPr>
        <w:tab/>
      </w:r>
      <w:r w:rsidR="00DC6B34">
        <w:rPr>
          <w:rFonts w:hint="eastAsia"/>
        </w:rPr>
        <w:tab/>
      </w:r>
      <w:r w:rsidR="00DC6B34">
        <w:rPr>
          <w:rFonts w:hint="eastAsia"/>
        </w:rPr>
        <w:t>男</w:t>
      </w:r>
      <w:r w:rsidR="00DC6B34">
        <w:rPr>
          <w:rFonts w:hint="eastAsia"/>
        </w:rPr>
        <w:t>/</w:t>
      </w:r>
      <w:r w:rsidR="00DC6B34">
        <w:rPr>
          <w:rFonts w:hint="eastAsia"/>
        </w:rPr>
        <w:t>女</w:t>
      </w:r>
      <w:r w:rsidR="00DC6B34">
        <w:rPr>
          <w:rFonts w:hint="eastAsia"/>
        </w:rPr>
        <w:t>/</w:t>
      </w:r>
      <w:r w:rsidR="00DC6B34">
        <w:rPr>
          <w:rFonts w:hint="eastAsia"/>
        </w:rPr>
        <w:t>其他</w:t>
      </w:r>
    </w:p>
    <w:p w14:paraId="08EF0EAE" w14:textId="0AFA9CF6" w:rsidR="001A59BA" w:rsidRDefault="001A59BA" w:rsidP="001A59BA">
      <w:pPr>
        <w:pStyle w:val="a0"/>
        <w:ind w:leftChars="190" w:left="672"/>
      </w:pPr>
      <w:r>
        <w:rPr>
          <w:rFonts w:hint="eastAsia"/>
        </w:rPr>
        <w:t>学位</w:t>
      </w:r>
      <w:r>
        <w:rPr>
          <w:rFonts w:hint="eastAsia"/>
        </w:rPr>
        <w:t xml:space="preserve">   String    20</w:t>
      </w:r>
      <w:r w:rsidR="000579EF">
        <w:t>字节</w:t>
      </w:r>
      <w:r w:rsidR="00DC6B34">
        <w:rPr>
          <w:rFonts w:hint="eastAsia"/>
        </w:rPr>
        <w:tab/>
      </w:r>
      <w:r w:rsidR="00DC6B34">
        <w:rPr>
          <w:rFonts w:hint="eastAsia"/>
        </w:rPr>
        <w:t>汉字或英文</w:t>
      </w:r>
    </w:p>
    <w:p w14:paraId="627D8B45" w14:textId="5E488A1B" w:rsidR="000E506A" w:rsidRDefault="000E506A" w:rsidP="001A59BA">
      <w:pPr>
        <w:pStyle w:val="a0"/>
        <w:ind w:leftChars="190" w:left="672"/>
      </w:pPr>
      <w:r>
        <w:rPr>
          <w:rFonts w:hint="eastAsia"/>
        </w:rPr>
        <w:t>就读学校</w:t>
      </w:r>
      <w:r>
        <w:rPr>
          <w:rFonts w:hint="eastAsia"/>
        </w:rPr>
        <w:t xml:space="preserve">  String  20</w:t>
      </w:r>
      <w:r w:rsidR="000579EF">
        <w:t>字节</w:t>
      </w:r>
      <w:r w:rsidR="00DC6B34">
        <w:rPr>
          <w:rFonts w:hint="eastAsia"/>
        </w:rPr>
        <w:tab/>
      </w:r>
      <w:r w:rsidR="00DC6B34">
        <w:rPr>
          <w:rFonts w:hint="eastAsia"/>
        </w:rPr>
        <w:t>汉字或英文</w:t>
      </w:r>
    </w:p>
    <w:p w14:paraId="0DE8263F" w14:textId="008155ED" w:rsidR="000E506A" w:rsidRDefault="000E506A" w:rsidP="000E506A">
      <w:pPr>
        <w:pStyle w:val="a0"/>
        <w:ind w:leftChars="200" w:left="696"/>
      </w:pPr>
      <w:r>
        <w:rPr>
          <w:rFonts w:hint="eastAsia"/>
        </w:rPr>
        <w:lastRenderedPageBreak/>
        <w:t>专业名称</w:t>
      </w:r>
      <w:r>
        <w:rPr>
          <w:rFonts w:hint="eastAsia"/>
        </w:rPr>
        <w:t xml:space="preserve">  String  20</w:t>
      </w:r>
      <w:r w:rsidR="000579EF">
        <w:t>字节</w:t>
      </w:r>
      <w:r w:rsidR="00DC6B34">
        <w:rPr>
          <w:rFonts w:hint="eastAsia"/>
        </w:rPr>
        <w:tab/>
      </w:r>
      <w:r w:rsidR="00DC6B34">
        <w:rPr>
          <w:rFonts w:hint="eastAsia"/>
        </w:rPr>
        <w:t>汉字或英文</w:t>
      </w:r>
    </w:p>
    <w:p w14:paraId="378BEBF7" w14:textId="6D82AF14" w:rsidR="000E506A" w:rsidRDefault="000E506A" w:rsidP="000E506A">
      <w:pPr>
        <w:pStyle w:val="a0"/>
        <w:ind w:leftChars="200" w:left="696"/>
      </w:pPr>
      <w:r>
        <w:rPr>
          <w:rFonts w:hint="eastAsia"/>
        </w:rPr>
        <w:t>就读时间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datetime</w:t>
      </w:r>
      <w:proofErr w:type="spellEnd"/>
      <w:r>
        <w:rPr>
          <w:rFonts w:hint="eastAsia"/>
        </w:rPr>
        <w:t xml:space="preserve">  20</w:t>
      </w:r>
      <w:r w:rsidR="000579EF">
        <w:t>字节</w:t>
      </w:r>
      <w:r w:rsidR="00DC6B34">
        <w:rPr>
          <w:rFonts w:hint="eastAsia"/>
        </w:rPr>
        <w:tab/>
      </w:r>
      <w:r w:rsidR="00380E22">
        <w:rPr>
          <w:rFonts w:hint="eastAsia"/>
        </w:rPr>
        <w:t xml:space="preserve"> YYYY-MM-HH</w:t>
      </w:r>
    </w:p>
    <w:p w14:paraId="0E872728" w14:textId="530D8B96" w:rsidR="001A59BA" w:rsidRDefault="001A59BA" w:rsidP="001A59BA">
      <w:pPr>
        <w:pStyle w:val="a0"/>
        <w:ind w:leftChars="190" w:left="672"/>
      </w:pPr>
      <w:r>
        <w:rPr>
          <w:rFonts w:hint="eastAsia"/>
        </w:rPr>
        <w:t>就读学校所在地</w:t>
      </w:r>
      <w:r>
        <w:rPr>
          <w:rFonts w:hint="eastAsia"/>
        </w:rPr>
        <w:t xml:space="preserve">    String    50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汉字或英文</w:t>
      </w:r>
    </w:p>
    <w:p w14:paraId="00070915" w14:textId="22ECAFEB" w:rsidR="001A59BA" w:rsidRDefault="001A59BA" w:rsidP="001A59BA">
      <w:pPr>
        <w:pStyle w:val="a0"/>
        <w:ind w:leftChars="190" w:left="672"/>
      </w:pPr>
      <w:r>
        <w:rPr>
          <w:rFonts w:hint="eastAsia"/>
        </w:rPr>
        <w:t>邮箱</w:t>
      </w:r>
      <w:r>
        <w:rPr>
          <w:rFonts w:hint="eastAsia"/>
        </w:rPr>
        <w:tab/>
        <w:t>String  50</w:t>
      </w:r>
      <w:r w:rsidR="000579EF">
        <w:t>字节</w:t>
      </w:r>
      <w:r w:rsidR="00380E22">
        <w:rPr>
          <w:rFonts w:hint="eastAsia"/>
        </w:rPr>
        <w:tab/>
      </w:r>
      <w:hyperlink r:id="rId23" w:history="1">
        <w:r w:rsidR="00380E22" w:rsidRPr="00007164">
          <w:rPr>
            <w:rStyle w:val="af8"/>
            <w:rFonts w:hint="eastAsia"/>
          </w:rPr>
          <w:t>英文</w:t>
        </w:r>
        <w:r w:rsidR="00380E22" w:rsidRPr="00007164">
          <w:rPr>
            <w:rStyle w:val="af8"/>
            <w:rFonts w:hint="eastAsia"/>
          </w:rPr>
          <w:t>@</w:t>
        </w:r>
        <w:r w:rsidR="00380E22" w:rsidRPr="00007164">
          <w:rPr>
            <w:rStyle w:val="af8"/>
            <w:rFonts w:hint="eastAsia"/>
          </w:rPr>
          <w:t>英文</w:t>
        </w:r>
        <w:r w:rsidR="00380E22" w:rsidRPr="00007164">
          <w:rPr>
            <w:rStyle w:val="af8"/>
            <w:rFonts w:hint="eastAsia"/>
          </w:rPr>
          <w:t>.</w:t>
        </w:r>
        <w:r w:rsidR="00380E22" w:rsidRPr="00007164">
          <w:rPr>
            <w:rStyle w:val="af8"/>
            <w:rFonts w:hint="eastAsia"/>
          </w:rPr>
          <w:t>英</w:t>
        </w:r>
      </w:hyperlink>
      <w:r w:rsidR="00380E22">
        <w:rPr>
          <w:rFonts w:hint="eastAsia"/>
        </w:rPr>
        <w:t>文</w:t>
      </w:r>
    </w:p>
    <w:p w14:paraId="3AF74BC6" w14:textId="5689EF44" w:rsidR="001A59BA" w:rsidRDefault="001A59BA" w:rsidP="001A59BA">
      <w:pPr>
        <w:pStyle w:val="a0"/>
        <w:ind w:leftChars="190" w:left="672"/>
      </w:pPr>
      <w:r>
        <w:rPr>
          <w:rFonts w:hint="eastAsia"/>
        </w:rPr>
        <w:t>手机</w:t>
      </w:r>
      <w:r>
        <w:rPr>
          <w:rFonts w:hint="eastAsia"/>
        </w:rPr>
        <w:tab/>
        <w:t>String  20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数字</w:t>
      </w:r>
    </w:p>
    <w:p w14:paraId="1EA7847D" w14:textId="7648F457" w:rsidR="00743B9E" w:rsidRDefault="00743B9E" w:rsidP="001A59BA">
      <w:pPr>
        <w:pStyle w:val="a0"/>
        <w:ind w:leftChars="190" w:left="672"/>
      </w:pPr>
      <w:r>
        <w:rPr>
          <w:rFonts w:hint="eastAsia"/>
        </w:rPr>
        <w:t>验证码</w:t>
      </w:r>
      <w:r>
        <w:rPr>
          <w:rFonts w:hint="eastAsia"/>
        </w:rPr>
        <w:t xml:space="preserve"> String  10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数字和英文组合</w:t>
      </w:r>
    </w:p>
    <w:p w14:paraId="0A79B1FD" w14:textId="1DCC2013" w:rsidR="001A59BA" w:rsidRDefault="001A59BA" w:rsidP="001A59BA">
      <w:pPr>
        <w:pStyle w:val="a0"/>
        <w:ind w:leftChars="100" w:left="456"/>
      </w:pPr>
      <w:r>
        <w:rPr>
          <w:rFonts w:hint="eastAsia"/>
        </w:rPr>
        <w:t>企业</w:t>
      </w:r>
      <w:r>
        <w:rPr>
          <w:rFonts w:hint="eastAsia"/>
        </w:rPr>
        <w:t>HR</w:t>
      </w:r>
      <w:r>
        <w:rPr>
          <w:rFonts w:hint="eastAsia"/>
        </w:rPr>
        <w:t>：</w:t>
      </w:r>
    </w:p>
    <w:p w14:paraId="5566A08F" w14:textId="14469F48" w:rsidR="00743B9E" w:rsidRDefault="00743B9E" w:rsidP="001A59BA">
      <w:pPr>
        <w:pStyle w:val="a0"/>
        <w:ind w:leftChars="200" w:left="696"/>
      </w:pPr>
      <w:r>
        <w:t>公司名称</w:t>
      </w:r>
      <w:r>
        <w:rPr>
          <w:rFonts w:hint="eastAsia"/>
        </w:rPr>
        <w:t xml:space="preserve">  String  20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汉字或英文</w:t>
      </w:r>
    </w:p>
    <w:p w14:paraId="6DD1DAD5" w14:textId="21DD1853" w:rsidR="00743B9E" w:rsidRDefault="006B56FA" w:rsidP="00380E22">
      <w:pPr>
        <w:pStyle w:val="a0"/>
        <w:ind w:leftChars="190" w:left="672"/>
      </w:pPr>
      <w:r>
        <w:rPr>
          <w:rFonts w:hint="eastAsia"/>
        </w:rPr>
        <w:t>用户</w:t>
      </w:r>
      <w:r w:rsidR="00743B9E">
        <w:rPr>
          <w:rFonts w:hint="eastAsia"/>
        </w:rPr>
        <w:t>名：</w:t>
      </w:r>
      <w:r w:rsidR="00743B9E">
        <w:rPr>
          <w:rFonts w:hint="eastAsia"/>
        </w:rPr>
        <w:t xml:space="preserve">  String  20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不能含特殊符号，如：！</w:t>
      </w:r>
      <w:r w:rsidR="00380E22">
        <w:rPr>
          <w:rFonts w:hint="eastAsia"/>
        </w:rPr>
        <w:t>@#</w:t>
      </w:r>
      <w:r w:rsidR="00380E22">
        <w:rPr>
          <w:rFonts w:hint="eastAsia"/>
        </w:rPr>
        <w:t>￥</w:t>
      </w:r>
      <w:r w:rsidR="00380E22">
        <w:rPr>
          <w:rFonts w:hint="eastAsia"/>
        </w:rPr>
        <w:t>%</w:t>
      </w:r>
      <w:r w:rsidR="00380E22">
        <w:rPr>
          <w:rFonts w:hint="eastAsia"/>
        </w:rPr>
        <w:t>…等等不能为空</w:t>
      </w:r>
    </w:p>
    <w:p w14:paraId="0CCDA303" w14:textId="692CF11F" w:rsidR="006B56FA" w:rsidRDefault="00743B9E" w:rsidP="006B56FA">
      <w:pPr>
        <w:pStyle w:val="a0"/>
        <w:ind w:leftChars="200" w:left="696"/>
      </w:pPr>
      <w:r>
        <w:rPr>
          <w:rFonts w:hint="eastAsia"/>
        </w:rPr>
        <w:t>密码：</w:t>
      </w:r>
      <w:r>
        <w:rPr>
          <w:rFonts w:hint="eastAsia"/>
        </w:rPr>
        <w:t>String 20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ab/>
      </w:r>
      <w:r w:rsidR="00380E22">
        <w:rPr>
          <w:rFonts w:hint="eastAsia"/>
        </w:rPr>
        <w:t>不能是汉字，不能为空</w:t>
      </w:r>
    </w:p>
    <w:p w14:paraId="5BB00866" w14:textId="1E5326E4" w:rsidR="00743B9E" w:rsidRDefault="00743B9E" w:rsidP="001A59BA">
      <w:pPr>
        <w:pStyle w:val="a0"/>
        <w:ind w:leftChars="200" w:left="696"/>
      </w:pPr>
      <w:r>
        <w:t>所在地</w:t>
      </w:r>
      <w:r>
        <w:rPr>
          <w:rFonts w:hint="eastAsia"/>
        </w:rPr>
        <w:t xml:space="preserve">      String  50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汉字或英文</w:t>
      </w:r>
    </w:p>
    <w:p w14:paraId="1E2644FD" w14:textId="7DD9ED73" w:rsidR="00743B9E" w:rsidRDefault="00743B9E" w:rsidP="00743B9E">
      <w:pPr>
        <w:pStyle w:val="a0"/>
        <w:ind w:leftChars="200" w:left="696"/>
      </w:pPr>
      <w:r>
        <w:rPr>
          <w:rFonts w:hint="eastAsia"/>
        </w:rPr>
        <w:t>公司电话</w:t>
      </w:r>
      <w:r>
        <w:rPr>
          <w:rFonts w:hint="eastAsia"/>
        </w:rPr>
        <w:t xml:space="preserve">  String  20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数字</w:t>
      </w:r>
    </w:p>
    <w:p w14:paraId="3FC78DE8" w14:textId="7A6862E4" w:rsidR="00743B9E" w:rsidRDefault="00743B9E" w:rsidP="001A59BA">
      <w:pPr>
        <w:pStyle w:val="a0"/>
        <w:ind w:leftChars="200" w:left="696"/>
      </w:pPr>
      <w:r>
        <w:t>联系人</w:t>
      </w:r>
      <w:r>
        <w:rPr>
          <w:rFonts w:hint="eastAsia"/>
        </w:rPr>
        <w:t xml:space="preserve">      String  10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汉字或英文</w:t>
      </w:r>
    </w:p>
    <w:p w14:paraId="49F11F57" w14:textId="45043FB0" w:rsidR="00743B9E" w:rsidRDefault="00743B9E" w:rsidP="001A59BA">
      <w:pPr>
        <w:pStyle w:val="a0"/>
        <w:ind w:leftChars="200" w:left="696"/>
      </w:pPr>
      <w:r>
        <w:rPr>
          <w:rFonts w:hint="eastAsia"/>
        </w:rPr>
        <w:t>联系人</w:t>
      </w:r>
      <w:r>
        <w:t>电话</w:t>
      </w:r>
      <w:r>
        <w:rPr>
          <w:rFonts w:hint="eastAsia"/>
        </w:rPr>
        <w:tab/>
        <w:t xml:space="preserve">   String  20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数字</w:t>
      </w:r>
    </w:p>
    <w:p w14:paraId="00B8FA94" w14:textId="68CE846B" w:rsidR="00743B9E" w:rsidRDefault="00743B9E" w:rsidP="001A59BA">
      <w:pPr>
        <w:pStyle w:val="a0"/>
        <w:ind w:leftChars="200" w:left="696"/>
      </w:pPr>
      <w:r>
        <w:rPr>
          <w:rFonts w:hint="eastAsia"/>
        </w:rPr>
        <w:t>上传照片</w:t>
      </w:r>
      <w:r>
        <w:rPr>
          <w:rFonts w:hint="eastAsia"/>
        </w:rPr>
        <w:t xml:space="preserve">   byte    </w:t>
      </w:r>
      <w:r>
        <w:rPr>
          <w:rFonts w:hint="eastAsia"/>
        </w:rPr>
        <w:t>（长度自定</w:t>
      </w:r>
      <w:r>
        <w:rPr>
          <w:rFonts w:hint="eastAsia"/>
        </w:rPr>
        <w:t xml:space="preserve">  </w:t>
      </w:r>
      <w:r>
        <w:rPr>
          <w:rFonts w:hint="eastAsia"/>
        </w:rPr>
        <w:t>）</w:t>
      </w:r>
      <w:r w:rsidR="00380E22">
        <w:rPr>
          <w:rFonts w:hint="eastAsia"/>
        </w:rPr>
        <w:tab/>
      </w:r>
    </w:p>
    <w:p w14:paraId="4BC54565" w14:textId="1C8E08ED" w:rsidR="00743B9E" w:rsidRDefault="00743B9E" w:rsidP="001A59BA">
      <w:pPr>
        <w:pStyle w:val="a0"/>
        <w:ind w:leftChars="200" w:left="696"/>
      </w:pPr>
      <w:r>
        <w:t>邮箱</w:t>
      </w:r>
      <w:r w:rsidR="00D00DFA">
        <w:rPr>
          <w:rFonts w:hint="eastAsia"/>
        </w:rPr>
        <w:tab/>
        <w:t xml:space="preserve">      String  4</w:t>
      </w:r>
      <w:r>
        <w:rPr>
          <w:rFonts w:hint="eastAsia"/>
        </w:rPr>
        <w:t>0</w:t>
      </w:r>
      <w:r w:rsidR="000579EF">
        <w:t>字节</w:t>
      </w:r>
      <w:r w:rsidR="00380E22">
        <w:rPr>
          <w:rFonts w:hint="eastAsia"/>
        </w:rPr>
        <w:tab/>
      </w:r>
      <w:hyperlink r:id="rId24" w:history="1">
        <w:r w:rsidR="00380E22" w:rsidRPr="00007164">
          <w:rPr>
            <w:rStyle w:val="af8"/>
            <w:rFonts w:hint="eastAsia"/>
          </w:rPr>
          <w:t>英文</w:t>
        </w:r>
        <w:r w:rsidR="00380E22" w:rsidRPr="00007164">
          <w:rPr>
            <w:rStyle w:val="af8"/>
            <w:rFonts w:hint="eastAsia"/>
          </w:rPr>
          <w:t>@</w:t>
        </w:r>
        <w:r w:rsidR="00380E22" w:rsidRPr="00007164">
          <w:rPr>
            <w:rStyle w:val="af8"/>
            <w:rFonts w:hint="eastAsia"/>
          </w:rPr>
          <w:t>英文</w:t>
        </w:r>
        <w:r w:rsidR="00380E22" w:rsidRPr="00007164">
          <w:rPr>
            <w:rStyle w:val="af8"/>
            <w:rFonts w:hint="eastAsia"/>
          </w:rPr>
          <w:t>.</w:t>
        </w:r>
        <w:r w:rsidR="00380E22" w:rsidRPr="00007164">
          <w:rPr>
            <w:rStyle w:val="af8"/>
            <w:rFonts w:hint="eastAsia"/>
          </w:rPr>
          <w:t>英</w:t>
        </w:r>
      </w:hyperlink>
      <w:r w:rsidR="00380E22">
        <w:rPr>
          <w:rFonts w:hint="eastAsia"/>
        </w:rPr>
        <w:t>文</w:t>
      </w:r>
    </w:p>
    <w:p w14:paraId="52B680BB" w14:textId="6761CC5A" w:rsidR="001A59BA" w:rsidRPr="008A592A" w:rsidRDefault="00743B9E" w:rsidP="001A59BA">
      <w:pPr>
        <w:pStyle w:val="a0"/>
        <w:ind w:leftChars="200" w:left="696"/>
      </w:pPr>
      <w:r>
        <w:t>验证码</w:t>
      </w:r>
      <w:r>
        <w:rPr>
          <w:rFonts w:hint="eastAsia"/>
        </w:rPr>
        <w:tab/>
        <w:t xml:space="preserve">      String  10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英文、数字</w:t>
      </w:r>
    </w:p>
    <w:p w14:paraId="42C40127" w14:textId="77777777" w:rsidR="00FE59C3" w:rsidRDefault="00FE59C3" w:rsidP="00FE59C3">
      <w:pPr>
        <w:pStyle w:val="3"/>
      </w:pPr>
      <w:r>
        <w:rPr>
          <w:rFonts w:hint="eastAsia"/>
        </w:rPr>
        <w:t>5.2.1</w:t>
      </w:r>
      <w:r>
        <w:rPr>
          <w:rFonts w:hint="eastAsia"/>
        </w:rPr>
        <w:t>个人求职模块</w:t>
      </w:r>
    </w:p>
    <w:p w14:paraId="746D0A19" w14:textId="77777777" w:rsidR="00FE59C3" w:rsidRDefault="00FE59C3" w:rsidP="00FE59C3">
      <w:pPr>
        <w:pStyle w:val="a0"/>
      </w:pPr>
      <w:r>
        <w:rPr>
          <w:rFonts w:hint="eastAsia"/>
        </w:rPr>
        <w:t>功能描述：该模块包括以下功能：</w:t>
      </w:r>
    </w:p>
    <w:p w14:paraId="778A1C27" w14:textId="77777777" w:rsidR="00FE59C3" w:rsidRDefault="00B221CF" w:rsidP="000937D4">
      <w:pPr>
        <w:pStyle w:val="a0"/>
        <w:ind w:leftChars="100" w:left="456"/>
      </w:pPr>
      <w:r>
        <w:rPr>
          <w:rFonts w:hint="eastAsia"/>
        </w:rPr>
        <w:t>管理</w:t>
      </w:r>
      <w:r w:rsidR="00FE59C3">
        <w:rPr>
          <w:rFonts w:hint="eastAsia"/>
        </w:rPr>
        <w:t>个人资料</w:t>
      </w:r>
    </w:p>
    <w:p w14:paraId="0866EE58" w14:textId="77777777" w:rsidR="00FE59C3" w:rsidRDefault="00B221CF" w:rsidP="000937D4">
      <w:pPr>
        <w:pStyle w:val="a0"/>
        <w:ind w:leftChars="100" w:left="456"/>
      </w:pPr>
      <w:r>
        <w:rPr>
          <w:rFonts w:hint="eastAsia"/>
        </w:rPr>
        <w:t>个人圈子</w:t>
      </w:r>
    </w:p>
    <w:p w14:paraId="6FD26847" w14:textId="77777777" w:rsidR="00FE59C3" w:rsidRDefault="00E703FA" w:rsidP="000937D4">
      <w:pPr>
        <w:pStyle w:val="a0"/>
        <w:ind w:leftChars="100" w:left="456"/>
      </w:pPr>
      <w:r>
        <w:rPr>
          <w:rFonts w:hint="eastAsia"/>
        </w:rPr>
        <w:lastRenderedPageBreak/>
        <w:t>搜索职位</w:t>
      </w:r>
    </w:p>
    <w:p w14:paraId="75F7627A" w14:textId="77777777" w:rsidR="00E703FA" w:rsidRDefault="00E703FA" w:rsidP="000937D4">
      <w:pPr>
        <w:pStyle w:val="a0"/>
        <w:ind w:leftChars="100" w:left="456"/>
      </w:pPr>
      <w:r>
        <w:rPr>
          <w:rFonts w:hint="eastAsia"/>
        </w:rPr>
        <w:t>投递简历管理</w:t>
      </w:r>
    </w:p>
    <w:p w14:paraId="2E89D7BC" w14:textId="77777777" w:rsidR="00E703FA" w:rsidRPr="00FE59C3" w:rsidRDefault="00E703FA" w:rsidP="00E703FA">
      <w:pPr>
        <w:pStyle w:val="a0"/>
      </w:pPr>
      <w:r>
        <w:rPr>
          <w:rFonts w:hint="eastAsia"/>
        </w:rPr>
        <w:t>模块功能图：</w:t>
      </w:r>
    </w:p>
    <w:p w14:paraId="7926130C" w14:textId="77777777" w:rsidR="00FE59C3" w:rsidRDefault="00B221CF" w:rsidP="00FE59C3">
      <w:r w:rsidRPr="00B221CF">
        <w:rPr>
          <w:noProof/>
        </w:rPr>
        <w:drawing>
          <wp:inline distT="0" distB="0" distL="0" distR="0" wp14:anchorId="67AF7497" wp14:editId="56CA25EC">
            <wp:extent cx="6172200" cy="4042703"/>
            <wp:effectExtent l="0" t="0" r="25400" b="0"/>
            <wp:docPr id="6" name="图表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59203F1A" w14:textId="381C0804" w:rsidR="001B59D9" w:rsidRDefault="001B59D9" w:rsidP="001B59D9">
      <w:pPr>
        <w:pStyle w:val="a0"/>
      </w:pPr>
      <w:r>
        <w:rPr>
          <w:rFonts w:hint="eastAsia"/>
        </w:rPr>
        <w:t>数据字典：</w:t>
      </w:r>
    </w:p>
    <w:p w14:paraId="241DAEF2" w14:textId="62A59613" w:rsidR="006B56FA" w:rsidRDefault="006B56FA" w:rsidP="006B56FA">
      <w:pPr>
        <w:pStyle w:val="a0"/>
        <w:ind w:leftChars="100" w:left="456"/>
      </w:pPr>
      <w:r>
        <w:rPr>
          <w:rFonts w:hint="eastAsia"/>
        </w:rPr>
        <w:t>个人资料：</w:t>
      </w:r>
    </w:p>
    <w:p w14:paraId="4ED9B1F7" w14:textId="4B4DCFF7" w:rsidR="00A1242F" w:rsidRDefault="00A1242F" w:rsidP="00A1242F">
      <w:pPr>
        <w:pStyle w:val="a0"/>
        <w:ind w:leftChars="200" w:left="696"/>
      </w:pPr>
      <w:r>
        <w:rPr>
          <w:rFonts w:hint="eastAsia"/>
        </w:rPr>
        <w:t>基本信息数据见注册模块。</w:t>
      </w:r>
    </w:p>
    <w:p w14:paraId="2E852991" w14:textId="71DE4C4A" w:rsidR="006B56FA" w:rsidRDefault="000E506A" w:rsidP="006B56FA">
      <w:pPr>
        <w:pStyle w:val="a0"/>
        <w:ind w:leftChars="200" w:left="696"/>
      </w:pPr>
      <w:r>
        <w:rPr>
          <w:rFonts w:hint="eastAsia"/>
        </w:rPr>
        <w:t>就读时间</w:t>
      </w:r>
      <w:r>
        <w:rPr>
          <w:rFonts w:hint="eastAsia"/>
        </w:rPr>
        <w:t xml:space="preserve">  </w:t>
      </w:r>
      <w:proofErr w:type="spellStart"/>
      <w:r w:rsidR="00A1242F">
        <w:rPr>
          <w:rFonts w:hint="eastAsia"/>
        </w:rPr>
        <w:t>datetime</w:t>
      </w:r>
      <w:proofErr w:type="spellEnd"/>
      <w:r w:rsidR="00A1242F">
        <w:rPr>
          <w:rFonts w:hint="eastAsia"/>
        </w:rPr>
        <w:t xml:space="preserve">  20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ab/>
        <w:t>YYYY-MM-HH</w:t>
      </w:r>
    </w:p>
    <w:p w14:paraId="266C6423" w14:textId="3E7E9492" w:rsidR="001B59D9" w:rsidRDefault="00380E22" w:rsidP="00A1242F">
      <w:pPr>
        <w:pStyle w:val="a0"/>
        <w:ind w:leftChars="200" w:left="696"/>
      </w:pPr>
      <w:r>
        <w:rPr>
          <w:rFonts w:hint="eastAsia"/>
        </w:rPr>
        <w:t>系统</w:t>
      </w:r>
      <w:r w:rsidR="00A1242F">
        <w:rPr>
          <w:rFonts w:hint="eastAsia"/>
        </w:rPr>
        <w:t>时间</w:t>
      </w:r>
      <w:r w:rsidR="00A1242F">
        <w:rPr>
          <w:rFonts w:hint="eastAsia"/>
        </w:rPr>
        <w:t xml:space="preserve">  </w:t>
      </w:r>
      <w:proofErr w:type="spellStart"/>
      <w:r w:rsidR="00A1242F">
        <w:rPr>
          <w:rFonts w:hint="eastAsia"/>
        </w:rPr>
        <w:t>datetime</w:t>
      </w:r>
      <w:proofErr w:type="spellEnd"/>
      <w:r w:rsidR="00A1242F">
        <w:rPr>
          <w:rFonts w:hint="eastAsia"/>
        </w:rPr>
        <w:t xml:space="preserve">  20</w:t>
      </w:r>
      <w:r w:rsidR="000579EF">
        <w:t>字节</w:t>
      </w:r>
      <w:r>
        <w:rPr>
          <w:rFonts w:hint="eastAsia"/>
        </w:rPr>
        <w:tab/>
      </w:r>
      <w:r>
        <w:rPr>
          <w:rFonts w:hint="eastAsia"/>
        </w:rPr>
        <w:tab/>
        <w:t>YYYY-MM-HH</w:t>
      </w:r>
    </w:p>
    <w:p w14:paraId="3D3996F2" w14:textId="77777777" w:rsidR="00A1242F" w:rsidRDefault="00A1242F" w:rsidP="00A1242F">
      <w:pPr>
        <w:pStyle w:val="a0"/>
        <w:ind w:leftChars="100" w:left="456"/>
      </w:pPr>
      <w:r>
        <w:rPr>
          <w:rFonts w:hint="eastAsia"/>
        </w:rPr>
        <w:t>个人圈子：</w:t>
      </w:r>
    </w:p>
    <w:p w14:paraId="2D2D50E5" w14:textId="103941F7" w:rsidR="00A1242F" w:rsidRDefault="00A1242F" w:rsidP="00A1242F">
      <w:pPr>
        <w:pStyle w:val="a0"/>
        <w:ind w:leftChars="200" w:left="696"/>
      </w:pPr>
      <w:r>
        <w:rPr>
          <w:rFonts w:hint="eastAsia"/>
        </w:rPr>
        <w:t>好友姓名</w:t>
      </w:r>
      <w:r>
        <w:rPr>
          <w:rFonts w:hint="eastAsia"/>
        </w:rPr>
        <w:t xml:space="preserve">     String  20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ab/>
      </w:r>
      <w:r w:rsidR="00380E22">
        <w:rPr>
          <w:rFonts w:hint="eastAsia"/>
        </w:rPr>
        <w:t>汉字或英文</w:t>
      </w:r>
    </w:p>
    <w:p w14:paraId="5787E801" w14:textId="5D311315" w:rsidR="00A1242F" w:rsidRDefault="00A1242F" w:rsidP="00A1242F">
      <w:pPr>
        <w:pStyle w:val="a0"/>
        <w:ind w:leftChars="200" w:left="696"/>
      </w:pPr>
      <w:r>
        <w:rPr>
          <w:rFonts w:hint="eastAsia"/>
        </w:rPr>
        <w:t>关注的人姓名</w:t>
      </w:r>
      <w:r>
        <w:rPr>
          <w:rFonts w:hint="eastAsia"/>
        </w:rPr>
        <w:t xml:space="preserve">  String  20 </w:t>
      </w:r>
      <w:r w:rsidR="000579EF">
        <w:t>字节</w:t>
      </w:r>
      <w:r w:rsidR="00380E22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2DBEE81B" w14:textId="63D5D593" w:rsidR="00A1242F" w:rsidRDefault="00A1242F" w:rsidP="000579EF">
      <w:pPr>
        <w:pStyle w:val="a0"/>
        <w:ind w:leftChars="200" w:left="696"/>
      </w:pPr>
      <w:r>
        <w:rPr>
          <w:rFonts w:hint="eastAsia"/>
        </w:rPr>
        <w:lastRenderedPageBreak/>
        <w:t>粉丝姓名</w:t>
      </w:r>
      <w:r>
        <w:rPr>
          <w:rFonts w:hint="eastAsia"/>
        </w:rPr>
        <w:t xml:space="preserve">      String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4CC7898B" w14:textId="51CE44DD" w:rsidR="00A1242F" w:rsidRDefault="00A1242F" w:rsidP="00A1242F">
      <w:pPr>
        <w:pStyle w:val="a0"/>
        <w:ind w:leftChars="200" w:left="696"/>
      </w:pPr>
      <w:r>
        <w:rPr>
          <w:rFonts w:hint="eastAsia"/>
        </w:rPr>
        <w:t>校友姓名</w:t>
      </w:r>
      <w:r>
        <w:rPr>
          <w:rFonts w:hint="eastAsia"/>
        </w:rPr>
        <w:t xml:space="preserve">      String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680DB6BE" w14:textId="1025F1FC" w:rsidR="00A1242F" w:rsidRDefault="00A1242F" w:rsidP="00A1242F">
      <w:pPr>
        <w:pStyle w:val="a0"/>
        <w:ind w:leftChars="200" w:left="696"/>
      </w:pPr>
      <w:r>
        <w:rPr>
          <w:rFonts w:hint="eastAsia"/>
        </w:rPr>
        <w:t>黑名单姓名</w:t>
      </w:r>
      <w:r>
        <w:rPr>
          <w:rFonts w:hint="eastAsia"/>
        </w:rPr>
        <w:t xml:space="preserve">  String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2BF98066" w14:textId="2CDE2312" w:rsidR="00A1242F" w:rsidRDefault="00BF5B03" w:rsidP="00A1242F">
      <w:pPr>
        <w:pStyle w:val="a0"/>
        <w:ind w:leftChars="100" w:left="456"/>
      </w:pPr>
      <w:r>
        <w:t>职位搜索</w:t>
      </w:r>
      <w:r>
        <w:rPr>
          <w:rFonts w:hint="eastAsia"/>
        </w:rPr>
        <w:t>：</w:t>
      </w:r>
    </w:p>
    <w:p w14:paraId="2D3FF6D5" w14:textId="7BB2959B" w:rsidR="00BF5B03" w:rsidRDefault="00BF5B03" w:rsidP="00BF5B03">
      <w:pPr>
        <w:pStyle w:val="a0"/>
        <w:ind w:leftChars="190" w:left="672"/>
      </w:pPr>
      <w:r>
        <w:t>职位名</w:t>
      </w:r>
      <w:r>
        <w:rPr>
          <w:rFonts w:hint="eastAsia"/>
        </w:rPr>
        <w:t xml:space="preserve">   String 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7607F4AB" w14:textId="774EE2AA" w:rsidR="00BF5B03" w:rsidRDefault="00BF5B03" w:rsidP="00BF5B03">
      <w:pPr>
        <w:pStyle w:val="a0"/>
        <w:ind w:leftChars="190" w:left="672"/>
      </w:pPr>
      <w:r>
        <w:t>公司名</w:t>
      </w:r>
      <w:r>
        <w:rPr>
          <w:rFonts w:hint="eastAsia"/>
        </w:rPr>
        <w:tab/>
        <w:t xml:space="preserve">  String 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3BC006EF" w14:textId="3610745C" w:rsidR="00BF5B03" w:rsidRDefault="00BF5B03" w:rsidP="00BF5B03">
      <w:pPr>
        <w:pStyle w:val="a0"/>
        <w:ind w:leftChars="190" w:left="672"/>
      </w:pPr>
      <w:r>
        <w:t>行业</w:t>
      </w:r>
      <w:r>
        <w:rPr>
          <w:rFonts w:hint="eastAsia"/>
        </w:rPr>
        <w:tab/>
        <w:t xml:space="preserve">  String 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2681D899" w14:textId="0A2C620B" w:rsidR="00BF5B03" w:rsidRDefault="00BF5B03" w:rsidP="00BF5B03">
      <w:pPr>
        <w:pStyle w:val="a0"/>
        <w:ind w:leftChars="190" w:left="672"/>
      </w:pPr>
      <w:r>
        <w:t>职能</w:t>
      </w:r>
      <w:r>
        <w:rPr>
          <w:rFonts w:hint="eastAsia"/>
        </w:rPr>
        <w:tab/>
        <w:t xml:space="preserve">  String 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3C2E1CDE" w14:textId="7244FD87" w:rsidR="00BF5B03" w:rsidRDefault="00BF5B03" w:rsidP="00BF5B03">
      <w:pPr>
        <w:pStyle w:val="a0"/>
        <w:ind w:leftChars="190" w:left="672"/>
      </w:pPr>
      <w:r>
        <w:t>地区</w:t>
      </w:r>
      <w:r w:rsidR="004C3129">
        <w:rPr>
          <w:rFonts w:hint="eastAsia"/>
        </w:rPr>
        <w:t xml:space="preserve">       String 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2EB00515" w14:textId="4DD302BC" w:rsidR="00BF5B03" w:rsidRDefault="00BF5B03" w:rsidP="00BF5B03">
      <w:pPr>
        <w:pStyle w:val="a0"/>
        <w:ind w:leftChars="190" w:left="672"/>
      </w:pPr>
      <w:r>
        <w:t>企业规模</w:t>
      </w:r>
      <w:r w:rsidR="004C3129">
        <w:rPr>
          <w:rFonts w:hint="eastAsia"/>
        </w:rPr>
        <w:t xml:space="preserve">  String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60F42D59" w14:textId="72FAD9C0" w:rsidR="00BF5B03" w:rsidRDefault="00BF5B03" w:rsidP="003E0A5B">
      <w:pPr>
        <w:pStyle w:val="a0"/>
        <w:ind w:leftChars="190" w:left="672"/>
      </w:pPr>
      <w:r>
        <w:t>企业性质</w:t>
      </w:r>
      <w:r w:rsidR="004C3129">
        <w:rPr>
          <w:rFonts w:hint="eastAsia"/>
        </w:rPr>
        <w:t xml:space="preserve">  String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59F79ED4" w14:textId="5492A595" w:rsidR="003E0A5B" w:rsidRDefault="003E0A5B" w:rsidP="003E0A5B">
      <w:pPr>
        <w:pStyle w:val="a0"/>
        <w:ind w:leftChars="100" w:left="456"/>
      </w:pPr>
      <w:r>
        <w:t>投递简历</w:t>
      </w:r>
      <w:r>
        <w:rPr>
          <w:rFonts w:hint="eastAsia"/>
        </w:rPr>
        <w:t>管理</w:t>
      </w:r>
    </w:p>
    <w:p w14:paraId="7F7C1310" w14:textId="7F5EF815" w:rsidR="0002270D" w:rsidRDefault="0002270D" w:rsidP="0002270D">
      <w:pPr>
        <w:pStyle w:val="a0"/>
        <w:ind w:leftChars="190" w:left="672"/>
      </w:pPr>
      <w:r>
        <w:t>照片</w:t>
      </w:r>
      <w:r>
        <w:rPr>
          <w:rFonts w:hint="eastAsia"/>
        </w:rPr>
        <w:t xml:space="preserve">   byte</w:t>
      </w:r>
      <w:r>
        <w:rPr>
          <w:rFonts w:hint="eastAsia"/>
        </w:rPr>
        <w:tab/>
      </w:r>
      <w:r>
        <w:rPr>
          <w:rFonts w:hint="eastAsia"/>
        </w:rPr>
        <w:t>长度自定</w:t>
      </w:r>
      <w:r w:rsidR="000579EF">
        <w:rPr>
          <w:rFonts w:hint="eastAsia"/>
        </w:rPr>
        <w:tab/>
      </w:r>
    </w:p>
    <w:p w14:paraId="7A7A091A" w14:textId="0DDC27C5" w:rsidR="0002270D" w:rsidRDefault="0002270D" w:rsidP="0002270D">
      <w:pPr>
        <w:pStyle w:val="a0"/>
        <w:ind w:leftChars="190" w:left="672"/>
      </w:pPr>
      <w:r>
        <w:t>姓名</w:t>
      </w:r>
      <w:r>
        <w:rPr>
          <w:rFonts w:hint="eastAsia"/>
        </w:rPr>
        <w:t xml:space="preserve">   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32C92CE7" w14:textId="44C54609" w:rsidR="0002270D" w:rsidRDefault="0002270D" w:rsidP="0002270D">
      <w:pPr>
        <w:pStyle w:val="a0"/>
        <w:ind w:leftChars="190" w:left="672"/>
      </w:pPr>
      <w:r>
        <w:t>民族</w:t>
      </w:r>
      <w:r>
        <w:rPr>
          <w:rFonts w:hint="eastAsia"/>
        </w:rPr>
        <w:t xml:space="preserve">   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62E733E0" w14:textId="66CDF2D1" w:rsidR="0002270D" w:rsidRDefault="0002270D" w:rsidP="0002270D">
      <w:pPr>
        <w:pStyle w:val="a0"/>
        <w:ind w:leftChars="190" w:left="672"/>
      </w:pPr>
      <w:r>
        <w:t>性别</w:t>
      </w:r>
      <w:r w:rsidR="00976B29">
        <w:rPr>
          <w:rFonts w:hint="eastAsia"/>
        </w:rPr>
        <w:t xml:space="preserve">   String</w:t>
      </w:r>
      <w:r w:rsidR="00976B29">
        <w:rPr>
          <w:rFonts w:hint="eastAsia"/>
        </w:rPr>
        <w:tab/>
        <w:t>2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男</w:t>
      </w:r>
      <w:r w:rsidR="000579EF">
        <w:rPr>
          <w:rFonts w:hint="eastAsia"/>
        </w:rPr>
        <w:t>/</w:t>
      </w:r>
      <w:r w:rsidR="000579EF">
        <w:rPr>
          <w:rFonts w:hint="eastAsia"/>
        </w:rPr>
        <w:t>女</w:t>
      </w:r>
      <w:r w:rsidR="000579EF">
        <w:rPr>
          <w:rFonts w:hint="eastAsia"/>
        </w:rPr>
        <w:t>/</w:t>
      </w:r>
      <w:r w:rsidR="000579EF">
        <w:rPr>
          <w:rFonts w:hint="eastAsia"/>
        </w:rPr>
        <w:t>其他</w:t>
      </w:r>
    </w:p>
    <w:p w14:paraId="7A0F0828" w14:textId="5F3EB4F6" w:rsidR="00976B29" w:rsidRDefault="00976B29" w:rsidP="0002270D">
      <w:pPr>
        <w:pStyle w:val="a0"/>
        <w:ind w:leftChars="190" w:left="672"/>
      </w:pPr>
      <w:r>
        <w:t>生日</w:t>
      </w:r>
      <w:r>
        <w:rPr>
          <w:rFonts w:hint="eastAsia"/>
        </w:rPr>
        <w:t xml:space="preserve">   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  <w:t>YYYY-MM-HH</w:t>
      </w:r>
    </w:p>
    <w:p w14:paraId="6E33A9E3" w14:textId="3EAF57EF" w:rsidR="00976B29" w:rsidRDefault="00976B29" w:rsidP="0002270D">
      <w:pPr>
        <w:pStyle w:val="a0"/>
        <w:ind w:leftChars="190" w:left="672"/>
      </w:pPr>
      <w:r>
        <w:t>国籍</w:t>
      </w:r>
      <w:r>
        <w:rPr>
          <w:rFonts w:hint="eastAsia"/>
        </w:rPr>
        <w:t xml:space="preserve">   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367FEE34" w14:textId="457E2464" w:rsidR="00976B29" w:rsidRDefault="00976B29" w:rsidP="0002270D">
      <w:pPr>
        <w:pStyle w:val="a0"/>
        <w:ind w:leftChars="190" w:left="672"/>
      </w:pPr>
      <w:r>
        <w:t>开始工作时间</w:t>
      </w: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datetime</w:t>
      </w:r>
      <w:proofErr w:type="spellEnd"/>
      <w:r>
        <w:rPr>
          <w:rFonts w:hint="eastAsia"/>
        </w:rPr>
        <w:t xml:space="preserve">  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  <w:t>YYYY-MM-HH</w:t>
      </w:r>
    </w:p>
    <w:p w14:paraId="6E3B502E" w14:textId="239D9945" w:rsidR="00976B29" w:rsidRDefault="00976B29" w:rsidP="0002270D">
      <w:pPr>
        <w:pStyle w:val="a0"/>
        <w:ind w:leftChars="190" w:left="672"/>
      </w:pPr>
      <w:r>
        <w:t>常住地区</w:t>
      </w:r>
      <w:r>
        <w:rPr>
          <w:rFonts w:hint="eastAsia"/>
        </w:rPr>
        <w:t xml:space="preserve">   String</w:t>
      </w:r>
      <w:r>
        <w:rPr>
          <w:rFonts w:hint="eastAsia"/>
        </w:rPr>
        <w:tab/>
        <w:t>50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26C36992" w14:textId="55AB894C" w:rsidR="00976B29" w:rsidRDefault="00976B29" w:rsidP="0002270D">
      <w:pPr>
        <w:pStyle w:val="a0"/>
        <w:ind w:leftChars="190" w:left="672"/>
      </w:pPr>
      <w:r>
        <w:t>电话</w:t>
      </w:r>
      <w:r>
        <w:rPr>
          <w:rFonts w:hint="eastAsia"/>
        </w:rPr>
        <w:tab/>
        <w:t>String  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数字</w:t>
      </w:r>
    </w:p>
    <w:p w14:paraId="1647D83C" w14:textId="2B5D80FC" w:rsidR="00D00DFA" w:rsidRDefault="00D00DFA" w:rsidP="0002270D">
      <w:pPr>
        <w:pStyle w:val="a0"/>
        <w:ind w:leftChars="190" w:left="672"/>
      </w:pPr>
      <w:r>
        <w:t>邮箱</w:t>
      </w:r>
      <w:r>
        <w:rPr>
          <w:rFonts w:hint="eastAsia"/>
        </w:rPr>
        <w:tab/>
        <w:t>String</w:t>
      </w:r>
      <w:r>
        <w:rPr>
          <w:rFonts w:hint="eastAsia"/>
        </w:rPr>
        <w:tab/>
        <w:t xml:space="preserve">  40</w:t>
      </w:r>
      <w:r w:rsidR="000579EF">
        <w:t>字节</w:t>
      </w:r>
      <w:r w:rsidR="000579EF">
        <w:rPr>
          <w:rFonts w:hint="eastAsia"/>
        </w:rPr>
        <w:tab/>
      </w:r>
      <w:hyperlink r:id="rId30" w:history="1">
        <w:r w:rsidR="000579EF" w:rsidRPr="00007164">
          <w:rPr>
            <w:rStyle w:val="af8"/>
            <w:rFonts w:hint="eastAsia"/>
          </w:rPr>
          <w:t>英文</w:t>
        </w:r>
        <w:r w:rsidR="000579EF" w:rsidRPr="00007164">
          <w:rPr>
            <w:rStyle w:val="af8"/>
            <w:rFonts w:hint="eastAsia"/>
          </w:rPr>
          <w:t>@</w:t>
        </w:r>
        <w:r w:rsidR="000579EF" w:rsidRPr="00007164">
          <w:rPr>
            <w:rStyle w:val="af8"/>
            <w:rFonts w:hint="eastAsia"/>
          </w:rPr>
          <w:t>英文</w:t>
        </w:r>
        <w:r w:rsidR="000579EF" w:rsidRPr="00007164">
          <w:rPr>
            <w:rStyle w:val="af8"/>
            <w:rFonts w:hint="eastAsia"/>
          </w:rPr>
          <w:t>.</w:t>
        </w:r>
        <w:r w:rsidR="000579EF" w:rsidRPr="00007164">
          <w:rPr>
            <w:rStyle w:val="af8"/>
            <w:rFonts w:hint="eastAsia"/>
          </w:rPr>
          <w:t>英</w:t>
        </w:r>
      </w:hyperlink>
      <w:r w:rsidR="000579EF">
        <w:rPr>
          <w:rFonts w:hint="eastAsia"/>
        </w:rPr>
        <w:t>文</w:t>
      </w:r>
    </w:p>
    <w:p w14:paraId="6094520B" w14:textId="1182C9FD" w:rsidR="00D00DFA" w:rsidRDefault="0002270D" w:rsidP="0002270D">
      <w:pPr>
        <w:pStyle w:val="a0"/>
        <w:ind w:leftChars="190" w:left="672"/>
      </w:pPr>
      <w:r>
        <w:lastRenderedPageBreak/>
        <w:t>教育背景（可扩展</w:t>
      </w:r>
      <w:r w:rsidR="00D00DFA">
        <w:rPr>
          <w:rFonts w:hint="eastAsia"/>
        </w:rPr>
        <w:t>）</w:t>
      </w:r>
      <w:r w:rsidR="00D00DFA">
        <w:rPr>
          <w:rFonts w:hint="eastAsia"/>
        </w:rPr>
        <w:t xml:space="preserve"> String</w:t>
      </w:r>
      <w:r w:rsidR="00D00DFA">
        <w:rPr>
          <w:rFonts w:hint="eastAsia"/>
        </w:rPr>
        <w:tab/>
        <w:t>100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02FB5EB2" w14:textId="4520BECB" w:rsidR="00D00DFA" w:rsidRDefault="0002270D" w:rsidP="0002270D">
      <w:pPr>
        <w:pStyle w:val="a0"/>
        <w:ind w:leftChars="190" w:left="672"/>
      </w:pPr>
      <w:r>
        <w:rPr>
          <w:rFonts w:hint="eastAsia"/>
        </w:rPr>
        <w:t>语言能力（可扩展）</w:t>
      </w:r>
      <w:r w:rsidR="00D00DFA">
        <w:rPr>
          <w:rFonts w:hint="eastAsia"/>
        </w:rPr>
        <w:tab/>
        <w:t xml:space="preserve">  String</w:t>
      </w:r>
      <w:r w:rsidR="00D00DFA">
        <w:rPr>
          <w:rFonts w:hint="eastAsia"/>
        </w:rPr>
        <w:tab/>
        <w:t xml:space="preserve">    100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18E72F01" w14:textId="18ECA3FF" w:rsidR="003E0A5B" w:rsidRDefault="00D00DFA" w:rsidP="00D00DFA">
      <w:pPr>
        <w:pStyle w:val="a0"/>
        <w:ind w:leftChars="190" w:left="672"/>
      </w:pPr>
      <w:r>
        <w:rPr>
          <w:rFonts w:hint="eastAsia"/>
        </w:rPr>
        <w:t>工作经历</w:t>
      </w:r>
      <w:r>
        <w:rPr>
          <w:rFonts w:hint="eastAsia"/>
        </w:rPr>
        <w:t xml:space="preserve">    String   100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322068FB" w14:textId="1B3238BD" w:rsidR="00D00DFA" w:rsidRDefault="00D00DFA" w:rsidP="00D00DFA">
      <w:pPr>
        <w:pStyle w:val="a0"/>
        <w:ind w:leftChars="190" w:left="672"/>
      </w:pPr>
      <w:r>
        <w:rPr>
          <w:rFonts w:hint="eastAsia"/>
        </w:rPr>
        <w:t>可见度等级</w:t>
      </w: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ab/>
      </w:r>
      <w:r>
        <w:rPr>
          <w:rFonts w:hint="eastAsia"/>
        </w:rPr>
        <w:t>长度自定</w:t>
      </w:r>
      <w:r w:rsidR="000579EF">
        <w:rPr>
          <w:rFonts w:hint="eastAsia"/>
        </w:rPr>
        <w:tab/>
      </w:r>
    </w:p>
    <w:p w14:paraId="29E501D6" w14:textId="61BFC18D" w:rsidR="00D00DFA" w:rsidRDefault="00D00DFA" w:rsidP="00D00DFA">
      <w:pPr>
        <w:pStyle w:val="a0"/>
        <w:ind w:leftChars="190" w:left="672"/>
      </w:pPr>
      <w:r>
        <w:rPr>
          <w:rFonts w:hint="eastAsia"/>
        </w:rPr>
        <w:t>简历状态标志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或</w:t>
      </w:r>
      <w:r>
        <w:rPr>
          <w:rFonts w:hint="eastAsia"/>
        </w:rPr>
        <w:t xml:space="preserve">String       </w:t>
      </w:r>
      <w:r>
        <w:rPr>
          <w:rFonts w:hint="eastAsia"/>
        </w:rPr>
        <w:t>长度自定</w:t>
      </w:r>
    </w:p>
    <w:p w14:paraId="44B5A5B3" w14:textId="77777777" w:rsidR="00E703FA" w:rsidRDefault="00E703FA" w:rsidP="00E703FA">
      <w:pPr>
        <w:pStyle w:val="3"/>
      </w:pPr>
      <w:r>
        <w:rPr>
          <w:rFonts w:hint="eastAsia"/>
        </w:rPr>
        <w:t xml:space="preserve">5.2.2 </w:t>
      </w:r>
      <w:r>
        <w:rPr>
          <w:rFonts w:hint="eastAsia"/>
        </w:rPr>
        <w:t>网站显示模块</w:t>
      </w:r>
    </w:p>
    <w:p w14:paraId="07A2A510" w14:textId="77777777" w:rsidR="00E703FA" w:rsidRDefault="00E703FA" w:rsidP="00E703FA">
      <w:pPr>
        <w:pStyle w:val="a0"/>
      </w:pPr>
      <w:r>
        <w:rPr>
          <w:rFonts w:hint="eastAsia"/>
        </w:rPr>
        <w:t>功能描述：该模块包括以下功能：</w:t>
      </w:r>
    </w:p>
    <w:p w14:paraId="05A312E9" w14:textId="77777777" w:rsidR="00E703FA" w:rsidRDefault="00E703FA" w:rsidP="000937D4">
      <w:pPr>
        <w:pStyle w:val="a0"/>
        <w:ind w:leftChars="100" w:left="456"/>
      </w:pPr>
      <w:r>
        <w:rPr>
          <w:rFonts w:hint="eastAsia"/>
        </w:rPr>
        <w:t>热门职位推荐</w:t>
      </w:r>
    </w:p>
    <w:p w14:paraId="5C191BAE" w14:textId="77777777" w:rsidR="00E703FA" w:rsidRDefault="00E703FA" w:rsidP="000937D4">
      <w:pPr>
        <w:pStyle w:val="a0"/>
        <w:ind w:leftChars="100" w:left="456"/>
      </w:pPr>
      <w:r>
        <w:rPr>
          <w:rFonts w:hint="eastAsia"/>
        </w:rPr>
        <w:t>热门数据显示</w:t>
      </w:r>
    </w:p>
    <w:p w14:paraId="4A47D467" w14:textId="77777777" w:rsidR="00E703FA" w:rsidRDefault="00E703FA" w:rsidP="000937D4">
      <w:pPr>
        <w:pStyle w:val="a0"/>
        <w:ind w:leftChars="100" w:left="456"/>
      </w:pPr>
      <w:r>
        <w:rPr>
          <w:rFonts w:hint="eastAsia"/>
        </w:rPr>
        <w:t>企业主页入口</w:t>
      </w:r>
    </w:p>
    <w:p w14:paraId="40AC465D" w14:textId="77777777" w:rsidR="00E703FA" w:rsidRDefault="00E703FA" w:rsidP="00E703FA">
      <w:pPr>
        <w:pStyle w:val="a0"/>
      </w:pPr>
      <w:r>
        <w:rPr>
          <w:rFonts w:hint="eastAsia"/>
        </w:rPr>
        <w:t>模块功能图：</w:t>
      </w:r>
    </w:p>
    <w:p w14:paraId="2C143A8C" w14:textId="77777777" w:rsidR="00E703FA" w:rsidRDefault="00E703FA" w:rsidP="00E703FA">
      <w:pPr>
        <w:pStyle w:val="a0"/>
        <w:numPr>
          <w:ilvl w:val="0"/>
          <w:numId w:val="0"/>
        </w:numPr>
        <w:ind w:left="216"/>
      </w:pPr>
      <w:r w:rsidRPr="00E703FA">
        <w:rPr>
          <w:noProof/>
        </w:rPr>
        <w:drawing>
          <wp:inline distT="0" distB="0" distL="0" distR="0" wp14:anchorId="3CB4747C" wp14:editId="599EE4C0">
            <wp:extent cx="4572000" cy="3429000"/>
            <wp:effectExtent l="0" t="0" r="25400" b="0"/>
            <wp:docPr id="7" name="图表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14:paraId="1F16E1C1" w14:textId="77777777" w:rsidR="00E703FA" w:rsidRDefault="00E703FA" w:rsidP="00E703FA">
      <w:pPr>
        <w:pStyle w:val="a0"/>
        <w:numPr>
          <w:ilvl w:val="0"/>
          <w:numId w:val="0"/>
        </w:numPr>
        <w:ind w:left="216"/>
      </w:pPr>
    </w:p>
    <w:p w14:paraId="14711D03" w14:textId="5272A6F3" w:rsidR="00D00DFA" w:rsidRDefault="00D00DFA" w:rsidP="00D00DFA">
      <w:pPr>
        <w:pStyle w:val="a0"/>
      </w:pPr>
      <w:r>
        <w:rPr>
          <w:rFonts w:hint="eastAsia"/>
        </w:rPr>
        <w:lastRenderedPageBreak/>
        <w:t>数据字典</w:t>
      </w:r>
    </w:p>
    <w:p w14:paraId="137B8E39" w14:textId="10CEEA1E" w:rsidR="00D00DFA" w:rsidRDefault="00D00DFA" w:rsidP="00D00DFA">
      <w:pPr>
        <w:pStyle w:val="a0"/>
        <w:ind w:leftChars="100" w:left="456"/>
      </w:pPr>
      <w:r>
        <w:rPr>
          <w:rFonts w:hint="eastAsia"/>
        </w:rPr>
        <w:t>快速搜索：</w:t>
      </w:r>
    </w:p>
    <w:p w14:paraId="6CF83BA4" w14:textId="71F5BE99" w:rsidR="00D00DFA" w:rsidRDefault="00D00DFA" w:rsidP="00D00DFA">
      <w:pPr>
        <w:pStyle w:val="a0"/>
        <w:ind w:leftChars="200" w:left="696"/>
      </w:pPr>
      <w:r>
        <w:rPr>
          <w:rFonts w:hint="eastAsia"/>
        </w:rPr>
        <w:t>所在地</w:t>
      </w:r>
      <w:r>
        <w:rPr>
          <w:rFonts w:hint="eastAsia"/>
        </w:rPr>
        <w:tab/>
        <w:t xml:space="preserve">   String</w:t>
      </w:r>
      <w:r>
        <w:rPr>
          <w:rFonts w:hint="eastAsia"/>
        </w:rPr>
        <w:tab/>
        <w:t>10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78EAF3B6" w14:textId="7159E8E8" w:rsidR="00D00DFA" w:rsidRDefault="00D00DFA" w:rsidP="00D00DFA">
      <w:pPr>
        <w:pStyle w:val="a0"/>
        <w:ind w:leftChars="200" w:left="696"/>
      </w:pPr>
      <w:r>
        <w:rPr>
          <w:rFonts w:hint="eastAsia"/>
        </w:rPr>
        <w:t>职位名称</w:t>
      </w:r>
      <w:r>
        <w:rPr>
          <w:rFonts w:hint="eastAsia"/>
        </w:rPr>
        <w:t>String</w:t>
      </w:r>
      <w:r>
        <w:rPr>
          <w:rFonts w:hint="eastAsia"/>
        </w:rPr>
        <w:tab/>
        <w:t>10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4E8DB2CE" w14:textId="0A654351" w:rsidR="00D00DFA" w:rsidRDefault="00D00DFA" w:rsidP="00D00DFA">
      <w:pPr>
        <w:pStyle w:val="a0"/>
        <w:ind w:leftChars="200" w:left="696"/>
      </w:pPr>
      <w:r>
        <w:rPr>
          <w:rFonts w:hint="eastAsia"/>
        </w:rPr>
        <w:t>公司</w:t>
      </w:r>
      <w:r>
        <w:rPr>
          <w:rFonts w:hint="eastAsia"/>
        </w:rPr>
        <w:tab/>
        <w:t xml:space="preserve">   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1E79FFDF" w14:textId="14915C60" w:rsidR="00D00DFA" w:rsidRDefault="00D00DFA" w:rsidP="00D00DFA">
      <w:pPr>
        <w:pStyle w:val="a0"/>
        <w:ind w:leftChars="100" w:left="456"/>
      </w:pPr>
      <w:r>
        <w:t>热门职位</w:t>
      </w:r>
      <w:r>
        <w:rPr>
          <w:rFonts w:hint="eastAsia"/>
        </w:rPr>
        <w:t>推荐</w:t>
      </w:r>
    </w:p>
    <w:p w14:paraId="2791996E" w14:textId="5D67F009" w:rsidR="00D00DFA" w:rsidRDefault="00D00DFA" w:rsidP="00D00DFA">
      <w:pPr>
        <w:pStyle w:val="a0"/>
        <w:ind w:leftChars="200" w:left="696"/>
      </w:pPr>
      <w:r>
        <w:rPr>
          <w:rFonts w:hint="eastAsia"/>
        </w:rPr>
        <w:t>职位名称</w:t>
      </w:r>
      <w:r>
        <w:rPr>
          <w:rFonts w:hint="eastAsia"/>
        </w:rPr>
        <w:tab/>
        <w:t>String</w:t>
      </w:r>
      <w:r>
        <w:rPr>
          <w:rFonts w:hint="eastAsia"/>
        </w:rPr>
        <w:tab/>
        <w:t xml:space="preserve">  10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63B4746A" w14:textId="22C31B55" w:rsidR="00D00DFA" w:rsidRDefault="00D00DFA" w:rsidP="00D00DFA">
      <w:pPr>
        <w:pStyle w:val="a0"/>
        <w:ind w:leftChars="200" w:left="696"/>
      </w:pPr>
      <w:r>
        <w:rPr>
          <w:rFonts w:hint="eastAsia"/>
        </w:rPr>
        <w:t>薪水</w:t>
      </w:r>
      <w:r>
        <w:rPr>
          <w:rFonts w:hint="eastAsia"/>
        </w:rPr>
        <w:tab/>
        <w:t>money</w:t>
      </w:r>
      <w:r>
        <w:rPr>
          <w:rFonts w:hint="eastAsia"/>
        </w:rPr>
        <w:tab/>
        <w:t xml:space="preserve">   10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数字</w:t>
      </w:r>
      <w:r w:rsidR="000579EF">
        <w:rPr>
          <w:rFonts w:hint="eastAsia"/>
        </w:rPr>
        <w:tab/>
      </w:r>
    </w:p>
    <w:p w14:paraId="5D185C32" w14:textId="31FC46EC" w:rsidR="00D00DFA" w:rsidRDefault="0095312A" w:rsidP="00D00DFA">
      <w:pPr>
        <w:pStyle w:val="a0"/>
        <w:ind w:leftChars="200" w:left="696"/>
      </w:pPr>
      <w:r>
        <w:rPr>
          <w:rFonts w:hint="eastAsia"/>
        </w:rPr>
        <w:t>职位要求</w:t>
      </w:r>
      <w:r>
        <w:rPr>
          <w:rFonts w:hint="eastAsia"/>
        </w:rPr>
        <w:tab/>
      </w:r>
      <w:r w:rsidR="000579EF">
        <w:rPr>
          <w:rFonts w:hint="eastAsia"/>
        </w:rPr>
        <w:t>String</w:t>
      </w:r>
      <w:r>
        <w:rPr>
          <w:rFonts w:hint="eastAsia"/>
        </w:rPr>
        <w:t xml:space="preserve">   50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7095CC9E" w14:textId="40482A8D" w:rsidR="0095312A" w:rsidRDefault="0095312A" w:rsidP="00D00DFA">
      <w:pPr>
        <w:pStyle w:val="a0"/>
        <w:ind w:leftChars="200" w:left="696"/>
      </w:pPr>
      <w:r>
        <w:rPr>
          <w:rFonts w:hint="eastAsia"/>
        </w:rPr>
        <w:t>职位数量</w:t>
      </w:r>
      <w:r>
        <w:rPr>
          <w:rFonts w:hint="eastAsia"/>
        </w:rPr>
        <w:tab/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   </w:t>
      </w:r>
      <w:r>
        <w:rPr>
          <w:rFonts w:hint="eastAsia"/>
        </w:rPr>
        <w:t>长度自定</w:t>
      </w:r>
    </w:p>
    <w:p w14:paraId="2B953A11" w14:textId="16E165A9" w:rsidR="0095312A" w:rsidRDefault="0095312A" w:rsidP="0095312A">
      <w:pPr>
        <w:pStyle w:val="a0"/>
        <w:ind w:leftChars="100" w:left="456"/>
      </w:pPr>
      <w:r>
        <w:t>热门数据显示</w:t>
      </w:r>
    </w:p>
    <w:p w14:paraId="6005C2CF" w14:textId="77499E26" w:rsidR="0095312A" w:rsidRDefault="0095312A" w:rsidP="0095312A">
      <w:pPr>
        <w:pStyle w:val="a0"/>
        <w:ind w:leftChars="200" w:left="696"/>
      </w:pPr>
      <w:r>
        <w:rPr>
          <w:rFonts w:hint="eastAsia"/>
        </w:rPr>
        <w:t>新增职位数</w:t>
      </w:r>
      <w:r>
        <w:rPr>
          <w:rFonts w:hint="eastAsia"/>
        </w:rPr>
        <w:tab/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长度自定</w:t>
      </w:r>
    </w:p>
    <w:p w14:paraId="5E45220C" w14:textId="004D076D" w:rsidR="0095312A" w:rsidRDefault="0095312A" w:rsidP="0095312A">
      <w:pPr>
        <w:pStyle w:val="a0"/>
        <w:ind w:leftChars="200" w:left="696"/>
      </w:pPr>
      <w:r>
        <w:rPr>
          <w:rFonts w:hint="eastAsia"/>
        </w:rPr>
        <w:t>视频面试人数</w:t>
      </w:r>
      <w:r>
        <w:rPr>
          <w:rFonts w:hint="eastAsia"/>
        </w:rPr>
        <w:tab/>
        <w:t xml:space="preserve">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ab/>
      </w:r>
      <w:r>
        <w:rPr>
          <w:rFonts w:hint="eastAsia"/>
        </w:rPr>
        <w:t>长度自定</w:t>
      </w:r>
    </w:p>
    <w:p w14:paraId="26228384" w14:textId="056F72DE" w:rsidR="0095312A" w:rsidRDefault="0095312A" w:rsidP="0095312A">
      <w:pPr>
        <w:pStyle w:val="a0"/>
        <w:ind w:leftChars="100" w:left="456"/>
      </w:pPr>
      <w:r>
        <w:t>企业</w:t>
      </w:r>
      <w:r>
        <w:rPr>
          <w:rFonts w:hint="eastAsia"/>
        </w:rPr>
        <w:t>主页入口</w:t>
      </w:r>
    </w:p>
    <w:p w14:paraId="1F9670BD" w14:textId="491872BF" w:rsidR="0095312A" w:rsidRDefault="0095312A" w:rsidP="0095312A">
      <w:pPr>
        <w:pStyle w:val="a0"/>
        <w:ind w:leftChars="200" w:left="696"/>
      </w:pPr>
      <w:r>
        <w:rPr>
          <w:rFonts w:hint="eastAsia"/>
        </w:rPr>
        <w:t>企业</w:t>
      </w:r>
      <w:r>
        <w:rPr>
          <w:rFonts w:hint="eastAsia"/>
        </w:rPr>
        <w:t>logo</w:t>
      </w:r>
      <w:r>
        <w:rPr>
          <w:rFonts w:hint="eastAsia"/>
        </w:rPr>
        <w:t>（图片）</w:t>
      </w:r>
      <w:r>
        <w:rPr>
          <w:rFonts w:hint="eastAsia"/>
        </w:rPr>
        <w:tab/>
        <w:t xml:space="preserve">byte  </w:t>
      </w:r>
      <w:r>
        <w:rPr>
          <w:rFonts w:hint="eastAsia"/>
        </w:rPr>
        <w:t>长度自定</w:t>
      </w:r>
    </w:p>
    <w:p w14:paraId="6BCED629" w14:textId="5D554147" w:rsidR="0095312A" w:rsidRDefault="0095312A" w:rsidP="0095312A">
      <w:pPr>
        <w:pStyle w:val="a0"/>
        <w:ind w:leftChars="200" w:left="696"/>
      </w:pPr>
      <w:r>
        <w:rPr>
          <w:rFonts w:hint="eastAsia"/>
        </w:rPr>
        <w:t>职位所在地</w:t>
      </w:r>
      <w:r>
        <w:rPr>
          <w:rFonts w:hint="eastAsia"/>
        </w:rPr>
        <w:tab/>
        <w:t>String</w:t>
      </w:r>
      <w:r>
        <w:rPr>
          <w:rFonts w:hint="eastAsia"/>
        </w:rPr>
        <w:tab/>
        <w:t xml:space="preserve">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4BDF7B3C" w14:textId="77777777" w:rsidR="00E703FA" w:rsidRDefault="00E703FA" w:rsidP="00E703FA">
      <w:pPr>
        <w:pStyle w:val="3"/>
      </w:pPr>
      <w:r>
        <w:rPr>
          <w:rFonts w:hint="eastAsia"/>
        </w:rPr>
        <w:t xml:space="preserve">5.2.3 </w:t>
      </w:r>
      <w:r>
        <w:rPr>
          <w:rFonts w:hint="eastAsia"/>
        </w:rPr>
        <w:t>企业招聘模块</w:t>
      </w:r>
    </w:p>
    <w:p w14:paraId="578789A2" w14:textId="77777777" w:rsidR="00E703FA" w:rsidRDefault="00E703FA" w:rsidP="00E703FA">
      <w:pPr>
        <w:pStyle w:val="a0"/>
      </w:pPr>
      <w:r>
        <w:rPr>
          <w:rFonts w:hint="eastAsia"/>
        </w:rPr>
        <w:t>功能描述：该模块有以下功能：</w:t>
      </w:r>
    </w:p>
    <w:p w14:paraId="0D47BCE6" w14:textId="77777777" w:rsidR="000937D4" w:rsidRDefault="000937D4" w:rsidP="000937D4">
      <w:pPr>
        <w:pStyle w:val="a0"/>
        <w:ind w:leftChars="100" w:left="456"/>
      </w:pPr>
      <w:r>
        <w:rPr>
          <w:rFonts w:hint="eastAsia"/>
        </w:rPr>
        <w:t>企业资料（包括主页，快捷搜索，留言）</w:t>
      </w:r>
    </w:p>
    <w:p w14:paraId="14267589" w14:textId="77777777" w:rsidR="000937D4" w:rsidRDefault="000937D4" w:rsidP="000937D4">
      <w:pPr>
        <w:pStyle w:val="a0"/>
        <w:ind w:leftChars="100" w:left="456"/>
      </w:pPr>
      <w:r>
        <w:rPr>
          <w:rFonts w:hint="eastAsia"/>
        </w:rPr>
        <w:t>HR</w:t>
      </w:r>
      <w:r>
        <w:rPr>
          <w:rFonts w:hint="eastAsia"/>
        </w:rPr>
        <w:t>首页（包括提示，推荐简历，资料，人才招聘）</w:t>
      </w:r>
    </w:p>
    <w:p w14:paraId="2277C22B" w14:textId="77777777" w:rsidR="000937D4" w:rsidRDefault="000937D4" w:rsidP="000937D4">
      <w:pPr>
        <w:pStyle w:val="a0"/>
        <w:ind w:leftChars="100" w:left="456"/>
      </w:pPr>
      <w:r>
        <w:rPr>
          <w:rFonts w:hint="eastAsia"/>
        </w:rPr>
        <w:t>企业圈子（包括公司关注和求职者关注）</w:t>
      </w:r>
    </w:p>
    <w:p w14:paraId="6760A457" w14:textId="77777777" w:rsidR="00E703FA" w:rsidRDefault="004D5875" w:rsidP="004D5875">
      <w:pPr>
        <w:pStyle w:val="a0"/>
      </w:pPr>
      <w:r>
        <w:rPr>
          <w:rFonts w:hint="eastAsia"/>
        </w:rPr>
        <w:lastRenderedPageBreak/>
        <w:t>功能模块图：</w:t>
      </w:r>
    </w:p>
    <w:p w14:paraId="018D8AB5" w14:textId="77777777" w:rsidR="004D5875" w:rsidRDefault="000937D4" w:rsidP="004D5875">
      <w:pPr>
        <w:pStyle w:val="a0"/>
        <w:numPr>
          <w:ilvl w:val="0"/>
          <w:numId w:val="0"/>
        </w:numPr>
        <w:ind w:left="456"/>
      </w:pPr>
      <w:r w:rsidRPr="000937D4">
        <w:rPr>
          <w:noProof/>
        </w:rPr>
        <w:drawing>
          <wp:inline distT="0" distB="0" distL="0" distR="0" wp14:anchorId="10A5501A" wp14:editId="03323904">
            <wp:extent cx="5769512" cy="3886200"/>
            <wp:effectExtent l="0" t="0" r="22225" b="0"/>
            <wp:docPr id="10" name="图表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14:paraId="009F6C12" w14:textId="4D70F0D4" w:rsidR="0095312A" w:rsidRDefault="00382184" w:rsidP="00382184">
      <w:pPr>
        <w:pStyle w:val="a0"/>
      </w:pPr>
      <w:r>
        <w:rPr>
          <w:rFonts w:hint="eastAsia"/>
        </w:rPr>
        <w:t>数据字典：</w:t>
      </w:r>
    </w:p>
    <w:p w14:paraId="00D3C08C" w14:textId="31B5A4B5" w:rsidR="00382184" w:rsidRDefault="00382184" w:rsidP="00382184">
      <w:pPr>
        <w:pStyle w:val="a0"/>
        <w:ind w:leftChars="100" w:left="456"/>
      </w:pPr>
      <w:r>
        <w:rPr>
          <w:rFonts w:hint="eastAsia"/>
        </w:rPr>
        <w:t>企业资料：</w:t>
      </w:r>
    </w:p>
    <w:p w14:paraId="3F9101DA" w14:textId="2AB634DC" w:rsidR="00382184" w:rsidRDefault="00382184" w:rsidP="00382184">
      <w:pPr>
        <w:pStyle w:val="a0"/>
        <w:ind w:leftChars="200" w:left="696"/>
      </w:pPr>
      <w:r>
        <w:t>Logo</w:t>
      </w:r>
      <w:r>
        <w:rPr>
          <w:rFonts w:hint="eastAsia"/>
        </w:rPr>
        <w:tab/>
        <w:t>byte</w:t>
      </w:r>
      <w:r>
        <w:rPr>
          <w:rFonts w:hint="eastAsia"/>
        </w:rPr>
        <w:tab/>
      </w:r>
      <w:r>
        <w:rPr>
          <w:rFonts w:hint="eastAsia"/>
        </w:rPr>
        <w:t>长度自定</w:t>
      </w:r>
      <w:r w:rsidR="000579EF">
        <w:rPr>
          <w:rFonts w:hint="eastAsia"/>
        </w:rPr>
        <w:tab/>
      </w:r>
    </w:p>
    <w:p w14:paraId="0357374D" w14:textId="1D9BD5CE" w:rsidR="00382184" w:rsidRDefault="00382184" w:rsidP="00382184">
      <w:pPr>
        <w:pStyle w:val="a0"/>
        <w:ind w:leftChars="200" w:left="696"/>
      </w:pPr>
      <w:r>
        <w:t>名称</w:t>
      </w:r>
      <w:r>
        <w:rPr>
          <w:rFonts w:hint="eastAsia"/>
        </w:rPr>
        <w:tab/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7A157A7F" w14:textId="7E65F7BB" w:rsidR="00382184" w:rsidRDefault="00382184" w:rsidP="00382184">
      <w:pPr>
        <w:pStyle w:val="a0"/>
        <w:ind w:leftChars="200" w:left="696"/>
      </w:pPr>
      <w:r>
        <w:t>关注人数</w:t>
      </w:r>
      <w:r>
        <w:rPr>
          <w:rFonts w:hint="eastAsia"/>
        </w:rPr>
        <w:tab/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ab/>
      </w:r>
      <w:r>
        <w:rPr>
          <w:rFonts w:hint="eastAsia"/>
        </w:rPr>
        <w:t>长度自定</w:t>
      </w:r>
      <w:r w:rsidR="000579EF">
        <w:rPr>
          <w:rFonts w:hint="eastAsia"/>
        </w:rPr>
        <w:tab/>
      </w:r>
    </w:p>
    <w:p w14:paraId="543D36A5" w14:textId="0D1A3F49" w:rsidR="00382184" w:rsidRDefault="00382184" w:rsidP="00382184">
      <w:pPr>
        <w:pStyle w:val="a0"/>
        <w:ind w:leftChars="200" w:left="696"/>
      </w:pPr>
      <w:r>
        <w:t>公司规模</w:t>
      </w:r>
      <w:r>
        <w:rPr>
          <w:rFonts w:hint="eastAsia"/>
        </w:rPr>
        <w:tab/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大型</w:t>
      </w:r>
      <w:r w:rsidR="000579EF">
        <w:rPr>
          <w:rFonts w:hint="eastAsia"/>
        </w:rPr>
        <w:t>/</w:t>
      </w:r>
      <w:r w:rsidR="000579EF">
        <w:rPr>
          <w:rFonts w:hint="eastAsia"/>
        </w:rPr>
        <w:t>中型</w:t>
      </w:r>
      <w:r w:rsidR="000579EF">
        <w:rPr>
          <w:rFonts w:hint="eastAsia"/>
        </w:rPr>
        <w:t>/</w:t>
      </w:r>
      <w:r w:rsidR="000579EF">
        <w:rPr>
          <w:rFonts w:hint="eastAsia"/>
        </w:rPr>
        <w:t>小型</w:t>
      </w:r>
    </w:p>
    <w:p w14:paraId="0B674DCC" w14:textId="0F0FF060" w:rsidR="00382184" w:rsidRDefault="00382184" w:rsidP="00382184">
      <w:pPr>
        <w:pStyle w:val="a0"/>
        <w:ind w:leftChars="200" w:left="696"/>
      </w:pPr>
      <w:r>
        <w:t>公司性质</w:t>
      </w:r>
      <w:r>
        <w:rPr>
          <w:rFonts w:hint="eastAsia"/>
        </w:rPr>
        <w:tab/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5A36F68D" w14:textId="45727CBA" w:rsidR="00382184" w:rsidRDefault="00382184" w:rsidP="00382184">
      <w:pPr>
        <w:pStyle w:val="a0"/>
        <w:ind w:leftChars="200" w:left="696"/>
      </w:pPr>
      <w:r>
        <w:t>公司简介</w:t>
      </w:r>
      <w:r>
        <w:rPr>
          <w:rFonts w:hint="eastAsia"/>
        </w:rPr>
        <w:tab/>
        <w:t>String</w:t>
      </w:r>
      <w:r>
        <w:rPr>
          <w:rFonts w:hint="eastAsia"/>
        </w:rPr>
        <w:tab/>
        <w:t>100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7174662D" w14:textId="131B1259" w:rsidR="00382184" w:rsidRDefault="00382184" w:rsidP="00382184">
      <w:pPr>
        <w:pStyle w:val="a0"/>
        <w:ind w:leftChars="200" w:left="696"/>
      </w:pPr>
      <w:r>
        <w:t>地址</w:t>
      </w:r>
      <w:r>
        <w:rPr>
          <w:rFonts w:hint="eastAsia"/>
        </w:rPr>
        <w:tab/>
        <w:t>String</w:t>
      </w:r>
      <w:r>
        <w:rPr>
          <w:rFonts w:hint="eastAsia"/>
        </w:rPr>
        <w:tab/>
        <w:t>50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5D17278F" w14:textId="3CB5D009" w:rsidR="00382184" w:rsidRDefault="00382184" w:rsidP="00382184">
      <w:pPr>
        <w:pStyle w:val="a0"/>
        <w:ind w:leftChars="200" w:left="696"/>
      </w:pPr>
      <w:r>
        <w:rPr>
          <w:rFonts w:hint="eastAsia"/>
        </w:rPr>
        <w:t>关键词</w:t>
      </w:r>
      <w:r>
        <w:rPr>
          <w:rFonts w:hint="eastAsia"/>
        </w:rPr>
        <w:tab/>
        <w:t xml:space="preserve">       String</w:t>
      </w:r>
      <w:r>
        <w:rPr>
          <w:rFonts w:hint="eastAsia"/>
        </w:rPr>
        <w:tab/>
        <w:t>10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28E3CD7F" w14:textId="1D335C57" w:rsidR="00382184" w:rsidRDefault="00382184" w:rsidP="00382184">
      <w:pPr>
        <w:pStyle w:val="a0"/>
        <w:ind w:leftChars="200" w:left="696"/>
      </w:pPr>
      <w:r>
        <w:rPr>
          <w:rFonts w:hint="eastAsia"/>
        </w:rPr>
        <w:lastRenderedPageBreak/>
        <w:t>留言</w:t>
      </w:r>
      <w:r>
        <w:rPr>
          <w:rFonts w:hint="eastAsia"/>
        </w:rPr>
        <w:tab/>
        <w:t>String</w:t>
      </w:r>
      <w:r>
        <w:rPr>
          <w:rFonts w:hint="eastAsia"/>
        </w:rPr>
        <w:tab/>
        <w:t>100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207C929E" w14:textId="44FEA7E4" w:rsidR="00382184" w:rsidRDefault="00382184" w:rsidP="00382184">
      <w:pPr>
        <w:pStyle w:val="a0"/>
        <w:ind w:leftChars="100" w:left="456"/>
      </w:pPr>
      <w:r>
        <w:rPr>
          <w:rFonts w:hint="eastAsia"/>
        </w:rPr>
        <w:t>HR</w:t>
      </w:r>
      <w:r>
        <w:rPr>
          <w:rFonts w:hint="eastAsia"/>
        </w:rPr>
        <w:t>首页：</w:t>
      </w:r>
    </w:p>
    <w:p w14:paraId="4644EBCE" w14:textId="465FC6A1" w:rsidR="00382184" w:rsidRDefault="00382184" w:rsidP="00382184">
      <w:pPr>
        <w:pStyle w:val="a0"/>
        <w:ind w:leftChars="200" w:left="696"/>
      </w:pPr>
      <w:r>
        <w:rPr>
          <w:rFonts w:hint="eastAsia"/>
        </w:rPr>
        <w:t>招聘职位</w:t>
      </w:r>
      <w:r>
        <w:rPr>
          <w:rFonts w:hint="eastAsia"/>
        </w:rPr>
        <w:tab/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2FB59677" w14:textId="77777777" w:rsidR="00382184" w:rsidRDefault="00382184" w:rsidP="00382184">
      <w:pPr>
        <w:pStyle w:val="a0"/>
        <w:ind w:leftChars="200" w:left="696"/>
      </w:pPr>
      <w:r>
        <w:rPr>
          <w:rFonts w:hint="eastAsia"/>
        </w:rPr>
        <w:t>新投简历个数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ab/>
      </w:r>
      <w:r>
        <w:rPr>
          <w:rFonts w:hint="eastAsia"/>
        </w:rPr>
        <w:t>长度自定</w:t>
      </w:r>
    </w:p>
    <w:p w14:paraId="097E611A" w14:textId="1826C228" w:rsidR="00382184" w:rsidRDefault="00382184" w:rsidP="00382184">
      <w:pPr>
        <w:pStyle w:val="a0"/>
        <w:ind w:leftChars="200" w:left="696"/>
      </w:pPr>
      <w:r>
        <w:rPr>
          <w:rFonts w:hint="eastAsia"/>
        </w:rPr>
        <w:t>提示预约面试个数</w:t>
      </w:r>
      <w:r>
        <w:rPr>
          <w:rFonts w:hint="eastAsia"/>
        </w:rPr>
        <w:tab/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ab/>
      </w:r>
      <w:r>
        <w:rPr>
          <w:rFonts w:hint="eastAsia"/>
        </w:rPr>
        <w:t>长度自定</w:t>
      </w:r>
      <w:r>
        <w:rPr>
          <w:rFonts w:hint="eastAsia"/>
        </w:rPr>
        <w:tab/>
      </w:r>
    </w:p>
    <w:p w14:paraId="21F3268A" w14:textId="275D7529" w:rsidR="00382184" w:rsidRDefault="00382184" w:rsidP="00382184">
      <w:pPr>
        <w:pStyle w:val="a0"/>
        <w:ind w:leftChars="200" w:left="696"/>
      </w:pPr>
      <w:r>
        <w:rPr>
          <w:rFonts w:hint="eastAsia"/>
        </w:rPr>
        <w:t>管理员姓名</w:t>
      </w:r>
      <w:r>
        <w:rPr>
          <w:rFonts w:hint="eastAsia"/>
        </w:rPr>
        <w:tab/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1D24980D" w14:textId="493C5A37" w:rsidR="00382184" w:rsidRDefault="00382184" w:rsidP="00382184">
      <w:pPr>
        <w:pStyle w:val="a0"/>
        <w:ind w:leftChars="200" w:left="696"/>
      </w:pPr>
      <w:r>
        <w:rPr>
          <w:rFonts w:hint="eastAsia"/>
        </w:rPr>
        <w:t>管理员联系方式</w:t>
      </w:r>
      <w:r>
        <w:rPr>
          <w:rFonts w:hint="eastAsia"/>
        </w:rPr>
        <w:tab/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数字</w:t>
      </w:r>
    </w:p>
    <w:p w14:paraId="2EEA7434" w14:textId="4A533518" w:rsidR="00382184" w:rsidRDefault="00382184" w:rsidP="00382184">
      <w:pPr>
        <w:pStyle w:val="a0"/>
        <w:ind w:leftChars="200" w:left="696"/>
      </w:pPr>
      <w:r>
        <w:rPr>
          <w:rFonts w:hint="eastAsia"/>
        </w:rPr>
        <w:t>公司职位</w:t>
      </w:r>
      <w:r w:rsidR="00CC7BB1">
        <w:rPr>
          <w:rFonts w:hint="eastAsia"/>
        </w:rPr>
        <w:t>：</w:t>
      </w:r>
      <w:r w:rsidR="00CC7BB1"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0838BF93" w14:textId="45A69DB5" w:rsidR="00CC7BB1" w:rsidRDefault="00CC7BB1" w:rsidP="00CC7BB1">
      <w:pPr>
        <w:pStyle w:val="a0"/>
        <w:ind w:leftChars="200" w:left="696"/>
      </w:pPr>
      <w:r>
        <w:rPr>
          <w:rFonts w:hint="eastAsia"/>
        </w:rPr>
        <w:t>接受或拒绝标志</w:t>
      </w:r>
      <w:r>
        <w:rPr>
          <w:rFonts w:hint="eastAsia"/>
        </w:rPr>
        <w:tab/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ab/>
      </w:r>
      <w:r>
        <w:rPr>
          <w:rFonts w:hint="eastAsia"/>
        </w:rPr>
        <w:t>长度自定</w:t>
      </w:r>
    </w:p>
    <w:p w14:paraId="787BBD27" w14:textId="30BA2D9B" w:rsidR="00382184" w:rsidRPr="00E703FA" w:rsidRDefault="00382184" w:rsidP="00382184">
      <w:pPr>
        <w:pStyle w:val="a0"/>
        <w:ind w:leftChars="100" w:left="456"/>
      </w:pPr>
      <w:r>
        <w:rPr>
          <w:rFonts w:hint="eastAsia"/>
        </w:rPr>
        <w:t>企业圈子：</w:t>
      </w:r>
    </w:p>
    <w:p w14:paraId="2E0EE0DA" w14:textId="3862E541" w:rsidR="00E703FA" w:rsidRDefault="00CC7BB1" w:rsidP="00CC7BB1">
      <w:pPr>
        <w:pStyle w:val="a0"/>
        <w:ind w:leftChars="190" w:left="672"/>
      </w:pPr>
      <w:r>
        <w:rPr>
          <w:rFonts w:hint="eastAsia"/>
        </w:rPr>
        <w:t>关注企业名称</w:t>
      </w:r>
      <w:r>
        <w:tab/>
      </w:r>
      <w:r>
        <w:tab/>
      </w:r>
      <w:r>
        <w:rPr>
          <w:rFonts w:hint="eastAsia"/>
        </w:rPr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79D00243" w14:textId="720649B4" w:rsidR="00CC7BB1" w:rsidRDefault="00CC7BB1" w:rsidP="00CC7BB1">
      <w:pPr>
        <w:pStyle w:val="a0"/>
        <w:ind w:leftChars="190" w:left="672"/>
      </w:pPr>
      <w:r>
        <w:rPr>
          <w:rFonts w:hint="eastAsia"/>
        </w:rPr>
        <w:t>关注个人姓名</w:t>
      </w:r>
      <w:r>
        <w:rPr>
          <w:rFonts w:hint="eastAsia"/>
        </w:rPr>
        <w:tab/>
      </w:r>
      <w:r>
        <w:rPr>
          <w:rFonts w:hint="eastAsia"/>
        </w:rPr>
        <w:tab/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2AFB4327" w14:textId="0928A255" w:rsidR="00CC7BB1" w:rsidRDefault="00CC7BB1" w:rsidP="00CC7BB1">
      <w:pPr>
        <w:pStyle w:val="a0"/>
        <w:ind w:leftChars="190" w:left="672"/>
      </w:pPr>
      <w:r>
        <w:rPr>
          <w:rFonts w:hint="eastAsia"/>
        </w:rPr>
        <w:t>关注我的姓名</w:t>
      </w:r>
      <w:r>
        <w:rPr>
          <w:rFonts w:hint="eastAsia"/>
        </w:rPr>
        <w:tab/>
      </w:r>
      <w:r>
        <w:rPr>
          <w:rFonts w:hint="eastAsia"/>
        </w:rPr>
        <w:tab/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13767705" w14:textId="4845990F" w:rsidR="00CC7BB1" w:rsidRDefault="00CC7BB1" w:rsidP="00CC7BB1">
      <w:pPr>
        <w:pStyle w:val="a0"/>
        <w:ind w:leftChars="190" w:left="672"/>
      </w:pPr>
      <w:r>
        <w:rPr>
          <w:rFonts w:hint="eastAsia"/>
        </w:rPr>
        <w:t>黑名单信息</w:t>
      </w:r>
      <w:r>
        <w:rPr>
          <w:rFonts w:hint="eastAsia"/>
        </w:rPr>
        <w:tab/>
      </w:r>
      <w:r>
        <w:rPr>
          <w:rFonts w:hint="eastAsia"/>
        </w:rPr>
        <w:tab/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0BD4CD49" w14:textId="77777777" w:rsidR="000937D4" w:rsidRDefault="000937D4" w:rsidP="000937D4">
      <w:pPr>
        <w:pStyle w:val="3"/>
      </w:pPr>
      <w:r>
        <w:rPr>
          <w:rFonts w:hint="eastAsia"/>
        </w:rPr>
        <w:t xml:space="preserve">5.2.4 </w:t>
      </w:r>
      <w:r>
        <w:rPr>
          <w:rFonts w:hint="eastAsia"/>
        </w:rPr>
        <w:t>论坛模块</w:t>
      </w:r>
    </w:p>
    <w:p w14:paraId="7DD43070" w14:textId="310DAB4B" w:rsidR="000937D4" w:rsidRDefault="000937D4" w:rsidP="000937D4">
      <w:pPr>
        <w:pStyle w:val="a0"/>
      </w:pPr>
      <w:r>
        <w:rPr>
          <w:rFonts w:hint="eastAsia"/>
        </w:rPr>
        <w:t>功能描述：该模块有以下功能</w:t>
      </w:r>
      <w:r w:rsidR="000579EF">
        <w:rPr>
          <w:rFonts w:hint="eastAsia"/>
        </w:rPr>
        <w:tab/>
      </w:r>
    </w:p>
    <w:p w14:paraId="505322BF" w14:textId="747123BA" w:rsidR="000937D4" w:rsidRDefault="000937D4" w:rsidP="000937D4">
      <w:pPr>
        <w:pStyle w:val="a0"/>
        <w:ind w:leftChars="100" w:left="456"/>
      </w:pPr>
      <w:r>
        <w:rPr>
          <w:rFonts w:hint="eastAsia"/>
        </w:rPr>
        <w:t>显示模块</w:t>
      </w:r>
      <w:r w:rsidR="000579EF">
        <w:rPr>
          <w:rFonts w:hint="eastAsia"/>
        </w:rPr>
        <w:tab/>
      </w:r>
    </w:p>
    <w:p w14:paraId="2068EAC1" w14:textId="77777777" w:rsidR="000937D4" w:rsidRDefault="000937D4" w:rsidP="000937D4">
      <w:pPr>
        <w:pStyle w:val="a0"/>
        <w:ind w:leftChars="100" w:left="456"/>
      </w:pPr>
      <w:r>
        <w:rPr>
          <w:rFonts w:hint="eastAsia"/>
        </w:rPr>
        <w:t>搜索</w:t>
      </w:r>
    </w:p>
    <w:p w14:paraId="7402C122" w14:textId="77777777" w:rsidR="000937D4" w:rsidRDefault="000937D4" w:rsidP="000937D4">
      <w:pPr>
        <w:pStyle w:val="a0"/>
        <w:ind w:leftChars="100" w:left="456"/>
      </w:pPr>
      <w:r>
        <w:rPr>
          <w:rFonts w:hint="eastAsia"/>
        </w:rPr>
        <w:t>热门展示</w:t>
      </w:r>
    </w:p>
    <w:p w14:paraId="28B81915" w14:textId="77777777" w:rsidR="000937D4" w:rsidRDefault="000937D4" w:rsidP="000937D4">
      <w:pPr>
        <w:pStyle w:val="a0"/>
        <w:ind w:leftChars="100" w:left="456"/>
      </w:pPr>
      <w:r>
        <w:rPr>
          <w:rFonts w:hint="eastAsia"/>
        </w:rPr>
        <w:t>广告投放</w:t>
      </w:r>
    </w:p>
    <w:p w14:paraId="39A70B7A" w14:textId="77777777" w:rsidR="000937D4" w:rsidRDefault="000937D4" w:rsidP="000937D4">
      <w:pPr>
        <w:pStyle w:val="a0"/>
      </w:pPr>
      <w:r>
        <w:rPr>
          <w:rFonts w:hint="eastAsia"/>
        </w:rPr>
        <w:t>模块功能图：</w:t>
      </w:r>
    </w:p>
    <w:p w14:paraId="587020C9" w14:textId="77777777" w:rsidR="000937D4" w:rsidRDefault="000937D4" w:rsidP="000937D4">
      <w:pPr>
        <w:pStyle w:val="a0"/>
        <w:numPr>
          <w:ilvl w:val="0"/>
          <w:numId w:val="0"/>
        </w:numPr>
        <w:ind w:left="216"/>
      </w:pPr>
      <w:r>
        <w:rPr>
          <w:rFonts w:hint="eastAsia"/>
        </w:rPr>
        <w:lastRenderedPageBreak/>
        <w:t xml:space="preserve">  </w:t>
      </w:r>
      <w:r w:rsidR="005E06D2" w:rsidRPr="005E06D2">
        <w:rPr>
          <w:noProof/>
        </w:rPr>
        <w:drawing>
          <wp:inline distT="0" distB="0" distL="0" distR="0" wp14:anchorId="38800AEB" wp14:editId="232FB490">
            <wp:extent cx="4572000" cy="3048000"/>
            <wp:effectExtent l="0" t="0" r="25400" b="0"/>
            <wp:docPr id="13" name="图表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</wp:inline>
        </w:drawing>
      </w:r>
    </w:p>
    <w:p w14:paraId="60A69436" w14:textId="77777777" w:rsidR="000937D4" w:rsidRPr="000937D4" w:rsidRDefault="000937D4" w:rsidP="000937D4">
      <w:pPr>
        <w:pStyle w:val="a0"/>
        <w:numPr>
          <w:ilvl w:val="0"/>
          <w:numId w:val="0"/>
        </w:numPr>
        <w:ind w:left="216" w:hanging="216"/>
      </w:pPr>
      <w:r>
        <w:rPr>
          <w:rFonts w:hint="eastAsia"/>
        </w:rPr>
        <w:tab/>
      </w:r>
    </w:p>
    <w:p w14:paraId="7190C99C" w14:textId="77777777" w:rsidR="00811DF6" w:rsidRDefault="00811DF6" w:rsidP="00811DF6">
      <w:pPr>
        <w:pStyle w:val="1"/>
      </w:pPr>
      <w:r>
        <w:rPr>
          <w:rFonts w:hint="eastAsia"/>
        </w:rPr>
        <w:t>六、</w:t>
      </w:r>
      <w:r>
        <w:rPr>
          <w:rFonts w:hint="eastAsia"/>
        </w:rPr>
        <w:t>uml</w:t>
      </w:r>
      <w:r>
        <w:rPr>
          <w:rFonts w:hint="eastAsia"/>
        </w:rPr>
        <w:t>模型</w:t>
      </w:r>
    </w:p>
    <w:p w14:paraId="5A935863" w14:textId="72FFD715" w:rsidR="00FE7C18" w:rsidRDefault="00941C39" w:rsidP="00941C39">
      <w:pPr>
        <w:pStyle w:val="2"/>
      </w:pPr>
      <w:r>
        <w:rPr>
          <w:rFonts w:hint="eastAsia"/>
        </w:rPr>
        <w:t>6.1</w:t>
      </w:r>
      <w:r>
        <w:rPr>
          <w:rFonts w:hint="eastAsia"/>
        </w:rPr>
        <w:t>用例图</w:t>
      </w:r>
    </w:p>
    <w:p w14:paraId="257B504A" w14:textId="091F2E08" w:rsidR="001B59D9" w:rsidRDefault="004D340D" w:rsidP="004D340D">
      <w:pPr>
        <w:pStyle w:val="3"/>
        <w:rPr>
          <w:rFonts w:hint="eastAsia"/>
        </w:rPr>
      </w:pPr>
      <w:r>
        <w:rPr>
          <w:rFonts w:hint="eastAsia"/>
        </w:rPr>
        <w:t>6.2.1</w:t>
      </w:r>
      <w:r>
        <w:rPr>
          <w:rFonts w:hint="eastAsia"/>
        </w:rPr>
        <w:t>登录注册模块</w:t>
      </w:r>
    </w:p>
    <w:p w14:paraId="27BD714B" w14:textId="1278F78C" w:rsidR="004D340D" w:rsidRDefault="004D340D" w:rsidP="004D340D">
      <w:pPr>
        <w:rPr>
          <w:rFonts w:hint="eastAsia"/>
        </w:rPr>
      </w:pPr>
      <w:r>
        <w:rPr>
          <w:noProof/>
        </w:rPr>
        <w:drawing>
          <wp:inline distT="0" distB="0" distL="0" distR="0" wp14:anchorId="0112BBAA" wp14:editId="7C31E06F">
            <wp:extent cx="4572000" cy="2170723"/>
            <wp:effectExtent l="0" t="0" r="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7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FD95" w14:textId="77777777" w:rsidR="004D340D" w:rsidRDefault="004D340D" w:rsidP="004D340D">
      <w:pPr>
        <w:rPr>
          <w:rFonts w:hint="eastAsia"/>
        </w:rPr>
      </w:pPr>
    </w:p>
    <w:p w14:paraId="4FBC0F53" w14:textId="711569BB" w:rsidR="004D340D" w:rsidRDefault="004D340D" w:rsidP="004D340D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6.1.2 </w:t>
      </w:r>
      <w:r>
        <w:rPr>
          <w:rFonts w:hint="eastAsia"/>
        </w:rPr>
        <w:t>个人求职模块</w:t>
      </w:r>
    </w:p>
    <w:p w14:paraId="5D8624B1" w14:textId="49F4F3D7" w:rsidR="004D340D" w:rsidRPr="004D340D" w:rsidRDefault="0039247D" w:rsidP="004D340D">
      <w:pPr>
        <w:rPr>
          <w:rFonts w:hint="eastAsia"/>
        </w:rPr>
      </w:pPr>
      <w:r>
        <w:rPr>
          <w:noProof/>
        </w:rPr>
        <w:drawing>
          <wp:inline distT="0" distB="0" distL="0" distR="0" wp14:anchorId="0D9C241B" wp14:editId="04A8D06C">
            <wp:extent cx="4572000" cy="3491875"/>
            <wp:effectExtent l="0" t="0" r="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9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0275" w14:textId="09510974" w:rsidR="004D340D" w:rsidRDefault="0039247D" w:rsidP="0039247D">
      <w:pPr>
        <w:pStyle w:val="3"/>
        <w:rPr>
          <w:rFonts w:hint="eastAsia"/>
        </w:rPr>
      </w:pPr>
      <w:r>
        <w:rPr>
          <w:rFonts w:hint="eastAsia"/>
        </w:rPr>
        <w:t>6.1.3</w:t>
      </w:r>
      <w:r w:rsidR="00517C44">
        <w:rPr>
          <w:rFonts w:hint="eastAsia"/>
        </w:rPr>
        <w:t>网站显示模块</w:t>
      </w:r>
    </w:p>
    <w:p w14:paraId="04E4682F" w14:textId="41CAA2D2" w:rsidR="00517C44" w:rsidRDefault="00517C44" w:rsidP="00517C44">
      <w:pPr>
        <w:rPr>
          <w:rFonts w:hint="eastAsia"/>
        </w:rPr>
      </w:pPr>
      <w:r>
        <w:rPr>
          <w:noProof/>
        </w:rPr>
        <w:drawing>
          <wp:inline distT="0" distB="0" distL="0" distR="0" wp14:anchorId="429D2563" wp14:editId="04DF14EA">
            <wp:extent cx="4572000" cy="2031001"/>
            <wp:effectExtent l="0" t="0" r="0" b="127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3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1F61F" w14:textId="77777777" w:rsidR="00517C44" w:rsidRDefault="00517C44" w:rsidP="00517C44">
      <w:pPr>
        <w:rPr>
          <w:rFonts w:hint="eastAsia"/>
        </w:rPr>
      </w:pPr>
    </w:p>
    <w:p w14:paraId="00BC0E68" w14:textId="0B4FCC74" w:rsidR="00517C44" w:rsidRDefault="00517C44" w:rsidP="00517C44">
      <w:pPr>
        <w:pStyle w:val="3"/>
        <w:rPr>
          <w:rFonts w:hint="eastAsia"/>
        </w:rPr>
      </w:pPr>
      <w:r>
        <w:rPr>
          <w:rFonts w:hint="eastAsia"/>
        </w:rPr>
        <w:lastRenderedPageBreak/>
        <w:t>6.1.4</w:t>
      </w:r>
      <w:r>
        <w:rPr>
          <w:rFonts w:hint="eastAsia"/>
        </w:rPr>
        <w:t>企业招聘模块</w:t>
      </w:r>
    </w:p>
    <w:p w14:paraId="0F633032" w14:textId="18D7F7AD" w:rsidR="00517C44" w:rsidRPr="00517C44" w:rsidRDefault="003B1200" w:rsidP="00517C44">
      <w:pPr>
        <w:rPr>
          <w:rFonts w:hint="eastAsia"/>
        </w:rPr>
      </w:pPr>
      <w:r>
        <w:rPr>
          <w:noProof/>
        </w:rPr>
        <w:drawing>
          <wp:inline distT="0" distB="0" distL="0" distR="0" wp14:anchorId="57F79E38" wp14:editId="268C0B60">
            <wp:extent cx="4572000" cy="3242874"/>
            <wp:effectExtent l="0" t="0" r="0" b="889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4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3" w:name="_GoBack"/>
      <w:bookmarkEnd w:id="83"/>
    </w:p>
    <w:p w14:paraId="53111547" w14:textId="0CF9B2A1" w:rsidR="00CC7BB1" w:rsidRDefault="00CC7BB1" w:rsidP="00CC7BB1">
      <w:pPr>
        <w:pStyle w:val="2"/>
      </w:pPr>
      <w:r>
        <w:rPr>
          <w:rFonts w:hint="eastAsia"/>
        </w:rPr>
        <w:t>6.2</w:t>
      </w:r>
      <w:r>
        <w:rPr>
          <w:rFonts w:hint="eastAsia"/>
        </w:rPr>
        <w:t>数据流图</w:t>
      </w:r>
    </w:p>
    <w:p w14:paraId="4CA4140D" w14:textId="73954C5E" w:rsidR="00615B17" w:rsidRDefault="00B24E29" w:rsidP="00B24E29">
      <w:pPr>
        <w:pStyle w:val="3"/>
      </w:pPr>
      <w:r>
        <w:rPr>
          <w:rFonts w:hint="eastAsia"/>
        </w:rPr>
        <w:t>6.2.1</w:t>
      </w:r>
      <w:r w:rsidR="00EB1610">
        <w:rPr>
          <w:rFonts w:hint="eastAsia"/>
        </w:rPr>
        <w:t>第</w:t>
      </w:r>
      <w:r w:rsidR="00EB1610">
        <w:rPr>
          <w:rFonts w:hint="eastAsia"/>
        </w:rPr>
        <w:t>0</w:t>
      </w:r>
      <w:r w:rsidR="00EB1610">
        <w:rPr>
          <w:rFonts w:hint="eastAsia"/>
        </w:rPr>
        <w:t>层数据</w:t>
      </w:r>
      <w:r>
        <w:rPr>
          <w:rFonts w:hint="eastAsia"/>
        </w:rPr>
        <w:t>流图</w:t>
      </w:r>
    </w:p>
    <w:p w14:paraId="361A46E8" w14:textId="49CC69F4" w:rsidR="00B24E29" w:rsidRDefault="00B24E29" w:rsidP="00B24E29">
      <w:r>
        <w:rPr>
          <w:noProof/>
        </w:rPr>
        <w:drawing>
          <wp:inline distT="0" distB="0" distL="0" distR="0" wp14:anchorId="7BFD14C7" wp14:editId="2DE8098A">
            <wp:extent cx="4572000" cy="1058921"/>
            <wp:effectExtent l="0" t="0" r="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5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2BAC4" w14:textId="6CD77201" w:rsidR="00B24E29" w:rsidRDefault="00B24E29" w:rsidP="00B24E29">
      <w:pPr>
        <w:pStyle w:val="3"/>
      </w:pPr>
      <w:r>
        <w:rPr>
          <w:rFonts w:hint="eastAsia"/>
        </w:rPr>
        <w:t>6.2.1</w:t>
      </w:r>
      <w:r>
        <w:rPr>
          <w:rFonts w:hint="eastAsia"/>
        </w:rPr>
        <w:t>第</w:t>
      </w:r>
      <w:r w:rsidR="00EB1610">
        <w:rPr>
          <w:rFonts w:hint="eastAsia"/>
        </w:rPr>
        <w:t>1</w:t>
      </w:r>
      <w:r>
        <w:rPr>
          <w:rFonts w:hint="eastAsia"/>
        </w:rPr>
        <w:t>层数据流图</w:t>
      </w:r>
    </w:p>
    <w:p w14:paraId="09539566" w14:textId="0ED6912A" w:rsidR="00B24E29" w:rsidRDefault="00964DC4" w:rsidP="00964DC4">
      <w:pPr>
        <w:pStyle w:val="a0"/>
      </w:pPr>
      <w:r>
        <w:rPr>
          <w:rFonts w:hint="eastAsia"/>
        </w:rPr>
        <w:t>登陆注册模块</w:t>
      </w:r>
    </w:p>
    <w:p w14:paraId="588BA5E3" w14:textId="66C587DA" w:rsidR="00964DC4" w:rsidRDefault="007122B8" w:rsidP="00964DC4">
      <w:pPr>
        <w:pStyle w:val="a0"/>
        <w:numPr>
          <w:ilvl w:val="0"/>
          <w:numId w:val="0"/>
        </w:numPr>
        <w:ind w:left="216"/>
      </w:pPr>
      <w:r>
        <w:rPr>
          <w:noProof/>
        </w:rPr>
        <w:lastRenderedPageBreak/>
        <w:drawing>
          <wp:inline distT="0" distB="0" distL="0" distR="0" wp14:anchorId="26DF89C0" wp14:editId="1244CF02">
            <wp:extent cx="5917223" cy="3662680"/>
            <wp:effectExtent l="0" t="0" r="127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903" cy="366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3677" w14:textId="77777777" w:rsidR="007122B8" w:rsidRDefault="007122B8" w:rsidP="007122B8">
      <w:pPr>
        <w:pStyle w:val="a0"/>
        <w:numPr>
          <w:ilvl w:val="0"/>
          <w:numId w:val="0"/>
        </w:numPr>
        <w:ind w:left="216" w:hanging="216"/>
      </w:pPr>
    </w:p>
    <w:p w14:paraId="543B4281" w14:textId="00732F73" w:rsidR="007122B8" w:rsidRDefault="007122B8" w:rsidP="007122B8">
      <w:pPr>
        <w:pStyle w:val="a0"/>
      </w:pPr>
      <w:r>
        <w:rPr>
          <w:rFonts w:hint="eastAsia"/>
        </w:rPr>
        <w:t>个人求职模块</w:t>
      </w:r>
    </w:p>
    <w:p w14:paraId="419FAD2E" w14:textId="2C892751" w:rsidR="00EB1610" w:rsidRDefault="00DB4533" w:rsidP="00EB1610">
      <w:pPr>
        <w:pStyle w:val="a0"/>
        <w:numPr>
          <w:ilvl w:val="0"/>
          <w:numId w:val="0"/>
        </w:numPr>
        <w:ind w:left="216"/>
      </w:pPr>
      <w:r>
        <w:rPr>
          <w:noProof/>
        </w:rPr>
        <w:lastRenderedPageBreak/>
        <w:drawing>
          <wp:inline distT="0" distB="0" distL="0" distR="0" wp14:anchorId="064B1689" wp14:editId="05C04279">
            <wp:extent cx="5688330" cy="5829300"/>
            <wp:effectExtent l="0" t="0" r="1270" b="1270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80" cy="583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0076C" w14:textId="7569E4D3" w:rsidR="007122B8" w:rsidRDefault="007122B8" w:rsidP="007122B8">
      <w:pPr>
        <w:pStyle w:val="a0"/>
      </w:pPr>
      <w:r>
        <w:rPr>
          <w:rFonts w:hint="eastAsia"/>
        </w:rPr>
        <w:t>网页展示模块</w:t>
      </w:r>
    </w:p>
    <w:p w14:paraId="1A80EE00" w14:textId="43976402" w:rsidR="00EB1610" w:rsidRDefault="0036648E" w:rsidP="00EB1610">
      <w:pPr>
        <w:pStyle w:val="a0"/>
        <w:numPr>
          <w:ilvl w:val="0"/>
          <w:numId w:val="0"/>
        </w:numPr>
        <w:ind w:left="216"/>
      </w:pPr>
      <w:r>
        <w:rPr>
          <w:noProof/>
        </w:rPr>
        <w:lastRenderedPageBreak/>
        <w:drawing>
          <wp:inline distT="0" distB="0" distL="0" distR="0" wp14:anchorId="78722723" wp14:editId="3067D7B2">
            <wp:extent cx="5801812" cy="3771900"/>
            <wp:effectExtent l="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13" cy="377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C7912" w14:textId="1B957E91" w:rsidR="007122B8" w:rsidRDefault="007122B8" w:rsidP="007122B8">
      <w:pPr>
        <w:pStyle w:val="a0"/>
      </w:pPr>
      <w:r>
        <w:rPr>
          <w:rFonts w:hint="eastAsia"/>
        </w:rPr>
        <w:t>企业招聘模块</w:t>
      </w:r>
    </w:p>
    <w:p w14:paraId="464EC960" w14:textId="734505AF" w:rsidR="002B6FD3" w:rsidRDefault="008F56EF" w:rsidP="002B6FD3">
      <w:pPr>
        <w:pStyle w:val="a0"/>
        <w:numPr>
          <w:ilvl w:val="0"/>
          <w:numId w:val="0"/>
        </w:numPr>
        <w:ind w:left="216"/>
      </w:pPr>
      <w:r>
        <w:rPr>
          <w:noProof/>
        </w:rPr>
        <w:lastRenderedPageBreak/>
        <w:drawing>
          <wp:inline distT="0" distB="0" distL="0" distR="0" wp14:anchorId="3B1388A6" wp14:editId="1BE532D1">
            <wp:extent cx="5802630" cy="4914900"/>
            <wp:effectExtent l="0" t="0" r="0" b="1270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845" cy="491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465C" w14:textId="020F8066" w:rsidR="007122B8" w:rsidRPr="00B24E29" w:rsidRDefault="007122B8" w:rsidP="004D340D">
      <w:pPr>
        <w:pStyle w:val="a0"/>
        <w:numPr>
          <w:ilvl w:val="0"/>
          <w:numId w:val="0"/>
        </w:numPr>
        <w:ind w:left="216"/>
      </w:pPr>
    </w:p>
    <w:sectPr w:rsidR="007122B8" w:rsidRPr="00B24E29">
      <w:footerReference w:type="default" r:id="rId55"/>
      <w:pgSz w:w="12240" w:h="15840"/>
      <w:pgMar w:top="1440" w:right="3600" w:bottom="180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4BA435" w14:textId="77777777" w:rsidR="00517C44" w:rsidRDefault="00517C44">
      <w:pPr>
        <w:spacing w:line="240" w:lineRule="auto"/>
      </w:pPr>
      <w:r>
        <w:separator/>
      </w:r>
    </w:p>
  </w:endnote>
  <w:endnote w:type="continuationSeparator" w:id="0">
    <w:p w14:paraId="03E28AD4" w14:textId="77777777" w:rsidR="00517C44" w:rsidRDefault="00517C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Microsoft YaHei UI">
    <w:altName w:val="微软雅黑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9E7F0D" w14:textId="77777777" w:rsidR="00517C44" w:rsidRDefault="00517C44">
    <w:pPr>
      <w:pStyle w:val="af"/>
    </w:pPr>
    <w:r>
      <w:rPr>
        <w:noProof/>
      </w:rPr>
      <mc:AlternateContent>
        <mc:Choice Requires="wps">
          <w:drawing>
            <wp:inline distT="0" distB="0" distL="0" distR="0" wp14:anchorId="74888E80" wp14:editId="35CFC42E">
              <wp:extent cx="347472" cy="347472"/>
              <wp:effectExtent l="0" t="0" r="0" b="0"/>
              <wp:docPr id="5" name="椭圆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347472" cy="347472"/>
                      </a:xfrm>
                      <a:prstGeom prst="ellipse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88396DB" w14:textId="77777777" w:rsidR="00517C44" w:rsidRDefault="00517C44">
                          <w:pPr>
                            <w:pStyle w:val="ab"/>
                            <w:rPr>
                              <w:rStyle w:val="af1"/>
                            </w:rPr>
                          </w:pPr>
                          <w:r>
                            <w:rPr>
                              <w:rStyle w:val="af1"/>
                            </w:rPr>
                            <w:fldChar w:fldCharType="begin"/>
                          </w:r>
                          <w:r>
                            <w:rPr>
                              <w:rStyle w:val="af1"/>
                            </w:rPr>
                            <w:instrText>PAGE   \* MERGEFORMAT</w:instrText>
                          </w:r>
                          <w:r>
                            <w:rPr>
                              <w:rStyle w:val="af1"/>
                            </w:rPr>
                            <w:fldChar w:fldCharType="separate"/>
                          </w:r>
                          <w:r w:rsidR="003B1200" w:rsidRPr="003B1200">
                            <w:rPr>
                              <w:rStyle w:val="af1"/>
                              <w:noProof/>
                              <w:lang w:val="zh-CN"/>
                            </w:rPr>
                            <w:t>30</w:t>
                          </w:r>
                          <w:r>
                            <w:rPr>
                              <w:rStyle w:val="af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id="椭圆 5" o:spid="_x0000_s1030" style="width:27.35pt;height:2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" fillcolor="#f9b639 [3207]" stroked="f" strokeweight="1pt">
              <v:stroke joinstyle="miter"/>
              <v:path arrowok="t"/>
              <o:lock v:ext="edit" aspectratio="t"/>
              <v:textbox inset="0,0,0,0">
                <w:txbxContent>
                  <w:p w14:paraId="288396DB" w14:textId="77777777" w:rsidR="00517C44" w:rsidRDefault="00517C44">
                    <w:pPr>
                      <w:pStyle w:val="ab"/>
                      <w:rPr>
                        <w:rStyle w:val="af1"/>
                      </w:rPr>
                    </w:pPr>
                    <w:r>
                      <w:rPr>
                        <w:rStyle w:val="af1"/>
                      </w:rPr>
                      <w:fldChar w:fldCharType="begin"/>
                    </w:r>
                    <w:r>
                      <w:rPr>
                        <w:rStyle w:val="af1"/>
                      </w:rPr>
                      <w:instrText>PAGE   \* MERGEFORMAT</w:instrText>
                    </w:r>
                    <w:r>
                      <w:rPr>
                        <w:rStyle w:val="af1"/>
                      </w:rPr>
                      <w:fldChar w:fldCharType="separate"/>
                    </w:r>
                    <w:r w:rsidR="003B1200" w:rsidRPr="003B1200">
                      <w:rPr>
                        <w:rStyle w:val="af1"/>
                        <w:noProof/>
                        <w:lang w:val="zh-CN"/>
                      </w:rPr>
                      <w:t>30</w:t>
                    </w:r>
                    <w:r>
                      <w:rPr>
                        <w:rStyle w:val="af1"/>
                      </w:rPr>
                      <w:fldChar w:fldCharType="end"/>
                    </w:r>
                  </w:p>
                </w:txbxContent>
              </v:textbox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2EADF5" w14:textId="77777777" w:rsidR="00517C44" w:rsidRDefault="00517C44">
      <w:pPr>
        <w:spacing w:line="240" w:lineRule="auto"/>
      </w:pPr>
      <w:r>
        <w:separator/>
      </w:r>
    </w:p>
  </w:footnote>
  <w:footnote w:type="continuationSeparator" w:id="0">
    <w:p w14:paraId="42FD8F61" w14:textId="77777777" w:rsidR="00517C44" w:rsidRDefault="00517C4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3E6866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CD06E222"/>
    <w:lvl w:ilvl="0">
      <w:start w:val="1"/>
      <w:numFmt w:val="bullet"/>
      <w:pStyle w:val="a0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2">
    <w:nsid w:val="30CD73E6"/>
    <w:multiLevelType w:val="hybridMultilevel"/>
    <w:tmpl w:val="79D8E448"/>
    <w:lvl w:ilvl="0" w:tplc="3C5E32A6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D01ABB"/>
    <w:multiLevelType w:val="hybridMultilevel"/>
    <w:tmpl w:val="2EF82D46"/>
    <w:lvl w:ilvl="0" w:tplc="A1585834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D4E"/>
    <w:rsid w:val="0001028C"/>
    <w:rsid w:val="0002270D"/>
    <w:rsid w:val="000579EF"/>
    <w:rsid w:val="00082DC1"/>
    <w:rsid w:val="00085FFC"/>
    <w:rsid w:val="000937D4"/>
    <w:rsid w:val="000B44D6"/>
    <w:rsid w:val="000E506A"/>
    <w:rsid w:val="000E5D4E"/>
    <w:rsid w:val="0011189D"/>
    <w:rsid w:val="00140E8B"/>
    <w:rsid w:val="00157FB1"/>
    <w:rsid w:val="00165B7A"/>
    <w:rsid w:val="00180F51"/>
    <w:rsid w:val="00192182"/>
    <w:rsid w:val="00193D69"/>
    <w:rsid w:val="001A59BA"/>
    <w:rsid w:val="001B59D9"/>
    <w:rsid w:val="001B7E01"/>
    <w:rsid w:val="002263E1"/>
    <w:rsid w:val="00292C69"/>
    <w:rsid w:val="002B6FD3"/>
    <w:rsid w:val="002C3ECA"/>
    <w:rsid w:val="0032296D"/>
    <w:rsid w:val="0036648E"/>
    <w:rsid w:val="00380E22"/>
    <w:rsid w:val="00382184"/>
    <w:rsid w:val="0039247D"/>
    <w:rsid w:val="003B1200"/>
    <w:rsid w:val="003B70F3"/>
    <w:rsid w:val="003E0A5B"/>
    <w:rsid w:val="003F66D3"/>
    <w:rsid w:val="004B7AE0"/>
    <w:rsid w:val="004C3129"/>
    <w:rsid w:val="004D340D"/>
    <w:rsid w:val="004D57DE"/>
    <w:rsid w:val="004D5875"/>
    <w:rsid w:val="005132E8"/>
    <w:rsid w:val="00517C44"/>
    <w:rsid w:val="005323F9"/>
    <w:rsid w:val="005726FD"/>
    <w:rsid w:val="005A381E"/>
    <w:rsid w:val="005D092E"/>
    <w:rsid w:val="005E06D2"/>
    <w:rsid w:val="005E389C"/>
    <w:rsid w:val="00615B17"/>
    <w:rsid w:val="00676109"/>
    <w:rsid w:val="00687DC8"/>
    <w:rsid w:val="006A00C3"/>
    <w:rsid w:val="006B56FA"/>
    <w:rsid w:val="00703F12"/>
    <w:rsid w:val="007122B8"/>
    <w:rsid w:val="0073435F"/>
    <w:rsid w:val="00743B9E"/>
    <w:rsid w:val="007445CD"/>
    <w:rsid w:val="007864D2"/>
    <w:rsid w:val="007C05D6"/>
    <w:rsid w:val="007C1F25"/>
    <w:rsid w:val="007C2295"/>
    <w:rsid w:val="007C3D08"/>
    <w:rsid w:val="00811DF6"/>
    <w:rsid w:val="008A592A"/>
    <w:rsid w:val="008A67BF"/>
    <w:rsid w:val="008D5F51"/>
    <w:rsid w:val="008D6778"/>
    <w:rsid w:val="008F56EF"/>
    <w:rsid w:val="008F5DBE"/>
    <w:rsid w:val="009000BD"/>
    <w:rsid w:val="00916662"/>
    <w:rsid w:val="00941C39"/>
    <w:rsid w:val="0095312A"/>
    <w:rsid w:val="00964037"/>
    <w:rsid w:val="00964DC4"/>
    <w:rsid w:val="00976B29"/>
    <w:rsid w:val="0099590A"/>
    <w:rsid w:val="009C5FF1"/>
    <w:rsid w:val="009E46F4"/>
    <w:rsid w:val="00A1242F"/>
    <w:rsid w:val="00A1602D"/>
    <w:rsid w:val="00AA2BDD"/>
    <w:rsid w:val="00B221CF"/>
    <w:rsid w:val="00B24E29"/>
    <w:rsid w:val="00BC1958"/>
    <w:rsid w:val="00BE569C"/>
    <w:rsid w:val="00BF5B03"/>
    <w:rsid w:val="00C53AAD"/>
    <w:rsid w:val="00C720EF"/>
    <w:rsid w:val="00C74704"/>
    <w:rsid w:val="00CC0286"/>
    <w:rsid w:val="00CC7BB1"/>
    <w:rsid w:val="00CF6C02"/>
    <w:rsid w:val="00D00150"/>
    <w:rsid w:val="00D00DFA"/>
    <w:rsid w:val="00D20BDB"/>
    <w:rsid w:val="00D71ADA"/>
    <w:rsid w:val="00DB4533"/>
    <w:rsid w:val="00DC6B34"/>
    <w:rsid w:val="00DE6CBB"/>
    <w:rsid w:val="00E34718"/>
    <w:rsid w:val="00E5377F"/>
    <w:rsid w:val="00E703FA"/>
    <w:rsid w:val="00EB1610"/>
    <w:rsid w:val="00F37DF5"/>
    <w:rsid w:val="00F55875"/>
    <w:rsid w:val="00F808DB"/>
    <w:rsid w:val="00F832DC"/>
    <w:rsid w:val="00F87F6B"/>
    <w:rsid w:val="00FE59C3"/>
    <w:rsid w:val="00FE7C18"/>
    <w:rsid w:val="00FF1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24C64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color w:val="000000" w:themeColor="text1"/>
        <w:lang w:val="en-US" w:eastAsia="zh-CN" w:bidi="ar-SA"/>
      </w:rPr>
    </w:rPrDefault>
    <w:pPrDefault>
      <w:pPr>
        <w:spacing w:before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List Number" w:semiHidden="0" w:uiPriority="2" w:unhideWhenUsed="0" w:qFormat="1"/>
    <w:lsdException w:name="Title" w:semiHidden="0" w:uiPriority="10" w:unhideWhenUsed="0" w:qFormat="1"/>
    <w:lsdException w:name="Default Paragraph Font" w:uiPriority="1"/>
    <w:lsdException w:name="Subtitle" w:uiPriority="3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semiHidden="0" w:uiPriority="2" w:unhideWhenUsed="0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A67BF"/>
    <w:pPr>
      <w:spacing w:before="120" w:line="180" w:lineRule="auto"/>
    </w:pPr>
    <w:rPr>
      <w:rFonts w:eastAsia="Microsoft YaHei UI"/>
      <w:sz w:val="24"/>
    </w:rPr>
  </w:style>
  <w:style w:type="paragraph" w:styleId="1">
    <w:name w:val="heading 1"/>
    <w:basedOn w:val="a1"/>
    <w:next w:val="a1"/>
    <w:link w:val="10"/>
    <w:uiPriority w:val="1"/>
    <w:qFormat/>
    <w:rsid w:val="008A67BF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line="240" w:lineRule="auto"/>
      <w:outlineLvl w:val="0"/>
    </w:pPr>
    <w:rPr>
      <w:rFonts w:asciiTheme="majorHAnsi" w:hAnsiTheme="majorHAnsi" w:cstheme="majorBidi"/>
      <w:b/>
      <w:bCs/>
      <w:caps/>
      <w:color w:val="FFFFFF" w:themeColor="background1"/>
      <w:sz w:val="44"/>
      <w:szCs w:val="22"/>
    </w:rPr>
  </w:style>
  <w:style w:type="paragraph" w:styleId="2">
    <w:name w:val="heading 2"/>
    <w:basedOn w:val="a1"/>
    <w:next w:val="a1"/>
    <w:link w:val="20"/>
    <w:uiPriority w:val="1"/>
    <w:unhideWhenUsed/>
    <w:qFormat/>
    <w:rsid w:val="008A67BF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40" w:after="240" w:line="240" w:lineRule="auto"/>
      <w:outlineLvl w:val="1"/>
    </w:pPr>
    <w:rPr>
      <w:caps/>
      <w:sz w:val="32"/>
      <w:szCs w:val="22"/>
    </w:rPr>
  </w:style>
  <w:style w:type="paragraph" w:styleId="3">
    <w:name w:val="heading 3"/>
    <w:basedOn w:val="a1"/>
    <w:next w:val="a1"/>
    <w:link w:val="30"/>
    <w:uiPriority w:val="1"/>
    <w:unhideWhenUsed/>
    <w:qFormat/>
    <w:rsid w:val="008A67BF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40" w:after="60" w:line="240" w:lineRule="auto"/>
      <w:outlineLvl w:val="2"/>
    </w:pPr>
    <w:rPr>
      <w:caps/>
      <w:color w:val="5A1E34" w:themeColor="accent1" w:themeShade="80"/>
      <w:sz w:val="30"/>
      <w:szCs w:val="2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92C69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alloon Text"/>
    <w:basedOn w:val="a1"/>
    <w:link w:val="a6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批注框文本字符"/>
    <w:basedOn w:val="a2"/>
    <w:link w:val="a5"/>
    <w:uiPriority w:val="99"/>
    <w:semiHidden/>
    <w:rPr>
      <w:rFonts w:ascii="Segoe UI" w:hAnsi="Segoe UI" w:cs="Segoe UI"/>
      <w:sz w:val="18"/>
      <w:szCs w:val="18"/>
    </w:rPr>
  </w:style>
  <w:style w:type="character" w:styleId="a7">
    <w:name w:val="Placeholder Text"/>
    <w:basedOn w:val="a2"/>
    <w:uiPriority w:val="99"/>
    <w:semiHidden/>
    <w:rPr>
      <w:color w:val="808080"/>
    </w:rPr>
  </w:style>
  <w:style w:type="paragraph" w:styleId="a8">
    <w:name w:val="Title"/>
    <w:basedOn w:val="a1"/>
    <w:next w:val="a1"/>
    <w:link w:val="a9"/>
    <w:uiPriority w:val="10"/>
    <w:qFormat/>
    <w:rsid w:val="00292C69"/>
    <w:pPr>
      <w:spacing w:before="0" w:line="240" w:lineRule="auto"/>
      <w:contextualSpacing/>
    </w:pPr>
    <w:rPr>
      <w:rFonts w:asciiTheme="majorHAnsi" w:hAnsiTheme="majorHAnsi" w:cstheme="majorBidi"/>
      <w:kern w:val="28"/>
      <w:sz w:val="72"/>
      <w:szCs w:val="72"/>
    </w:rPr>
  </w:style>
  <w:style w:type="character" w:customStyle="1" w:styleId="a9">
    <w:name w:val="标题字符"/>
    <w:basedOn w:val="a2"/>
    <w:link w:val="a8"/>
    <w:uiPriority w:val="10"/>
    <w:rsid w:val="00292C69"/>
    <w:rPr>
      <w:rFonts w:asciiTheme="majorHAnsi" w:eastAsia="Microsoft YaHei UI" w:hAnsiTheme="majorHAnsi" w:cstheme="majorBidi"/>
      <w:kern w:val="28"/>
      <w:sz w:val="72"/>
      <w:szCs w:val="72"/>
    </w:rPr>
  </w:style>
  <w:style w:type="paragraph" w:customStyle="1" w:styleId="aa">
    <w:name w:val="联系信息"/>
    <w:basedOn w:val="a1"/>
    <w:qFormat/>
    <w:pPr>
      <w:spacing w:before="0" w:line="300" w:lineRule="auto"/>
    </w:pPr>
    <w:rPr>
      <w:sz w:val="28"/>
      <w:szCs w:val="28"/>
    </w:rPr>
  </w:style>
  <w:style w:type="paragraph" w:styleId="ab">
    <w:name w:val="Body Text"/>
    <w:basedOn w:val="a1"/>
    <w:link w:val="ac"/>
    <w:uiPriority w:val="99"/>
    <w:unhideWhenUsed/>
    <w:pPr>
      <w:spacing w:before="0" w:line="240" w:lineRule="auto"/>
      <w:jc w:val="center"/>
    </w:pPr>
    <w:rPr>
      <w:color w:val="FFFFFF" w:themeColor="background1"/>
    </w:rPr>
  </w:style>
  <w:style w:type="character" w:customStyle="1" w:styleId="ac">
    <w:name w:val="正文文本字符"/>
    <w:basedOn w:val="a2"/>
    <w:link w:val="ab"/>
    <w:uiPriority w:val="99"/>
    <w:rPr>
      <w:color w:val="FFFFFF" w:themeColor="background1"/>
    </w:rPr>
  </w:style>
  <w:style w:type="paragraph" w:styleId="ad">
    <w:name w:val="header"/>
    <w:basedOn w:val="a1"/>
    <w:link w:val="ae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ae">
    <w:name w:val="页眉字符"/>
    <w:basedOn w:val="a2"/>
    <w:link w:val="ad"/>
    <w:uiPriority w:val="99"/>
  </w:style>
  <w:style w:type="paragraph" w:styleId="af">
    <w:name w:val="footer"/>
    <w:basedOn w:val="a1"/>
    <w:link w:val="af0"/>
    <w:uiPriority w:val="99"/>
    <w:unhideWhenUsed/>
    <w:pPr>
      <w:spacing w:before="0" w:line="240" w:lineRule="auto"/>
      <w:ind w:left="-720"/>
    </w:pPr>
  </w:style>
  <w:style w:type="character" w:customStyle="1" w:styleId="af0">
    <w:name w:val="页脚字符"/>
    <w:basedOn w:val="a2"/>
    <w:link w:val="af"/>
    <w:uiPriority w:val="99"/>
  </w:style>
  <w:style w:type="character" w:styleId="af1">
    <w:name w:val="page number"/>
    <w:basedOn w:val="a2"/>
    <w:uiPriority w:val="99"/>
    <w:unhideWhenUsed/>
    <w:rsid w:val="00292C69"/>
    <w:rPr>
      <w:rFonts w:eastAsia="Microsoft YaHei UI"/>
      <w:b/>
      <w:bCs/>
      <w:sz w:val="28"/>
      <w:szCs w:val="28"/>
    </w:rPr>
  </w:style>
  <w:style w:type="character" w:customStyle="1" w:styleId="10">
    <w:name w:val="标题 1字符"/>
    <w:basedOn w:val="a2"/>
    <w:link w:val="1"/>
    <w:uiPriority w:val="1"/>
    <w:rsid w:val="008A67BF"/>
    <w:rPr>
      <w:rFonts w:asciiTheme="majorHAnsi" w:eastAsia="Microsoft YaHei UI" w:hAnsiTheme="majorHAnsi" w:cstheme="majorBidi"/>
      <w:b/>
      <w:bCs/>
      <w:caps/>
      <w:color w:val="FFFFFF" w:themeColor="background1"/>
      <w:sz w:val="44"/>
      <w:szCs w:val="22"/>
      <w:shd w:val="clear" w:color="auto" w:fill="B53D68" w:themeFill="accent1"/>
    </w:rPr>
  </w:style>
  <w:style w:type="character" w:customStyle="1" w:styleId="20">
    <w:name w:val="标题 2字符"/>
    <w:basedOn w:val="a2"/>
    <w:link w:val="2"/>
    <w:uiPriority w:val="1"/>
    <w:rsid w:val="008A67BF"/>
    <w:rPr>
      <w:rFonts w:eastAsia="Microsoft YaHei UI"/>
      <w:caps/>
      <w:sz w:val="32"/>
      <w:szCs w:val="22"/>
      <w:shd w:val="clear" w:color="auto" w:fill="F1D7E0" w:themeFill="accent2"/>
    </w:rPr>
  </w:style>
  <w:style w:type="paragraph" w:styleId="a0">
    <w:name w:val="List Bullet"/>
    <w:basedOn w:val="a1"/>
    <w:uiPriority w:val="1"/>
    <w:qFormat/>
    <w:pPr>
      <w:numPr>
        <w:numId w:val="1"/>
      </w:numPr>
      <w:spacing w:line="264" w:lineRule="auto"/>
    </w:pPr>
    <w:rPr>
      <w:color w:val="505050" w:themeColor="text2"/>
    </w:rPr>
  </w:style>
  <w:style w:type="character" w:customStyle="1" w:styleId="30">
    <w:name w:val="标题 3字符"/>
    <w:basedOn w:val="a2"/>
    <w:link w:val="3"/>
    <w:uiPriority w:val="1"/>
    <w:rsid w:val="008A67BF"/>
    <w:rPr>
      <w:rFonts w:eastAsia="Microsoft YaHei UI"/>
      <w:caps/>
      <w:color w:val="5A1E34" w:themeColor="accent1" w:themeShade="80"/>
      <w:sz w:val="30"/>
      <w:szCs w:val="22"/>
    </w:rPr>
  </w:style>
  <w:style w:type="paragraph" w:customStyle="1" w:styleId="af2">
    <w:name w:val="引言"/>
    <w:basedOn w:val="a1"/>
    <w:next w:val="a1"/>
    <w:link w:val="af3"/>
    <w:uiPriority w:val="2"/>
    <w:qFormat/>
    <w:pPr>
      <w:pBdr>
        <w:top w:val="single" w:sz="8" w:space="8" w:color="A93B61" w:themeColor="accent2" w:themeShade="80"/>
        <w:left w:val="single" w:sz="8" w:space="8" w:color="A93B61" w:themeColor="accent2" w:themeShade="80"/>
      </w:pBdr>
      <w:spacing w:after="80"/>
      <w:ind w:left="1440" w:right="1440"/>
    </w:pPr>
    <w:rPr>
      <w:i/>
      <w:iCs/>
      <w:color w:val="A93B61" w:themeColor="accent2" w:themeShade="80"/>
    </w:rPr>
  </w:style>
  <w:style w:type="character" w:customStyle="1" w:styleId="af3">
    <w:name w:val="引言字符"/>
    <w:basedOn w:val="a2"/>
    <w:link w:val="af2"/>
    <w:uiPriority w:val="2"/>
    <w:rPr>
      <w:i/>
      <w:iCs/>
      <w:color w:val="A93B61" w:themeColor="accent2" w:themeShade="80"/>
    </w:rPr>
  </w:style>
  <w:style w:type="paragraph" w:customStyle="1" w:styleId="af4">
    <w:name w:val="目录标题"/>
    <w:basedOn w:val="1"/>
    <w:next w:val="a1"/>
    <w:uiPriority w:val="39"/>
    <w:semiHidden/>
    <w:unhideWhenUsed/>
    <w:qFormat/>
    <w:pPr>
      <w:spacing w:before="240"/>
      <w:outlineLvl w:val="9"/>
    </w:pPr>
  </w:style>
  <w:style w:type="paragraph" w:styleId="a">
    <w:name w:val="List Number"/>
    <w:basedOn w:val="a1"/>
    <w:uiPriority w:val="2"/>
    <w:qFormat/>
    <w:rsid w:val="00292C69"/>
    <w:pPr>
      <w:numPr>
        <w:numId w:val="3"/>
      </w:numPr>
      <w:contextualSpacing/>
    </w:pPr>
  </w:style>
  <w:style w:type="paragraph" w:styleId="af5">
    <w:name w:val="Quote"/>
    <w:basedOn w:val="a1"/>
    <w:next w:val="a1"/>
    <w:link w:val="af6"/>
    <w:uiPriority w:val="2"/>
    <w:qFormat/>
    <w:rsid w:val="00292C69"/>
    <w:pPr>
      <w:spacing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6">
    <w:name w:val="引用字符"/>
    <w:basedOn w:val="a2"/>
    <w:link w:val="af5"/>
    <w:uiPriority w:val="2"/>
    <w:rsid w:val="00292C69"/>
    <w:rPr>
      <w:rFonts w:eastAsia="Microsoft YaHei UI"/>
      <w:i/>
      <w:iCs/>
      <w:color w:val="404040" w:themeColor="text1" w:themeTint="BF"/>
    </w:rPr>
  </w:style>
  <w:style w:type="character" w:customStyle="1" w:styleId="40">
    <w:name w:val="标题 4字符"/>
    <w:basedOn w:val="a2"/>
    <w:link w:val="4"/>
    <w:uiPriority w:val="9"/>
    <w:semiHidden/>
    <w:rsid w:val="00292C69"/>
    <w:rPr>
      <w:rFonts w:asciiTheme="majorHAnsi" w:eastAsia="Microsoft YaHei UI" w:hAnsiTheme="majorHAnsi" w:cstheme="majorBidi"/>
      <w:b/>
      <w:bCs/>
      <w:sz w:val="28"/>
      <w:szCs w:val="28"/>
    </w:rPr>
  </w:style>
  <w:style w:type="paragraph" w:styleId="af7">
    <w:name w:val="No Spacing"/>
    <w:uiPriority w:val="99"/>
    <w:qFormat/>
    <w:rsid w:val="00292C69"/>
    <w:pPr>
      <w:spacing w:before="0" w:line="240" w:lineRule="auto"/>
    </w:pPr>
    <w:rPr>
      <w:rFonts w:eastAsia="Microsoft YaHei UI"/>
    </w:rPr>
  </w:style>
  <w:style w:type="character" w:styleId="af8">
    <w:name w:val="Hyperlink"/>
    <w:basedOn w:val="a2"/>
    <w:uiPriority w:val="99"/>
    <w:unhideWhenUsed/>
    <w:rsid w:val="00F87F6B"/>
    <w:rPr>
      <w:color w:val="872D4E" w:themeColor="hyperlink"/>
      <w:u w:val="single"/>
    </w:rPr>
  </w:style>
  <w:style w:type="character" w:styleId="FollowedHyperlink">
    <w:name w:val="FollowedHyperlink"/>
    <w:basedOn w:val="a2"/>
    <w:uiPriority w:val="99"/>
    <w:semiHidden/>
    <w:unhideWhenUsed/>
    <w:rsid w:val="00F87F6B"/>
    <w:rPr>
      <w:color w:val="7F7F7F" w:themeColor="followedHyperlink"/>
      <w:u w:val="single"/>
    </w:rPr>
  </w:style>
  <w:style w:type="paragraph" w:styleId="af9">
    <w:name w:val="List Paragraph"/>
    <w:basedOn w:val="a1"/>
    <w:uiPriority w:val="34"/>
    <w:unhideWhenUsed/>
    <w:qFormat/>
    <w:rsid w:val="007C2295"/>
    <w:pPr>
      <w:ind w:firstLineChars="200" w:firstLine="420"/>
    </w:pPr>
  </w:style>
  <w:style w:type="table" w:styleId="afa">
    <w:name w:val="Table Grid"/>
    <w:basedOn w:val="a3"/>
    <w:uiPriority w:val="39"/>
    <w:rsid w:val="008D6778"/>
    <w:pPr>
      <w:spacing w:before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1"/>
    <w:uiPriority w:val="39"/>
    <w:unhideWhenUsed/>
    <w:qFormat/>
    <w:rsid w:val="008F5DB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line="259" w:lineRule="auto"/>
      <w:outlineLvl w:val="9"/>
    </w:pPr>
    <w:rPr>
      <w:rFonts w:eastAsiaTheme="majorEastAsia"/>
      <w:b w:val="0"/>
      <w:bCs w:val="0"/>
      <w:caps w:val="0"/>
      <w:color w:val="872D4D" w:themeColor="accent1" w:themeShade="BF"/>
      <w:sz w:val="32"/>
      <w:szCs w:val="32"/>
    </w:rPr>
  </w:style>
  <w:style w:type="paragraph" w:styleId="11">
    <w:name w:val="toc 1"/>
    <w:basedOn w:val="a1"/>
    <w:next w:val="a1"/>
    <w:autoRedefine/>
    <w:uiPriority w:val="39"/>
    <w:unhideWhenUsed/>
    <w:rsid w:val="008F5DBE"/>
  </w:style>
  <w:style w:type="paragraph" w:styleId="21">
    <w:name w:val="toc 2"/>
    <w:basedOn w:val="a1"/>
    <w:next w:val="a1"/>
    <w:autoRedefine/>
    <w:uiPriority w:val="39"/>
    <w:unhideWhenUsed/>
    <w:rsid w:val="008F5DBE"/>
    <w:pPr>
      <w:ind w:leftChars="200" w:left="420"/>
    </w:pPr>
  </w:style>
  <w:style w:type="paragraph" w:styleId="31">
    <w:name w:val="toc 3"/>
    <w:basedOn w:val="a1"/>
    <w:next w:val="a1"/>
    <w:autoRedefine/>
    <w:uiPriority w:val="39"/>
    <w:unhideWhenUsed/>
    <w:rsid w:val="008F5DBE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color w:val="000000" w:themeColor="text1"/>
        <w:lang w:val="en-US" w:eastAsia="zh-CN" w:bidi="ar-SA"/>
      </w:rPr>
    </w:rPrDefault>
    <w:pPrDefault>
      <w:pPr>
        <w:spacing w:before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List Number" w:semiHidden="0" w:uiPriority="2" w:unhideWhenUsed="0" w:qFormat="1"/>
    <w:lsdException w:name="Title" w:semiHidden="0" w:uiPriority="10" w:unhideWhenUsed="0" w:qFormat="1"/>
    <w:lsdException w:name="Default Paragraph Font" w:uiPriority="1"/>
    <w:lsdException w:name="Subtitle" w:uiPriority="3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semiHidden="0" w:uiPriority="2" w:unhideWhenUsed="0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A67BF"/>
    <w:pPr>
      <w:spacing w:before="120" w:line="180" w:lineRule="auto"/>
    </w:pPr>
    <w:rPr>
      <w:rFonts w:eastAsia="Microsoft YaHei UI"/>
      <w:sz w:val="24"/>
    </w:rPr>
  </w:style>
  <w:style w:type="paragraph" w:styleId="1">
    <w:name w:val="heading 1"/>
    <w:basedOn w:val="a1"/>
    <w:next w:val="a1"/>
    <w:link w:val="10"/>
    <w:uiPriority w:val="1"/>
    <w:qFormat/>
    <w:rsid w:val="008A67BF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line="240" w:lineRule="auto"/>
      <w:outlineLvl w:val="0"/>
    </w:pPr>
    <w:rPr>
      <w:rFonts w:asciiTheme="majorHAnsi" w:hAnsiTheme="majorHAnsi" w:cstheme="majorBidi"/>
      <w:b/>
      <w:bCs/>
      <w:caps/>
      <w:color w:val="FFFFFF" w:themeColor="background1"/>
      <w:sz w:val="44"/>
      <w:szCs w:val="22"/>
    </w:rPr>
  </w:style>
  <w:style w:type="paragraph" w:styleId="2">
    <w:name w:val="heading 2"/>
    <w:basedOn w:val="a1"/>
    <w:next w:val="a1"/>
    <w:link w:val="20"/>
    <w:uiPriority w:val="1"/>
    <w:unhideWhenUsed/>
    <w:qFormat/>
    <w:rsid w:val="008A67BF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40" w:after="240" w:line="240" w:lineRule="auto"/>
      <w:outlineLvl w:val="1"/>
    </w:pPr>
    <w:rPr>
      <w:caps/>
      <w:sz w:val="32"/>
      <w:szCs w:val="22"/>
    </w:rPr>
  </w:style>
  <w:style w:type="paragraph" w:styleId="3">
    <w:name w:val="heading 3"/>
    <w:basedOn w:val="a1"/>
    <w:next w:val="a1"/>
    <w:link w:val="30"/>
    <w:uiPriority w:val="1"/>
    <w:unhideWhenUsed/>
    <w:qFormat/>
    <w:rsid w:val="008A67BF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40" w:after="60" w:line="240" w:lineRule="auto"/>
      <w:outlineLvl w:val="2"/>
    </w:pPr>
    <w:rPr>
      <w:caps/>
      <w:color w:val="5A1E34" w:themeColor="accent1" w:themeShade="80"/>
      <w:sz w:val="30"/>
      <w:szCs w:val="2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92C69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alloon Text"/>
    <w:basedOn w:val="a1"/>
    <w:link w:val="a6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批注框文本字符"/>
    <w:basedOn w:val="a2"/>
    <w:link w:val="a5"/>
    <w:uiPriority w:val="99"/>
    <w:semiHidden/>
    <w:rPr>
      <w:rFonts w:ascii="Segoe UI" w:hAnsi="Segoe UI" w:cs="Segoe UI"/>
      <w:sz w:val="18"/>
      <w:szCs w:val="18"/>
    </w:rPr>
  </w:style>
  <w:style w:type="character" w:styleId="a7">
    <w:name w:val="Placeholder Text"/>
    <w:basedOn w:val="a2"/>
    <w:uiPriority w:val="99"/>
    <w:semiHidden/>
    <w:rPr>
      <w:color w:val="808080"/>
    </w:rPr>
  </w:style>
  <w:style w:type="paragraph" w:styleId="a8">
    <w:name w:val="Title"/>
    <w:basedOn w:val="a1"/>
    <w:next w:val="a1"/>
    <w:link w:val="a9"/>
    <w:uiPriority w:val="10"/>
    <w:qFormat/>
    <w:rsid w:val="00292C69"/>
    <w:pPr>
      <w:spacing w:before="0" w:line="240" w:lineRule="auto"/>
      <w:contextualSpacing/>
    </w:pPr>
    <w:rPr>
      <w:rFonts w:asciiTheme="majorHAnsi" w:hAnsiTheme="majorHAnsi" w:cstheme="majorBidi"/>
      <w:kern w:val="28"/>
      <w:sz w:val="72"/>
      <w:szCs w:val="72"/>
    </w:rPr>
  </w:style>
  <w:style w:type="character" w:customStyle="1" w:styleId="a9">
    <w:name w:val="标题字符"/>
    <w:basedOn w:val="a2"/>
    <w:link w:val="a8"/>
    <w:uiPriority w:val="10"/>
    <w:rsid w:val="00292C69"/>
    <w:rPr>
      <w:rFonts w:asciiTheme="majorHAnsi" w:eastAsia="Microsoft YaHei UI" w:hAnsiTheme="majorHAnsi" w:cstheme="majorBidi"/>
      <w:kern w:val="28"/>
      <w:sz w:val="72"/>
      <w:szCs w:val="72"/>
    </w:rPr>
  </w:style>
  <w:style w:type="paragraph" w:customStyle="1" w:styleId="aa">
    <w:name w:val="联系信息"/>
    <w:basedOn w:val="a1"/>
    <w:qFormat/>
    <w:pPr>
      <w:spacing w:before="0" w:line="300" w:lineRule="auto"/>
    </w:pPr>
    <w:rPr>
      <w:sz w:val="28"/>
      <w:szCs w:val="28"/>
    </w:rPr>
  </w:style>
  <w:style w:type="paragraph" w:styleId="ab">
    <w:name w:val="Body Text"/>
    <w:basedOn w:val="a1"/>
    <w:link w:val="ac"/>
    <w:uiPriority w:val="99"/>
    <w:unhideWhenUsed/>
    <w:pPr>
      <w:spacing w:before="0" w:line="240" w:lineRule="auto"/>
      <w:jc w:val="center"/>
    </w:pPr>
    <w:rPr>
      <w:color w:val="FFFFFF" w:themeColor="background1"/>
    </w:rPr>
  </w:style>
  <w:style w:type="character" w:customStyle="1" w:styleId="ac">
    <w:name w:val="正文文本字符"/>
    <w:basedOn w:val="a2"/>
    <w:link w:val="ab"/>
    <w:uiPriority w:val="99"/>
    <w:rPr>
      <w:color w:val="FFFFFF" w:themeColor="background1"/>
    </w:rPr>
  </w:style>
  <w:style w:type="paragraph" w:styleId="ad">
    <w:name w:val="header"/>
    <w:basedOn w:val="a1"/>
    <w:link w:val="ae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ae">
    <w:name w:val="页眉字符"/>
    <w:basedOn w:val="a2"/>
    <w:link w:val="ad"/>
    <w:uiPriority w:val="99"/>
  </w:style>
  <w:style w:type="paragraph" w:styleId="af">
    <w:name w:val="footer"/>
    <w:basedOn w:val="a1"/>
    <w:link w:val="af0"/>
    <w:uiPriority w:val="99"/>
    <w:unhideWhenUsed/>
    <w:pPr>
      <w:spacing w:before="0" w:line="240" w:lineRule="auto"/>
      <w:ind w:left="-720"/>
    </w:pPr>
  </w:style>
  <w:style w:type="character" w:customStyle="1" w:styleId="af0">
    <w:name w:val="页脚字符"/>
    <w:basedOn w:val="a2"/>
    <w:link w:val="af"/>
    <w:uiPriority w:val="99"/>
  </w:style>
  <w:style w:type="character" w:styleId="af1">
    <w:name w:val="page number"/>
    <w:basedOn w:val="a2"/>
    <w:uiPriority w:val="99"/>
    <w:unhideWhenUsed/>
    <w:rsid w:val="00292C69"/>
    <w:rPr>
      <w:rFonts w:eastAsia="Microsoft YaHei UI"/>
      <w:b/>
      <w:bCs/>
      <w:sz w:val="28"/>
      <w:szCs w:val="28"/>
    </w:rPr>
  </w:style>
  <w:style w:type="character" w:customStyle="1" w:styleId="10">
    <w:name w:val="标题 1字符"/>
    <w:basedOn w:val="a2"/>
    <w:link w:val="1"/>
    <w:uiPriority w:val="1"/>
    <w:rsid w:val="008A67BF"/>
    <w:rPr>
      <w:rFonts w:asciiTheme="majorHAnsi" w:eastAsia="Microsoft YaHei UI" w:hAnsiTheme="majorHAnsi" w:cstheme="majorBidi"/>
      <w:b/>
      <w:bCs/>
      <w:caps/>
      <w:color w:val="FFFFFF" w:themeColor="background1"/>
      <w:sz w:val="44"/>
      <w:szCs w:val="22"/>
      <w:shd w:val="clear" w:color="auto" w:fill="B53D68" w:themeFill="accent1"/>
    </w:rPr>
  </w:style>
  <w:style w:type="character" w:customStyle="1" w:styleId="20">
    <w:name w:val="标题 2字符"/>
    <w:basedOn w:val="a2"/>
    <w:link w:val="2"/>
    <w:uiPriority w:val="1"/>
    <w:rsid w:val="008A67BF"/>
    <w:rPr>
      <w:rFonts w:eastAsia="Microsoft YaHei UI"/>
      <w:caps/>
      <w:sz w:val="32"/>
      <w:szCs w:val="22"/>
      <w:shd w:val="clear" w:color="auto" w:fill="F1D7E0" w:themeFill="accent2"/>
    </w:rPr>
  </w:style>
  <w:style w:type="paragraph" w:styleId="a0">
    <w:name w:val="List Bullet"/>
    <w:basedOn w:val="a1"/>
    <w:uiPriority w:val="1"/>
    <w:qFormat/>
    <w:pPr>
      <w:numPr>
        <w:numId w:val="1"/>
      </w:numPr>
      <w:spacing w:line="264" w:lineRule="auto"/>
    </w:pPr>
    <w:rPr>
      <w:color w:val="505050" w:themeColor="text2"/>
    </w:rPr>
  </w:style>
  <w:style w:type="character" w:customStyle="1" w:styleId="30">
    <w:name w:val="标题 3字符"/>
    <w:basedOn w:val="a2"/>
    <w:link w:val="3"/>
    <w:uiPriority w:val="1"/>
    <w:rsid w:val="008A67BF"/>
    <w:rPr>
      <w:rFonts w:eastAsia="Microsoft YaHei UI"/>
      <w:caps/>
      <w:color w:val="5A1E34" w:themeColor="accent1" w:themeShade="80"/>
      <w:sz w:val="30"/>
      <w:szCs w:val="22"/>
    </w:rPr>
  </w:style>
  <w:style w:type="paragraph" w:customStyle="1" w:styleId="af2">
    <w:name w:val="引言"/>
    <w:basedOn w:val="a1"/>
    <w:next w:val="a1"/>
    <w:link w:val="af3"/>
    <w:uiPriority w:val="2"/>
    <w:qFormat/>
    <w:pPr>
      <w:pBdr>
        <w:top w:val="single" w:sz="8" w:space="8" w:color="A93B61" w:themeColor="accent2" w:themeShade="80"/>
        <w:left w:val="single" w:sz="8" w:space="8" w:color="A93B61" w:themeColor="accent2" w:themeShade="80"/>
      </w:pBdr>
      <w:spacing w:after="80"/>
      <w:ind w:left="1440" w:right="1440"/>
    </w:pPr>
    <w:rPr>
      <w:i/>
      <w:iCs/>
      <w:color w:val="A93B61" w:themeColor="accent2" w:themeShade="80"/>
    </w:rPr>
  </w:style>
  <w:style w:type="character" w:customStyle="1" w:styleId="af3">
    <w:name w:val="引言字符"/>
    <w:basedOn w:val="a2"/>
    <w:link w:val="af2"/>
    <w:uiPriority w:val="2"/>
    <w:rPr>
      <w:i/>
      <w:iCs/>
      <w:color w:val="A93B61" w:themeColor="accent2" w:themeShade="80"/>
    </w:rPr>
  </w:style>
  <w:style w:type="paragraph" w:customStyle="1" w:styleId="af4">
    <w:name w:val="目录标题"/>
    <w:basedOn w:val="1"/>
    <w:next w:val="a1"/>
    <w:uiPriority w:val="39"/>
    <w:semiHidden/>
    <w:unhideWhenUsed/>
    <w:qFormat/>
    <w:pPr>
      <w:spacing w:before="240"/>
      <w:outlineLvl w:val="9"/>
    </w:pPr>
  </w:style>
  <w:style w:type="paragraph" w:styleId="a">
    <w:name w:val="List Number"/>
    <w:basedOn w:val="a1"/>
    <w:uiPriority w:val="2"/>
    <w:qFormat/>
    <w:rsid w:val="00292C69"/>
    <w:pPr>
      <w:numPr>
        <w:numId w:val="3"/>
      </w:numPr>
      <w:contextualSpacing/>
    </w:pPr>
  </w:style>
  <w:style w:type="paragraph" w:styleId="af5">
    <w:name w:val="Quote"/>
    <w:basedOn w:val="a1"/>
    <w:next w:val="a1"/>
    <w:link w:val="af6"/>
    <w:uiPriority w:val="2"/>
    <w:qFormat/>
    <w:rsid w:val="00292C69"/>
    <w:pPr>
      <w:spacing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6">
    <w:name w:val="引用字符"/>
    <w:basedOn w:val="a2"/>
    <w:link w:val="af5"/>
    <w:uiPriority w:val="2"/>
    <w:rsid w:val="00292C69"/>
    <w:rPr>
      <w:rFonts w:eastAsia="Microsoft YaHei UI"/>
      <w:i/>
      <w:iCs/>
      <w:color w:val="404040" w:themeColor="text1" w:themeTint="BF"/>
    </w:rPr>
  </w:style>
  <w:style w:type="character" w:customStyle="1" w:styleId="40">
    <w:name w:val="标题 4字符"/>
    <w:basedOn w:val="a2"/>
    <w:link w:val="4"/>
    <w:uiPriority w:val="9"/>
    <w:semiHidden/>
    <w:rsid w:val="00292C69"/>
    <w:rPr>
      <w:rFonts w:asciiTheme="majorHAnsi" w:eastAsia="Microsoft YaHei UI" w:hAnsiTheme="majorHAnsi" w:cstheme="majorBidi"/>
      <w:b/>
      <w:bCs/>
      <w:sz w:val="28"/>
      <w:szCs w:val="28"/>
    </w:rPr>
  </w:style>
  <w:style w:type="paragraph" w:styleId="af7">
    <w:name w:val="No Spacing"/>
    <w:uiPriority w:val="99"/>
    <w:qFormat/>
    <w:rsid w:val="00292C69"/>
    <w:pPr>
      <w:spacing w:before="0" w:line="240" w:lineRule="auto"/>
    </w:pPr>
    <w:rPr>
      <w:rFonts w:eastAsia="Microsoft YaHei UI"/>
    </w:rPr>
  </w:style>
  <w:style w:type="character" w:styleId="af8">
    <w:name w:val="Hyperlink"/>
    <w:basedOn w:val="a2"/>
    <w:uiPriority w:val="99"/>
    <w:unhideWhenUsed/>
    <w:rsid w:val="00F87F6B"/>
    <w:rPr>
      <w:color w:val="872D4E" w:themeColor="hyperlink"/>
      <w:u w:val="single"/>
    </w:rPr>
  </w:style>
  <w:style w:type="character" w:styleId="FollowedHyperlink">
    <w:name w:val="FollowedHyperlink"/>
    <w:basedOn w:val="a2"/>
    <w:uiPriority w:val="99"/>
    <w:semiHidden/>
    <w:unhideWhenUsed/>
    <w:rsid w:val="00F87F6B"/>
    <w:rPr>
      <w:color w:val="7F7F7F" w:themeColor="followedHyperlink"/>
      <w:u w:val="single"/>
    </w:rPr>
  </w:style>
  <w:style w:type="paragraph" w:styleId="af9">
    <w:name w:val="List Paragraph"/>
    <w:basedOn w:val="a1"/>
    <w:uiPriority w:val="34"/>
    <w:unhideWhenUsed/>
    <w:qFormat/>
    <w:rsid w:val="007C2295"/>
    <w:pPr>
      <w:ind w:firstLineChars="200" w:firstLine="420"/>
    </w:pPr>
  </w:style>
  <w:style w:type="table" w:styleId="afa">
    <w:name w:val="Table Grid"/>
    <w:basedOn w:val="a3"/>
    <w:uiPriority w:val="39"/>
    <w:rsid w:val="008D6778"/>
    <w:pPr>
      <w:spacing w:before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1"/>
    <w:uiPriority w:val="39"/>
    <w:unhideWhenUsed/>
    <w:qFormat/>
    <w:rsid w:val="008F5DB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line="259" w:lineRule="auto"/>
      <w:outlineLvl w:val="9"/>
    </w:pPr>
    <w:rPr>
      <w:rFonts w:eastAsiaTheme="majorEastAsia"/>
      <w:b w:val="0"/>
      <w:bCs w:val="0"/>
      <w:caps w:val="0"/>
      <w:color w:val="872D4D" w:themeColor="accent1" w:themeShade="BF"/>
      <w:sz w:val="32"/>
      <w:szCs w:val="32"/>
    </w:rPr>
  </w:style>
  <w:style w:type="paragraph" w:styleId="11">
    <w:name w:val="toc 1"/>
    <w:basedOn w:val="a1"/>
    <w:next w:val="a1"/>
    <w:autoRedefine/>
    <w:uiPriority w:val="39"/>
    <w:unhideWhenUsed/>
    <w:rsid w:val="008F5DBE"/>
  </w:style>
  <w:style w:type="paragraph" w:styleId="21">
    <w:name w:val="toc 2"/>
    <w:basedOn w:val="a1"/>
    <w:next w:val="a1"/>
    <w:autoRedefine/>
    <w:uiPriority w:val="39"/>
    <w:unhideWhenUsed/>
    <w:rsid w:val="008F5DBE"/>
    <w:pPr>
      <w:ind w:leftChars="200" w:left="420"/>
    </w:pPr>
  </w:style>
  <w:style w:type="paragraph" w:styleId="31">
    <w:name w:val="toc 3"/>
    <w:basedOn w:val="a1"/>
    <w:next w:val="a1"/>
    <w:autoRedefine/>
    <w:uiPriority w:val="39"/>
    <w:unhideWhenUsed/>
    <w:rsid w:val="008F5DB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4" Type="http://schemas.openxmlformats.org/officeDocument/2006/relationships/diagramLayout" Target="diagrams/layout1.xml"/><Relationship Id="rId15" Type="http://schemas.openxmlformats.org/officeDocument/2006/relationships/diagramQuickStyle" Target="diagrams/quickStyle1.xml"/><Relationship Id="rId16" Type="http://schemas.openxmlformats.org/officeDocument/2006/relationships/diagramColors" Target="diagrams/colors1.xml"/><Relationship Id="rId17" Type="http://schemas.microsoft.com/office/2007/relationships/diagramDrawing" Target="diagrams/drawing1.xml"/><Relationship Id="rId18" Type="http://schemas.openxmlformats.org/officeDocument/2006/relationships/diagramData" Target="diagrams/data2.xml"/><Relationship Id="rId19" Type="http://schemas.openxmlformats.org/officeDocument/2006/relationships/diagramLayout" Target="diagrams/layout2.xml"/><Relationship Id="rId50" Type="http://schemas.openxmlformats.org/officeDocument/2006/relationships/image" Target="media/image7.png"/><Relationship Id="rId51" Type="http://schemas.openxmlformats.org/officeDocument/2006/relationships/image" Target="media/image8.png"/><Relationship Id="rId52" Type="http://schemas.openxmlformats.org/officeDocument/2006/relationships/image" Target="media/image9.png"/><Relationship Id="rId53" Type="http://schemas.openxmlformats.org/officeDocument/2006/relationships/image" Target="media/image10.png"/><Relationship Id="rId54" Type="http://schemas.openxmlformats.org/officeDocument/2006/relationships/image" Target="media/image11.png"/><Relationship Id="rId55" Type="http://schemas.openxmlformats.org/officeDocument/2006/relationships/footer" Target="footer1.xml"/><Relationship Id="rId56" Type="http://schemas.openxmlformats.org/officeDocument/2006/relationships/fontTable" Target="fontTable.xml"/><Relationship Id="rId57" Type="http://schemas.openxmlformats.org/officeDocument/2006/relationships/theme" Target="theme/theme1.xml"/><Relationship Id="rId40" Type="http://schemas.microsoft.com/office/2007/relationships/diagramDrawing" Target="diagrams/drawing5.xml"/><Relationship Id="rId41" Type="http://schemas.openxmlformats.org/officeDocument/2006/relationships/diagramData" Target="diagrams/data6.xml"/><Relationship Id="rId42" Type="http://schemas.openxmlformats.org/officeDocument/2006/relationships/diagramLayout" Target="diagrams/layout6.xml"/><Relationship Id="rId43" Type="http://schemas.openxmlformats.org/officeDocument/2006/relationships/diagramQuickStyle" Target="diagrams/quickStyle6.xml"/><Relationship Id="rId44" Type="http://schemas.openxmlformats.org/officeDocument/2006/relationships/diagramColors" Target="diagrams/colors6.xml"/><Relationship Id="rId45" Type="http://schemas.microsoft.com/office/2007/relationships/diagramDrawing" Target="diagrams/drawing6.xml"/><Relationship Id="rId46" Type="http://schemas.openxmlformats.org/officeDocument/2006/relationships/image" Target="media/image3.png"/><Relationship Id="rId47" Type="http://schemas.openxmlformats.org/officeDocument/2006/relationships/image" Target="media/image4.png"/><Relationship Id="rId48" Type="http://schemas.openxmlformats.org/officeDocument/2006/relationships/image" Target="media/image5.png"/><Relationship Id="rId49" Type="http://schemas.openxmlformats.org/officeDocument/2006/relationships/image" Target="media/image6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30" Type="http://schemas.openxmlformats.org/officeDocument/2006/relationships/hyperlink" Target="mailto:&#33521;&#25991;@&#33521;&#25991;.&#33521;" TargetMode="External"/><Relationship Id="rId31" Type="http://schemas.openxmlformats.org/officeDocument/2006/relationships/diagramData" Target="diagrams/data4.xml"/><Relationship Id="rId32" Type="http://schemas.openxmlformats.org/officeDocument/2006/relationships/diagramLayout" Target="diagrams/layout4.xml"/><Relationship Id="rId33" Type="http://schemas.openxmlformats.org/officeDocument/2006/relationships/diagramQuickStyle" Target="diagrams/quickStyle4.xml"/><Relationship Id="rId34" Type="http://schemas.openxmlformats.org/officeDocument/2006/relationships/diagramColors" Target="diagrams/colors4.xml"/><Relationship Id="rId35" Type="http://schemas.microsoft.com/office/2007/relationships/diagramDrawing" Target="diagrams/drawing4.xml"/><Relationship Id="rId36" Type="http://schemas.openxmlformats.org/officeDocument/2006/relationships/diagramData" Target="diagrams/data5.xml"/><Relationship Id="rId37" Type="http://schemas.openxmlformats.org/officeDocument/2006/relationships/diagramLayout" Target="diagrams/layout5.xml"/><Relationship Id="rId38" Type="http://schemas.openxmlformats.org/officeDocument/2006/relationships/diagramQuickStyle" Target="diagrams/quickStyle5.xml"/><Relationship Id="rId39" Type="http://schemas.openxmlformats.org/officeDocument/2006/relationships/diagramColors" Target="diagrams/colors5.xml"/><Relationship Id="rId20" Type="http://schemas.openxmlformats.org/officeDocument/2006/relationships/diagramQuickStyle" Target="diagrams/quickStyle2.xml"/><Relationship Id="rId21" Type="http://schemas.openxmlformats.org/officeDocument/2006/relationships/diagramColors" Target="diagrams/colors2.xml"/><Relationship Id="rId22" Type="http://schemas.microsoft.com/office/2007/relationships/diagramDrawing" Target="diagrams/drawing2.xml"/><Relationship Id="rId23" Type="http://schemas.openxmlformats.org/officeDocument/2006/relationships/hyperlink" Target="mailto:&#33521;&#25991;@&#33521;&#25991;.&#33521;" TargetMode="External"/><Relationship Id="rId24" Type="http://schemas.openxmlformats.org/officeDocument/2006/relationships/hyperlink" Target="mailto:&#33521;&#25991;@&#33521;&#25991;.&#33521;" TargetMode="External"/><Relationship Id="rId25" Type="http://schemas.openxmlformats.org/officeDocument/2006/relationships/diagramData" Target="diagrams/data3.xml"/><Relationship Id="rId26" Type="http://schemas.openxmlformats.org/officeDocument/2006/relationships/diagramLayout" Target="diagrams/layout3.xml"/><Relationship Id="rId27" Type="http://schemas.openxmlformats.org/officeDocument/2006/relationships/diagramQuickStyle" Target="diagrams/quickStyle3.xml"/><Relationship Id="rId28" Type="http://schemas.openxmlformats.org/officeDocument/2006/relationships/diagramColors" Target="diagrams/colors3.xml"/><Relationship Id="rId29" Type="http://schemas.microsoft.com/office/2007/relationships/diagramDrawing" Target="diagrams/drawing3.xml"/><Relationship Id="rId10" Type="http://schemas.openxmlformats.org/officeDocument/2006/relationships/image" Target="media/image1.jpeg"/><Relationship Id="rId11" Type="http://schemas.openxmlformats.org/officeDocument/2006/relationships/hyperlink" Target="https://10.50.134.248/svn/ProjectRecord" TargetMode="External"/><Relationship Id="rId12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&#23398;&#29983;&#25253;&#21578;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2DD8FBE-21B0-9D47-82B7-634D4CCD0B22}" type="doc">
      <dgm:prSet loTypeId="urn:microsoft.com/office/officeart/2005/8/layout/hierarchy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B1BBA8A0-20A7-3D4E-A433-F6A0824B49E1}">
      <dgm:prSet phldrT="[文本]"/>
      <dgm:spPr/>
      <dgm:t>
        <a:bodyPr/>
        <a:lstStyle/>
        <a:p>
          <a:r>
            <a:rPr lang="zh-CN" b="1" i="0" dirty="0" smtClean="0"/>
            <a:t>北京十三行海外人才求职网站</a:t>
          </a:r>
          <a:endParaRPr lang="zh-CN" altLang="en-US" dirty="0"/>
        </a:p>
      </dgm:t>
    </dgm:pt>
    <dgm:pt modelId="{DD51E07B-B5EF-D249-9FC4-3DA6A53DB989}" type="parTrans" cxnId="{A91229BA-B9DE-944B-8CD6-C0DE77F72F28}">
      <dgm:prSet/>
      <dgm:spPr/>
      <dgm:t>
        <a:bodyPr/>
        <a:lstStyle/>
        <a:p>
          <a:endParaRPr lang="zh-CN" altLang="en-US"/>
        </a:p>
      </dgm:t>
    </dgm:pt>
    <dgm:pt modelId="{FF8C0C0F-0108-0F4C-BB36-BE7F4D362EDB}" type="sibTrans" cxnId="{A91229BA-B9DE-944B-8CD6-C0DE77F72F28}">
      <dgm:prSet/>
      <dgm:spPr/>
      <dgm:t>
        <a:bodyPr/>
        <a:lstStyle/>
        <a:p>
          <a:endParaRPr lang="zh-CN" altLang="en-US"/>
        </a:p>
      </dgm:t>
    </dgm:pt>
    <dgm:pt modelId="{DB39ADE0-8FDF-0644-B6C5-0004FF88BEBC}">
      <dgm:prSet/>
      <dgm:spPr/>
      <dgm:t>
        <a:bodyPr/>
        <a:lstStyle/>
        <a:p>
          <a:r>
            <a:rPr lang="zh-CN" altLang="en-US" dirty="0" smtClean="0"/>
            <a:t>企业招聘</a:t>
          </a:r>
          <a:endParaRPr lang="zh-CN" altLang="en-US" dirty="0"/>
        </a:p>
      </dgm:t>
    </dgm:pt>
    <dgm:pt modelId="{421A70AB-290A-CF45-B727-63CA34C8A57C}" type="parTrans" cxnId="{F16C7FEF-E630-1A49-AB05-90BC0EDF0154}">
      <dgm:prSet/>
      <dgm:spPr/>
      <dgm:t>
        <a:bodyPr/>
        <a:lstStyle/>
        <a:p>
          <a:endParaRPr lang="zh-CN" altLang="en-US"/>
        </a:p>
      </dgm:t>
    </dgm:pt>
    <dgm:pt modelId="{B268FEE7-9431-EC4E-979F-A2971CF0022B}" type="sibTrans" cxnId="{F16C7FEF-E630-1A49-AB05-90BC0EDF0154}">
      <dgm:prSet/>
      <dgm:spPr/>
      <dgm:t>
        <a:bodyPr/>
        <a:lstStyle/>
        <a:p>
          <a:endParaRPr lang="zh-CN" altLang="en-US"/>
        </a:p>
      </dgm:t>
    </dgm:pt>
    <dgm:pt modelId="{D28BFCD9-0883-0646-A753-28BFF6ED7966}">
      <dgm:prSet/>
      <dgm:spPr/>
      <dgm:t>
        <a:bodyPr/>
        <a:lstStyle/>
        <a:p>
          <a:r>
            <a:rPr lang="zh-CN" altLang="en-US" dirty="0" smtClean="0"/>
            <a:t>论坛</a:t>
          </a:r>
          <a:endParaRPr lang="zh-CN" altLang="en-US" dirty="0"/>
        </a:p>
      </dgm:t>
    </dgm:pt>
    <dgm:pt modelId="{3A2B2199-5475-9D44-B797-340301A8B7E4}" type="parTrans" cxnId="{48CD437F-730C-3F44-8D3C-1643F57304D8}">
      <dgm:prSet/>
      <dgm:spPr/>
      <dgm:t>
        <a:bodyPr/>
        <a:lstStyle/>
        <a:p>
          <a:endParaRPr lang="zh-CN" altLang="en-US"/>
        </a:p>
      </dgm:t>
    </dgm:pt>
    <dgm:pt modelId="{8099FE18-AD6D-BA40-A0E2-7305A699DF82}" type="sibTrans" cxnId="{48CD437F-730C-3F44-8D3C-1643F57304D8}">
      <dgm:prSet/>
      <dgm:spPr/>
      <dgm:t>
        <a:bodyPr/>
        <a:lstStyle/>
        <a:p>
          <a:endParaRPr lang="zh-CN" altLang="en-US"/>
        </a:p>
      </dgm:t>
    </dgm:pt>
    <dgm:pt modelId="{6B9C121B-8533-034E-87B6-1F43D8C86314}">
      <dgm:prSet phldrT="[文本]"/>
      <dgm:spPr/>
      <dgm:t>
        <a:bodyPr/>
        <a:lstStyle/>
        <a:p>
          <a:r>
            <a:rPr lang="zh-CN" altLang="en-US" dirty="0" smtClean="0"/>
            <a:t>个人求职</a:t>
          </a:r>
          <a:endParaRPr lang="zh-CN" altLang="en-US" dirty="0"/>
        </a:p>
      </dgm:t>
    </dgm:pt>
    <dgm:pt modelId="{546EA79B-501C-9046-87EC-F2B3DFE2D9AF}" type="sibTrans" cxnId="{18340A53-54DC-4245-A8B3-DE10D2D43241}">
      <dgm:prSet/>
      <dgm:spPr/>
      <dgm:t>
        <a:bodyPr/>
        <a:lstStyle/>
        <a:p>
          <a:endParaRPr lang="zh-CN" altLang="en-US"/>
        </a:p>
      </dgm:t>
    </dgm:pt>
    <dgm:pt modelId="{23EA3EDA-4DD4-634C-B470-223DE7D70852}" type="parTrans" cxnId="{18340A53-54DC-4245-A8B3-DE10D2D43241}">
      <dgm:prSet/>
      <dgm:spPr/>
      <dgm:t>
        <a:bodyPr/>
        <a:lstStyle/>
        <a:p>
          <a:endParaRPr lang="zh-CN" altLang="en-US"/>
        </a:p>
      </dgm:t>
    </dgm:pt>
    <dgm:pt modelId="{57D1F925-33D9-2647-A72B-BC961F17FEDD}">
      <dgm:prSet/>
      <dgm:spPr/>
      <dgm:t>
        <a:bodyPr/>
        <a:lstStyle/>
        <a:p>
          <a:r>
            <a:rPr lang="zh-CN" altLang="en-US" dirty="0" smtClean="0"/>
            <a:t>企业资料</a:t>
          </a:r>
          <a:endParaRPr lang="zh-CN" altLang="en-US" dirty="0"/>
        </a:p>
      </dgm:t>
    </dgm:pt>
    <dgm:pt modelId="{29F5800F-32AB-7B41-93DC-480F9E822515}" type="parTrans" cxnId="{60160BEC-A1B7-B849-A648-BB344BE6B250}">
      <dgm:prSet/>
      <dgm:spPr/>
      <dgm:t>
        <a:bodyPr/>
        <a:lstStyle/>
        <a:p>
          <a:endParaRPr lang="zh-CN" altLang="en-US"/>
        </a:p>
      </dgm:t>
    </dgm:pt>
    <dgm:pt modelId="{13E5A0C6-E236-414D-96DD-A8947301E86E}" type="sibTrans" cxnId="{60160BEC-A1B7-B849-A648-BB344BE6B250}">
      <dgm:prSet/>
      <dgm:spPr/>
      <dgm:t>
        <a:bodyPr/>
        <a:lstStyle/>
        <a:p>
          <a:endParaRPr lang="zh-CN" altLang="en-US"/>
        </a:p>
      </dgm:t>
    </dgm:pt>
    <dgm:pt modelId="{FF7C3B74-69FD-A047-B1D2-3A1CFA2CDCA1}">
      <dgm:prSet/>
      <dgm:spPr/>
      <dgm:t>
        <a:bodyPr/>
        <a:lstStyle/>
        <a:p>
          <a:r>
            <a:rPr lang="en-US" altLang="zh-CN" dirty="0"/>
            <a:t>HR</a:t>
          </a:r>
          <a:r>
            <a:rPr lang="zh-CN" altLang="en-US" dirty="0"/>
            <a:t>首页</a:t>
          </a:r>
        </a:p>
      </dgm:t>
    </dgm:pt>
    <dgm:pt modelId="{1962DC48-7A23-E84F-B26C-B84C25E60892}" type="parTrans" cxnId="{B5A617A3-8998-D149-92B2-38847151AC7B}">
      <dgm:prSet/>
      <dgm:spPr/>
      <dgm:t>
        <a:bodyPr/>
        <a:lstStyle/>
        <a:p>
          <a:endParaRPr lang="zh-CN" altLang="en-US"/>
        </a:p>
      </dgm:t>
    </dgm:pt>
    <dgm:pt modelId="{D3E44958-43F6-624C-B041-AD6763A91CB3}" type="sibTrans" cxnId="{B5A617A3-8998-D149-92B2-38847151AC7B}">
      <dgm:prSet/>
      <dgm:spPr/>
      <dgm:t>
        <a:bodyPr/>
        <a:lstStyle/>
        <a:p>
          <a:endParaRPr lang="zh-CN" altLang="en-US"/>
        </a:p>
      </dgm:t>
    </dgm:pt>
    <dgm:pt modelId="{4CA0E771-78C3-364E-8898-AD4399BD225E}">
      <dgm:prSet phldrT="[文本]"/>
      <dgm:spPr/>
      <dgm:t>
        <a:bodyPr/>
        <a:lstStyle/>
        <a:p>
          <a:r>
            <a:rPr lang="zh-CN" altLang="en-US" dirty="0" smtClean="0"/>
            <a:t>个人圈子</a:t>
          </a:r>
          <a:endParaRPr lang="zh-CN" altLang="en-US" dirty="0"/>
        </a:p>
      </dgm:t>
    </dgm:pt>
    <dgm:pt modelId="{1E5952DC-FB20-904E-93D2-8567E7B41515}" type="parTrans" cxnId="{6ACD3311-2F42-1347-BE33-FBB3AD50ABE1}">
      <dgm:prSet/>
      <dgm:spPr/>
      <dgm:t>
        <a:bodyPr/>
        <a:lstStyle/>
        <a:p>
          <a:endParaRPr lang="zh-CN" altLang="en-US"/>
        </a:p>
      </dgm:t>
    </dgm:pt>
    <dgm:pt modelId="{FCCA4B78-473A-7345-947F-88D032C7CC5B}" type="sibTrans" cxnId="{6ACD3311-2F42-1347-BE33-FBB3AD50ABE1}">
      <dgm:prSet/>
      <dgm:spPr/>
      <dgm:t>
        <a:bodyPr/>
        <a:lstStyle/>
        <a:p>
          <a:endParaRPr lang="zh-CN" altLang="en-US"/>
        </a:p>
      </dgm:t>
    </dgm:pt>
    <dgm:pt modelId="{2350BAC6-33C3-C146-92F3-CD424FF49067}">
      <dgm:prSet phldrT="[文本]"/>
      <dgm:spPr/>
      <dgm:t>
        <a:bodyPr/>
        <a:lstStyle/>
        <a:p>
          <a:r>
            <a:rPr lang="zh-CN" altLang="en-US" dirty="0" smtClean="0"/>
            <a:t>搜索职位</a:t>
          </a:r>
          <a:endParaRPr lang="zh-CN" altLang="en-US" dirty="0"/>
        </a:p>
      </dgm:t>
    </dgm:pt>
    <dgm:pt modelId="{5A2A3FC7-A5DF-E647-918F-F7BA63DF40B8}" type="parTrans" cxnId="{4C764BA1-9215-704D-B50D-023709B6488E}">
      <dgm:prSet/>
      <dgm:spPr/>
      <dgm:t>
        <a:bodyPr/>
        <a:lstStyle/>
        <a:p>
          <a:endParaRPr lang="zh-CN" altLang="en-US"/>
        </a:p>
      </dgm:t>
    </dgm:pt>
    <dgm:pt modelId="{3B05D295-2C3F-FC4A-856A-A0C6428329FA}" type="sibTrans" cxnId="{4C764BA1-9215-704D-B50D-023709B6488E}">
      <dgm:prSet/>
      <dgm:spPr/>
      <dgm:t>
        <a:bodyPr/>
        <a:lstStyle/>
        <a:p>
          <a:endParaRPr lang="zh-CN" altLang="en-US"/>
        </a:p>
      </dgm:t>
    </dgm:pt>
    <dgm:pt modelId="{352DB3F6-47BB-A745-93E9-E0F3D06BC50D}">
      <dgm:prSet/>
      <dgm:spPr/>
      <dgm:t>
        <a:bodyPr/>
        <a:lstStyle/>
        <a:p>
          <a:r>
            <a:rPr lang="zh-CN" altLang="en-US" dirty="0" smtClean="0"/>
            <a:t>企业圈子</a:t>
          </a:r>
          <a:endParaRPr lang="zh-CN" altLang="en-US" dirty="0"/>
        </a:p>
      </dgm:t>
    </dgm:pt>
    <dgm:pt modelId="{7F7242C9-D567-3A4F-B2C3-B74B9D625DC1}" type="parTrans" cxnId="{2F56CD58-705F-E946-87DC-C3BBB122E9BD}">
      <dgm:prSet/>
      <dgm:spPr/>
      <dgm:t>
        <a:bodyPr/>
        <a:lstStyle/>
        <a:p>
          <a:endParaRPr lang="zh-CN" altLang="en-US"/>
        </a:p>
      </dgm:t>
    </dgm:pt>
    <dgm:pt modelId="{77BBADC0-F43D-6347-81DA-02AA35CB755F}" type="sibTrans" cxnId="{2F56CD58-705F-E946-87DC-C3BBB122E9BD}">
      <dgm:prSet/>
      <dgm:spPr/>
      <dgm:t>
        <a:bodyPr/>
        <a:lstStyle/>
        <a:p>
          <a:endParaRPr lang="zh-CN" altLang="en-US"/>
        </a:p>
      </dgm:t>
    </dgm:pt>
    <dgm:pt modelId="{71F8D783-0B5E-4146-AA0E-A4E5D1B18574}">
      <dgm:prSet/>
      <dgm:spPr/>
      <dgm:t>
        <a:bodyPr/>
        <a:lstStyle/>
        <a:p>
          <a:r>
            <a:rPr lang="zh-CN" altLang="en-US" dirty="0" smtClean="0"/>
            <a:t>个人资料</a:t>
          </a:r>
          <a:endParaRPr lang="zh-CN" altLang="en-US" dirty="0"/>
        </a:p>
      </dgm:t>
    </dgm:pt>
    <dgm:pt modelId="{6A22CFD0-0F79-644B-A231-7FE681845DB9}" type="parTrans" cxnId="{DDD47098-A9FD-734D-9DA1-DFDA876628BA}">
      <dgm:prSet/>
      <dgm:spPr/>
      <dgm:t>
        <a:bodyPr/>
        <a:lstStyle/>
        <a:p>
          <a:endParaRPr lang="zh-CN" altLang="en-US"/>
        </a:p>
      </dgm:t>
    </dgm:pt>
    <dgm:pt modelId="{BECCB3A6-C411-7749-A50A-75E5C3830D91}" type="sibTrans" cxnId="{DDD47098-A9FD-734D-9DA1-DFDA876628BA}">
      <dgm:prSet/>
      <dgm:spPr/>
      <dgm:t>
        <a:bodyPr/>
        <a:lstStyle/>
        <a:p>
          <a:endParaRPr lang="zh-CN" altLang="en-US"/>
        </a:p>
      </dgm:t>
    </dgm:pt>
    <dgm:pt modelId="{1B9930D7-FBCB-EB43-9202-0621C77543A2}">
      <dgm:prSet/>
      <dgm:spPr/>
      <dgm:t>
        <a:bodyPr/>
        <a:lstStyle/>
        <a:p>
          <a:r>
            <a:rPr lang="zh-CN" altLang="en-US" dirty="0" smtClean="0"/>
            <a:t>网站显示</a:t>
          </a:r>
          <a:endParaRPr lang="zh-CN" altLang="en-US" dirty="0"/>
        </a:p>
      </dgm:t>
    </dgm:pt>
    <dgm:pt modelId="{8FA52D9D-238A-6C4A-8B5F-BEFF237A8F30}" type="parTrans" cxnId="{990D78E0-51FB-A841-A098-BD4416A493CA}">
      <dgm:prSet/>
      <dgm:spPr/>
      <dgm:t>
        <a:bodyPr/>
        <a:lstStyle/>
        <a:p>
          <a:endParaRPr lang="zh-CN" altLang="en-US"/>
        </a:p>
      </dgm:t>
    </dgm:pt>
    <dgm:pt modelId="{5EA2A3B1-E006-EA4E-A2BA-D611E095FF47}" type="sibTrans" cxnId="{990D78E0-51FB-A841-A098-BD4416A493CA}">
      <dgm:prSet/>
      <dgm:spPr/>
      <dgm:t>
        <a:bodyPr/>
        <a:lstStyle/>
        <a:p>
          <a:endParaRPr lang="zh-CN" altLang="en-US"/>
        </a:p>
      </dgm:t>
    </dgm:pt>
    <dgm:pt modelId="{69948BB9-D91D-0F41-AA83-6BF2F81BC6DA}">
      <dgm:prSet/>
      <dgm:spPr/>
      <dgm:t>
        <a:bodyPr/>
        <a:lstStyle/>
        <a:p>
          <a:r>
            <a:rPr lang="zh-CN" altLang="en-US" dirty="0" smtClean="0"/>
            <a:t>热门职位推荐</a:t>
          </a:r>
          <a:endParaRPr lang="zh-CN" altLang="en-US" dirty="0"/>
        </a:p>
      </dgm:t>
    </dgm:pt>
    <dgm:pt modelId="{12D5515B-9A44-E44C-B973-3BC5E10A93D1}" type="parTrans" cxnId="{CB9DD364-AD54-DD4B-9F62-F30B2071F1B3}">
      <dgm:prSet/>
      <dgm:spPr/>
      <dgm:t>
        <a:bodyPr/>
        <a:lstStyle/>
        <a:p>
          <a:endParaRPr lang="zh-CN" altLang="en-US"/>
        </a:p>
      </dgm:t>
    </dgm:pt>
    <dgm:pt modelId="{29ACCA86-07E1-E046-A898-A3DAB6102000}" type="sibTrans" cxnId="{CB9DD364-AD54-DD4B-9F62-F30B2071F1B3}">
      <dgm:prSet/>
      <dgm:spPr/>
      <dgm:t>
        <a:bodyPr/>
        <a:lstStyle/>
        <a:p>
          <a:endParaRPr lang="zh-CN" altLang="en-US"/>
        </a:p>
      </dgm:t>
    </dgm:pt>
    <dgm:pt modelId="{57F98228-B1FC-3545-A6C7-0070F415DF45}">
      <dgm:prSet phldrT="[文本]"/>
      <dgm:spPr/>
      <dgm:t>
        <a:bodyPr/>
        <a:lstStyle/>
        <a:p>
          <a:r>
            <a:rPr lang="zh-CN" altLang="en-US" dirty="0" smtClean="0"/>
            <a:t>投递简历管理</a:t>
          </a:r>
          <a:endParaRPr lang="zh-CN" altLang="en-US" dirty="0"/>
        </a:p>
      </dgm:t>
    </dgm:pt>
    <dgm:pt modelId="{0932D03C-2F76-FE41-9597-BCD4251AB8AB}" type="parTrans" cxnId="{6FEACB20-7E72-794F-9C07-9E1299C3A28E}">
      <dgm:prSet/>
      <dgm:spPr/>
      <dgm:t>
        <a:bodyPr/>
        <a:lstStyle/>
        <a:p>
          <a:endParaRPr lang="zh-CN" altLang="en-US"/>
        </a:p>
      </dgm:t>
    </dgm:pt>
    <dgm:pt modelId="{69CE56CD-B62F-FD44-A67C-39BAA3D31923}" type="sibTrans" cxnId="{6FEACB20-7E72-794F-9C07-9E1299C3A28E}">
      <dgm:prSet/>
      <dgm:spPr/>
      <dgm:t>
        <a:bodyPr/>
        <a:lstStyle/>
        <a:p>
          <a:endParaRPr lang="zh-CN" altLang="en-US"/>
        </a:p>
      </dgm:t>
    </dgm:pt>
    <dgm:pt modelId="{8124D05F-99A4-C34E-81FF-56E45FA34D0A}">
      <dgm:prSet/>
      <dgm:spPr/>
      <dgm:t>
        <a:bodyPr/>
        <a:lstStyle/>
        <a:p>
          <a:r>
            <a:rPr lang="zh-CN" altLang="en-US" dirty="0" smtClean="0"/>
            <a:t>热门数据显示</a:t>
          </a:r>
          <a:endParaRPr lang="zh-CN" altLang="en-US" dirty="0"/>
        </a:p>
      </dgm:t>
    </dgm:pt>
    <dgm:pt modelId="{2FC48649-57B7-A741-ADE4-346A7DB4CBDF}" type="parTrans" cxnId="{1037A79F-7F4D-0044-B5D1-531DC3E7583C}">
      <dgm:prSet/>
      <dgm:spPr/>
      <dgm:t>
        <a:bodyPr/>
        <a:lstStyle/>
        <a:p>
          <a:endParaRPr lang="zh-CN" altLang="en-US"/>
        </a:p>
      </dgm:t>
    </dgm:pt>
    <dgm:pt modelId="{4B99848B-401F-C343-AB6F-EFDE88B767B2}" type="sibTrans" cxnId="{1037A79F-7F4D-0044-B5D1-531DC3E7583C}">
      <dgm:prSet/>
      <dgm:spPr/>
      <dgm:t>
        <a:bodyPr/>
        <a:lstStyle/>
        <a:p>
          <a:endParaRPr lang="zh-CN" altLang="en-US"/>
        </a:p>
      </dgm:t>
    </dgm:pt>
    <dgm:pt modelId="{2FC4E703-BA54-2D4A-B303-56C311954336}">
      <dgm:prSet/>
      <dgm:spPr/>
      <dgm:t>
        <a:bodyPr/>
        <a:lstStyle/>
        <a:p>
          <a:r>
            <a:rPr lang="zh-CN" altLang="en-US" dirty="0" smtClean="0"/>
            <a:t>企业主页入口</a:t>
          </a:r>
          <a:endParaRPr lang="zh-CN" altLang="en-US" dirty="0"/>
        </a:p>
      </dgm:t>
    </dgm:pt>
    <dgm:pt modelId="{D10222D1-FEB2-AC4D-8F3C-CF5CFC77E595}" type="parTrans" cxnId="{BEEC0ABB-D360-484F-9A3C-9945317741DE}">
      <dgm:prSet/>
      <dgm:spPr/>
      <dgm:t>
        <a:bodyPr/>
        <a:lstStyle/>
        <a:p>
          <a:endParaRPr lang="zh-CN" altLang="en-US"/>
        </a:p>
      </dgm:t>
    </dgm:pt>
    <dgm:pt modelId="{2CA39E77-FB46-BF44-A172-FF9DEF1B0730}" type="sibTrans" cxnId="{BEEC0ABB-D360-484F-9A3C-9945317741DE}">
      <dgm:prSet/>
      <dgm:spPr/>
      <dgm:t>
        <a:bodyPr/>
        <a:lstStyle/>
        <a:p>
          <a:endParaRPr lang="zh-CN" altLang="en-US"/>
        </a:p>
      </dgm:t>
    </dgm:pt>
    <dgm:pt modelId="{57484523-74D3-EB49-86D5-2CEFB62265F6}">
      <dgm:prSet/>
      <dgm:spPr/>
      <dgm:t>
        <a:bodyPr/>
        <a:lstStyle/>
        <a:p>
          <a:r>
            <a:rPr lang="zh-CN" altLang="en-US" smtClean="0"/>
            <a:t>板块</a:t>
          </a:r>
          <a:endParaRPr lang="zh-CN" altLang="en-US" dirty="0"/>
        </a:p>
      </dgm:t>
    </dgm:pt>
    <dgm:pt modelId="{0B1307AD-4A2F-C84D-A1DD-C5DC54E9F28B}" type="parTrans" cxnId="{27C3714D-81C2-5941-842E-9D62B3456F5A}">
      <dgm:prSet/>
      <dgm:spPr/>
      <dgm:t>
        <a:bodyPr/>
        <a:lstStyle/>
        <a:p>
          <a:endParaRPr lang="zh-CN" altLang="en-US"/>
        </a:p>
      </dgm:t>
    </dgm:pt>
    <dgm:pt modelId="{4F407461-EB12-584F-A51F-C974848B7921}" type="sibTrans" cxnId="{27C3714D-81C2-5941-842E-9D62B3456F5A}">
      <dgm:prSet/>
      <dgm:spPr/>
      <dgm:t>
        <a:bodyPr/>
        <a:lstStyle/>
        <a:p>
          <a:endParaRPr lang="zh-CN" altLang="en-US"/>
        </a:p>
      </dgm:t>
    </dgm:pt>
    <dgm:pt modelId="{E59825EA-012E-8E40-9FB5-38EF8C13F6DD}">
      <dgm:prSet/>
      <dgm:spPr/>
      <dgm:t>
        <a:bodyPr/>
        <a:lstStyle/>
        <a:p>
          <a:r>
            <a:rPr lang="zh-CN" altLang="en-US" smtClean="0"/>
            <a:t>搜索</a:t>
          </a:r>
          <a:endParaRPr lang="zh-CN" altLang="en-US" dirty="0"/>
        </a:p>
      </dgm:t>
    </dgm:pt>
    <dgm:pt modelId="{8D9F7DB2-6D19-9049-AA8B-290A63A76A47}" type="parTrans" cxnId="{F6FAF938-8DB7-7B49-B7C3-316FD66F6A71}">
      <dgm:prSet/>
      <dgm:spPr/>
      <dgm:t>
        <a:bodyPr/>
        <a:lstStyle/>
        <a:p>
          <a:endParaRPr lang="zh-CN" altLang="en-US"/>
        </a:p>
      </dgm:t>
    </dgm:pt>
    <dgm:pt modelId="{6FCFB453-80A5-7747-A7AA-E78CFACEA826}" type="sibTrans" cxnId="{F6FAF938-8DB7-7B49-B7C3-316FD66F6A71}">
      <dgm:prSet/>
      <dgm:spPr/>
      <dgm:t>
        <a:bodyPr/>
        <a:lstStyle/>
        <a:p>
          <a:endParaRPr lang="zh-CN" altLang="en-US"/>
        </a:p>
      </dgm:t>
    </dgm:pt>
    <dgm:pt modelId="{F7259ECA-C946-6146-BA3C-294671FEBA4B}">
      <dgm:prSet/>
      <dgm:spPr/>
      <dgm:t>
        <a:bodyPr/>
        <a:lstStyle/>
        <a:p>
          <a:r>
            <a:rPr lang="zh-CN" altLang="en-US" dirty="0" smtClean="0"/>
            <a:t>热门</a:t>
          </a:r>
          <a:endParaRPr lang="zh-CN" altLang="en-US" dirty="0"/>
        </a:p>
      </dgm:t>
    </dgm:pt>
    <dgm:pt modelId="{092B4220-7C83-1F43-BAF3-0BBE6C598BDC}" type="parTrans" cxnId="{F4710A34-51D9-BE45-8AA3-3641B352EA22}">
      <dgm:prSet/>
      <dgm:spPr/>
      <dgm:t>
        <a:bodyPr/>
        <a:lstStyle/>
        <a:p>
          <a:endParaRPr lang="zh-CN" altLang="en-US"/>
        </a:p>
      </dgm:t>
    </dgm:pt>
    <dgm:pt modelId="{942A9CCA-B92B-664E-BA33-B8911607225F}" type="sibTrans" cxnId="{F4710A34-51D9-BE45-8AA3-3641B352EA22}">
      <dgm:prSet/>
      <dgm:spPr/>
      <dgm:t>
        <a:bodyPr/>
        <a:lstStyle/>
        <a:p>
          <a:endParaRPr lang="zh-CN" altLang="en-US"/>
        </a:p>
      </dgm:t>
    </dgm:pt>
    <dgm:pt modelId="{C5FEEEF1-D967-2C44-9B7D-2A909F4072CB}">
      <dgm:prSet/>
      <dgm:spPr/>
      <dgm:t>
        <a:bodyPr/>
        <a:lstStyle/>
        <a:p>
          <a:r>
            <a:rPr lang="zh-CN" altLang="en-US" smtClean="0"/>
            <a:t>广告</a:t>
          </a:r>
          <a:endParaRPr lang="zh-CN" altLang="en-US" dirty="0"/>
        </a:p>
      </dgm:t>
    </dgm:pt>
    <dgm:pt modelId="{EA889FBE-495A-3A49-836C-98C715B4C63B}" type="parTrans" cxnId="{DF802F28-786D-8647-A693-BCD340FA15F8}">
      <dgm:prSet/>
      <dgm:spPr/>
      <dgm:t>
        <a:bodyPr/>
        <a:lstStyle/>
        <a:p>
          <a:endParaRPr lang="zh-CN" altLang="en-US"/>
        </a:p>
      </dgm:t>
    </dgm:pt>
    <dgm:pt modelId="{5EEF66B2-CE4C-9642-AE80-CE9233EF99C6}" type="sibTrans" cxnId="{DF802F28-786D-8647-A693-BCD340FA15F8}">
      <dgm:prSet/>
      <dgm:spPr/>
      <dgm:t>
        <a:bodyPr/>
        <a:lstStyle/>
        <a:p>
          <a:endParaRPr lang="zh-CN" altLang="en-US"/>
        </a:p>
      </dgm:t>
    </dgm:pt>
    <dgm:pt modelId="{FF767485-B342-1147-8620-2BFCE14DD46F}">
      <dgm:prSet phldrT="[文本]"/>
      <dgm:spPr/>
      <dgm:t>
        <a:bodyPr/>
        <a:lstStyle/>
        <a:p>
          <a:r>
            <a:rPr lang="zh-CN" altLang="en-US" dirty="0"/>
            <a:t>登陆注册</a:t>
          </a:r>
        </a:p>
      </dgm:t>
    </dgm:pt>
    <dgm:pt modelId="{1C81BEE5-AF91-3441-BF4C-46F29FF0A0CF}" type="parTrans" cxnId="{0813059C-B956-7841-8B05-4C89D9D15692}">
      <dgm:prSet/>
      <dgm:spPr/>
      <dgm:t>
        <a:bodyPr/>
        <a:lstStyle/>
        <a:p>
          <a:endParaRPr lang="zh-CN" altLang="en-US"/>
        </a:p>
      </dgm:t>
    </dgm:pt>
    <dgm:pt modelId="{17171768-4DBF-5547-B77C-F30509119C85}" type="sibTrans" cxnId="{0813059C-B956-7841-8B05-4C89D9D15692}">
      <dgm:prSet/>
      <dgm:spPr/>
      <dgm:t>
        <a:bodyPr/>
        <a:lstStyle/>
        <a:p>
          <a:endParaRPr lang="zh-CN" altLang="en-US"/>
        </a:p>
      </dgm:t>
    </dgm:pt>
    <dgm:pt modelId="{5EDBB8CC-3DBD-DE48-BC5C-BDE2382FB34C}">
      <dgm:prSet phldrT="[文本]"/>
      <dgm:spPr/>
      <dgm:t>
        <a:bodyPr/>
        <a:lstStyle/>
        <a:p>
          <a:r>
            <a:rPr lang="zh-CN" altLang="en-US" dirty="0"/>
            <a:t>登陆</a:t>
          </a:r>
        </a:p>
      </dgm:t>
    </dgm:pt>
    <dgm:pt modelId="{8A54F0B5-FC0A-2C49-92E5-6B5F55A26397}" type="parTrans" cxnId="{305C8A7C-9CA7-8341-BF2E-2D8DDA94B597}">
      <dgm:prSet/>
      <dgm:spPr/>
      <dgm:t>
        <a:bodyPr/>
        <a:lstStyle/>
        <a:p>
          <a:endParaRPr lang="zh-CN" altLang="en-US"/>
        </a:p>
      </dgm:t>
    </dgm:pt>
    <dgm:pt modelId="{5EF046D2-4761-B349-83A6-1640888CCC88}" type="sibTrans" cxnId="{305C8A7C-9CA7-8341-BF2E-2D8DDA94B597}">
      <dgm:prSet/>
      <dgm:spPr/>
      <dgm:t>
        <a:bodyPr/>
        <a:lstStyle/>
        <a:p>
          <a:endParaRPr lang="zh-CN" altLang="en-US"/>
        </a:p>
      </dgm:t>
    </dgm:pt>
    <dgm:pt modelId="{E650A540-79CB-174E-A235-107710098EBD}">
      <dgm:prSet phldrT="[文本]"/>
      <dgm:spPr/>
      <dgm:t>
        <a:bodyPr/>
        <a:lstStyle/>
        <a:p>
          <a:r>
            <a:rPr lang="zh-CN" altLang="en-US" dirty="0"/>
            <a:t>注册</a:t>
          </a:r>
        </a:p>
      </dgm:t>
    </dgm:pt>
    <dgm:pt modelId="{CAAE4274-C090-AD43-85AE-F3064FFEE2F8}" type="parTrans" cxnId="{79EFD096-8E0B-304E-8CA8-32CF19098A7F}">
      <dgm:prSet/>
      <dgm:spPr/>
      <dgm:t>
        <a:bodyPr/>
        <a:lstStyle/>
        <a:p>
          <a:endParaRPr lang="zh-CN" altLang="en-US"/>
        </a:p>
      </dgm:t>
    </dgm:pt>
    <dgm:pt modelId="{4BEDA99E-DAC1-1B48-8447-DE5CB4E027AD}" type="sibTrans" cxnId="{79EFD096-8E0B-304E-8CA8-32CF19098A7F}">
      <dgm:prSet/>
      <dgm:spPr/>
      <dgm:t>
        <a:bodyPr/>
        <a:lstStyle/>
        <a:p>
          <a:endParaRPr lang="zh-CN" altLang="en-US"/>
        </a:p>
      </dgm:t>
    </dgm:pt>
    <dgm:pt modelId="{000E9CBB-CC1B-D741-8958-F61AA012A53E}">
      <dgm:prSet/>
      <dgm:spPr/>
      <dgm:t>
        <a:bodyPr/>
        <a:lstStyle/>
        <a:p>
          <a:r>
            <a:rPr lang="zh-CN" altLang="en-US" dirty="0"/>
            <a:t>快速搜索</a:t>
          </a:r>
        </a:p>
      </dgm:t>
    </dgm:pt>
    <dgm:pt modelId="{B75BC60F-0306-174D-BE04-1FFC89F17A0F}" type="parTrans" cxnId="{94F180F8-CF95-5246-9297-BF11BF784E04}">
      <dgm:prSet/>
      <dgm:spPr/>
      <dgm:t>
        <a:bodyPr/>
        <a:lstStyle/>
        <a:p>
          <a:endParaRPr lang="zh-CN" altLang="en-US"/>
        </a:p>
      </dgm:t>
    </dgm:pt>
    <dgm:pt modelId="{082C01D7-2F99-9142-8052-DC533DF10B4D}" type="sibTrans" cxnId="{94F180F8-CF95-5246-9297-BF11BF784E04}">
      <dgm:prSet/>
      <dgm:spPr/>
      <dgm:t>
        <a:bodyPr/>
        <a:lstStyle/>
        <a:p>
          <a:endParaRPr lang="zh-CN" altLang="en-US"/>
        </a:p>
      </dgm:t>
    </dgm:pt>
    <dgm:pt modelId="{506FBC9E-68F7-554E-A7D3-B69B7569DCB0}" type="pres">
      <dgm:prSet presAssocID="{E2DD8FBE-21B0-9D47-82B7-634D4CCD0B2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7F6FC52A-0B4B-6246-982F-0B84F39EE9B5}" type="pres">
      <dgm:prSet presAssocID="{B1BBA8A0-20A7-3D4E-A433-F6A0824B49E1}" presName="hierRoot1" presStyleCnt="0"/>
      <dgm:spPr/>
    </dgm:pt>
    <dgm:pt modelId="{A8FA34BD-A35C-0F42-87A4-3185CB1A753B}" type="pres">
      <dgm:prSet presAssocID="{B1BBA8A0-20A7-3D4E-A433-F6A0824B49E1}" presName="composite" presStyleCnt="0"/>
      <dgm:spPr/>
    </dgm:pt>
    <dgm:pt modelId="{557D7A40-09E3-CB48-BC45-2D60D7023E6F}" type="pres">
      <dgm:prSet presAssocID="{B1BBA8A0-20A7-3D4E-A433-F6A0824B49E1}" presName="background" presStyleLbl="node0" presStyleIdx="0" presStyleCnt="1"/>
      <dgm:spPr/>
    </dgm:pt>
    <dgm:pt modelId="{11482EBE-C440-CD46-AC7B-1BD3E7037F8B}" type="pres">
      <dgm:prSet presAssocID="{B1BBA8A0-20A7-3D4E-A433-F6A0824B49E1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2F3C25D-3B44-C747-9870-F0CAB71DF5CD}" type="pres">
      <dgm:prSet presAssocID="{B1BBA8A0-20A7-3D4E-A433-F6A0824B49E1}" presName="hierChild2" presStyleCnt="0"/>
      <dgm:spPr/>
    </dgm:pt>
    <dgm:pt modelId="{CD23F6F1-41DA-7B49-AA87-DEB49B3F0FBA}" type="pres">
      <dgm:prSet presAssocID="{1C81BEE5-AF91-3441-BF4C-46F29FF0A0CF}" presName="Name10" presStyleLbl="parChTrans1D2" presStyleIdx="0" presStyleCnt="5"/>
      <dgm:spPr/>
      <dgm:t>
        <a:bodyPr/>
        <a:lstStyle/>
        <a:p>
          <a:endParaRPr lang="zh-CN" altLang="en-US"/>
        </a:p>
      </dgm:t>
    </dgm:pt>
    <dgm:pt modelId="{A14659C3-2854-164B-A323-E523BE77C2C3}" type="pres">
      <dgm:prSet presAssocID="{FF767485-B342-1147-8620-2BFCE14DD46F}" presName="hierRoot2" presStyleCnt="0"/>
      <dgm:spPr/>
    </dgm:pt>
    <dgm:pt modelId="{DF5281B4-725D-E449-9B5D-0883C75218B6}" type="pres">
      <dgm:prSet presAssocID="{FF767485-B342-1147-8620-2BFCE14DD46F}" presName="composite2" presStyleCnt="0"/>
      <dgm:spPr/>
    </dgm:pt>
    <dgm:pt modelId="{7A63442B-19DB-764C-86EF-2669D669448A}" type="pres">
      <dgm:prSet presAssocID="{FF767485-B342-1147-8620-2BFCE14DD46F}" presName="background2" presStyleLbl="node2" presStyleIdx="0" presStyleCnt="5"/>
      <dgm:spPr/>
    </dgm:pt>
    <dgm:pt modelId="{42D9C8CB-0AB8-7E4D-BC23-F9CD8247F81E}" type="pres">
      <dgm:prSet presAssocID="{FF767485-B342-1147-8620-2BFCE14DD46F}" presName="text2" presStyleLbl="fgAcc2" presStyleIdx="0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5DCEF7B-72D1-7348-980A-8983C7145D17}" type="pres">
      <dgm:prSet presAssocID="{FF767485-B342-1147-8620-2BFCE14DD46F}" presName="hierChild3" presStyleCnt="0"/>
      <dgm:spPr/>
    </dgm:pt>
    <dgm:pt modelId="{1BD4A70B-80F5-5F43-82B7-8A58AC38F8B3}" type="pres">
      <dgm:prSet presAssocID="{8A54F0B5-FC0A-2C49-92E5-6B5F55A26397}" presName="Name17" presStyleLbl="parChTrans1D3" presStyleIdx="0" presStyleCnt="17"/>
      <dgm:spPr/>
      <dgm:t>
        <a:bodyPr/>
        <a:lstStyle/>
        <a:p>
          <a:endParaRPr lang="zh-CN" altLang="en-US"/>
        </a:p>
      </dgm:t>
    </dgm:pt>
    <dgm:pt modelId="{7CF92B71-0F96-8441-B562-8F9919E8E9F3}" type="pres">
      <dgm:prSet presAssocID="{5EDBB8CC-3DBD-DE48-BC5C-BDE2382FB34C}" presName="hierRoot3" presStyleCnt="0"/>
      <dgm:spPr/>
    </dgm:pt>
    <dgm:pt modelId="{567A1E43-16B4-F642-B677-888D835CB49F}" type="pres">
      <dgm:prSet presAssocID="{5EDBB8CC-3DBD-DE48-BC5C-BDE2382FB34C}" presName="composite3" presStyleCnt="0"/>
      <dgm:spPr/>
    </dgm:pt>
    <dgm:pt modelId="{8BB2AD2C-65F5-204A-B89B-9A9DA294FE36}" type="pres">
      <dgm:prSet presAssocID="{5EDBB8CC-3DBD-DE48-BC5C-BDE2382FB34C}" presName="background3" presStyleLbl="node3" presStyleIdx="0" presStyleCnt="17"/>
      <dgm:spPr/>
    </dgm:pt>
    <dgm:pt modelId="{00E18B52-7C59-D449-971D-14C22F32AABC}" type="pres">
      <dgm:prSet presAssocID="{5EDBB8CC-3DBD-DE48-BC5C-BDE2382FB34C}" presName="text3" presStyleLbl="fgAcc3" presStyleIdx="0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9129A2B-3E4E-4C45-9F79-104405527B0A}" type="pres">
      <dgm:prSet presAssocID="{5EDBB8CC-3DBD-DE48-BC5C-BDE2382FB34C}" presName="hierChild4" presStyleCnt="0"/>
      <dgm:spPr/>
    </dgm:pt>
    <dgm:pt modelId="{CEA178FD-FDE7-2D48-B431-09503BA67C1E}" type="pres">
      <dgm:prSet presAssocID="{CAAE4274-C090-AD43-85AE-F3064FFEE2F8}" presName="Name17" presStyleLbl="parChTrans1D3" presStyleIdx="1" presStyleCnt="17"/>
      <dgm:spPr/>
      <dgm:t>
        <a:bodyPr/>
        <a:lstStyle/>
        <a:p>
          <a:endParaRPr lang="zh-CN" altLang="en-US"/>
        </a:p>
      </dgm:t>
    </dgm:pt>
    <dgm:pt modelId="{C4927132-91C2-6E46-9138-09D358E3018D}" type="pres">
      <dgm:prSet presAssocID="{E650A540-79CB-174E-A235-107710098EBD}" presName="hierRoot3" presStyleCnt="0"/>
      <dgm:spPr/>
    </dgm:pt>
    <dgm:pt modelId="{2ADEAD83-52C7-CB4C-A06A-57ADFE07B8C6}" type="pres">
      <dgm:prSet presAssocID="{E650A540-79CB-174E-A235-107710098EBD}" presName="composite3" presStyleCnt="0"/>
      <dgm:spPr/>
    </dgm:pt>
    <dgm:pt modelId="{13DBD0D4-822B-574D-B781-FD952717486C}" type="pres">
      <dgm:prSet presAssocID="{E650A540-79CB-174E-A235-107710098EBD}" presName="background3" presStyleLbl="node3" presStyleIdx="1" presStyleCnt="17"/>
      <dgm:spPr/>
    </dgm:pt>
    <dgm:pt modelId="{CBF596A2-A701-8845-9907-924203CF0C3C}" type="pres">
      <dgm:prSet presAssocID="{E650A540-79CB-174E-A235-107710098EBD}" presName="text3" presStyleLbl="fgAcc3" presStyleIdx="1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AF2CE94-72D2-C749-AD74-3847693CAC42}" type="pres">
      <dgm:prSet presAssocID="{E650A540-79CB-174E-A235-107710098EBD}" presName="hierChild4" presStyleCnt="0"/>
      <dgm:spPr/>
    </dgm:pt>
    <dgm:pt modelId="{F66C131D-67FB-A047-8662-D1FEA1C14D9C}" type="pres">
      <dgm:prSet presAssocID="{23EA3EDA-4DD4-634C-B470-223DE7D70852}" presName="Name10" presStyleLbl="parChTrans1D2" presStyleIdx="1" presStyleCnt="5"/>
      <dgm:spPr/>
      <dgm:t>
        <a:bodyPr/>
        <a:lstStyle/>
        <a:p>
          <a:endParaRPr lang="zh-CN" altLang="en-US"/>
        </a:p>
      </dgm:t>
    </dgm:pt>
    <dgm:pt modelId="{1263CE12-0BA8-6946-A045-B97488E3233D}" type="pres">
      <dgm:prSet presAssocID="{6B9C121B-8533-034E-87B6-1F43D8C86314}" presName="hierRoot2" presStyleCnt="0"/>
      <dgm:spPr/>
    </dgm:pt>
    <dgm:pt modelId="{0F13697B-3742-654F-AEAD-0B83C34D9F34}" type="pres">
      <dgm:prSet presAssocID="{6B9C121B-8533-034E-87B6-1F43D8C86314}" presName="composite2" presStyleCnt="0"/>
      <dgm:spPr/>
    </dgm:pt>
    <dgm:pt modelId="{CA1864AA-7735-684A-BB98-167F1F39E3F4}" type="pres">
      <dgm:prSet presAssocID="{6B9C121B-8533-034E-87B6-1F43D8C86314}" presName="background2" presStyleLbl="node2" presStyleIdx="1" presStyleCnt="5"/>
      <dgm:spPr/>
    </dgm:pt>
    <dgm:pt modelId="{03BA43EC-01DE-164A-BAC4-E5C04D936B3C}" type="pres">
      <dgm:prSet presAssocID="{6B9C121B-8533-034E-87B6-1F43D8C86314}" presName="text2" presStyleLbl="fgAcc2" presStyleIdx="1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216CD9A-9411-BE4D-A20E-E4ED543D3A9C}" type="pres">
      <dgm:prSet presAssocID="{6B9C121B-8533-034E-87B6-1F43D8C86314}" presName="hierChild3" presStyleCnt="0"/>
      <dgm:spPr/>
    </dgm:pt>
    <dgm:pt modelId="{5F33B0DD-73A3-EF4D-9137-585A14C140D8}" type="pres">
      <dgm:prSet presAssocID="{6A22CFD0-0F79-644B-A231-7FE681845DB9}" presName="Name17" presStyleLbl="parChTrans1D3" presStyleIdx="2" presStyleCnt="17"/>
      <dgm:spPr/>
      <dgm:t>
        <a:bodyPr/>
        <a:lstStyle/>
        <a:p>
          <a:endParaRPr lang="zh-CN" altLang="en-US"/>
        </a:p>
      </dgm:t>
    </dgm:pt>
    <dgm:pt modelId="{DEB17D0E-F56D-6E45-96B9-F8969347E16D}" type="pres">
      <dgm:prSet presAssocID="{71F8D783-0B5E-4146-AA0E-A4E5D1B18574}" presName="hierRoot3" presStyleCnt="0"/>
      <dgm:spPr/>
    </dgm:pt>
    <dgm:pt modelId="{144E6A8A-B019-2540-A00C-EB512AAE47B6}" type="pres">
      <dgm:prSet presAssocID="{71F8D783-0B5E-4146-AA0E-A4E5D1B18574}" presName="composite3" presStyleCnt="0"/>
      <dgm:spPr/>
    </dgm:pt>
    <dgm:pt modelId="{B3D57EB3-791B-8744-BDCA-B536D464E154}" type="pres">
      <dgm:prSet presAssocID="{71F8D783-0B5E-4146-AA0E-A4E5D1B18574}" presName="background3" presStyleLbl="node3" presStyleIdx="2" presStyleCnt="17"/>
      <dgm:spPr/>
    </dgm:pt>
    <dgm:pt modelId="{86B69C13-07CA-8A47-B000-28BCCABE10BB}" type="pres">
      <dgm:prSet presAssocID="{71F8D783-0B5E-4146-AA0E-A4E5D1B18574}" presName="text3" presStyleLbl="fgAcc3" presStyleIdx="2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FEA5BAA-9AFE-5147-9B4A-5726F235A412}" type="pres">
      <dgm:prSet presAssocID="{71F8D783-0B5E-4146-AA0E-A4E5D1B18574}" presName="hierChild4" presStyleCnt="0"/>
      <dgm:spPr/>
    </dgm:pt>
    <dgm:pt modelId="{00BA0763-F8A6-0B4B-BF22-C96FF29B4139}" type="pres">
      <dgm:prSet presAssocID="{1E5952DC-FB20-904E-93D2-8567E7B41515}" presName="Name17" presStyleLbl="parChTrans1D3" presStyleIdx="3" presStyleCnt="17"/>
      <dgm:spPr/>
      <dgm:t>
        <a:bodyPr/>
        <a:lstStyle/>
        <a:p>
          <a:endParaRPr lang="zh-CN" altLang="en-US"/>
        </a:p>
      </dgm:t>
    </dgm:pt>
    <dgm:pt modelId="{4EADF13F-5340-6043-A40E-60A914C8D99C}" type="pres">
      <dgm:prSet presAssocID="{4CA0E771-78C3-364E-8898-AD4399BD225E}" presName="hierRoot3" presStyleCnt="0"/>
      <dgm:spPr/>
    </dgm:pt>
    <dgm:pt modelId="{3EDEFFF4-47F0-7042-A6EB-52565041E1F6}" type="pres">
      <dgm:prSet presAssocID="{4CA0E771-78C3-364E-8898-AD4399BD225E}" presName="composite3" presStyleCnt="0"/>
      <dgm:spPr/>
    </dgm:pt>
    <dgm:pt modelId="{B57779DB-6D04-4048-9CEA-C3C01789608A}" type="pres">
      <dgm:prSet presAssocID="{4CA0E771-78C3-364E-8898-AD4399BD225E}" presName="background3" presStyleLbl="node3" presStyleIdx="3" presStyleCnt="17"/>
      <dgm:spPr/>
    </dgm:pt>
    <dgm:pt modelId="{6EA4EDA7-31C9-394D-A523-83CF01D68756}" type="pres">
      <dgm:prSet presAssocID="{4CA0E771-78C3-364E-8898-AD4399BD225E}" presName="text3" presStyleLbl="fgAcc3" presStyleIdx="3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8C495B7-C9BA-2A43-A5D2-EB79628247C8}" type="pres">
      <dgm:prSet presAssocID="{4CA0E771-78C3-364E-8898-AD4399BD225E}" presName="hierChild4" presStyleCnt="0"/>
      <dgm:spPr/>
    </dgm:pt>
    <dgm:pt modelId="{2E6128A7-9E55-8E48-ABB7-1C548AF6F5E0}" type="pres">
      <dgm:prSet presAssocID="{5A2A3FC7-A5DF-E647-918F-F7BA63DF40B8}" presName="Name17" presStyleLbl="parChTrans1D3" presStyleIdx="4" presStyleCnt="17"/>
      <dgm:spPr/>
      <dgm:t>
        <a:bodyPr/>
        <a:lstStyle/>
        <a:p>
          <a:endParaRPr lang="zh-CN" altLang="en-US"/>
        </a:p>
      </dgm:t>
    </dgm:pt>
    <dgm:pt modelId="{E0A79E62-B5CA-EF43-95B4-ED96D0846CD9}" type="pres">
      <dgm:prSet presAssocID="{2350BAC6-33C3-C146-92F3-CD424FF49067}" presName="hierRoot3" presStyleCnt="0"/>
      <dgm:spPr/>
    </dgm:pt>
    <dgm:pt modelId="{F31D0EAC-C54F-1542-A759-77D027353F1F}" type="pres">
      <dgm:prSet presAssocID="{2350BAC6-33C3-C146-92F3-CD424FF49067}" presName="composite3" presStyleCnt="0"/>
      <dgm:spPr/>
    </dgm:pt>
    <dgm:pt modelId="{92379019-5A64-CA41-81A5-08ABB629753D}" type="pres">
      <dgm:prSet presAssocID="{2350BAC6-33C3-C146-92F3-CD424FF49067}" presName="background3" presStyleLbl="node3" presStyleIdx="4" presStyleCnt="17"/>
      <dgm:spPr/>
    </dgm:pt>
    <dgm:pt modelId="{A0940436-71F7-D945-B77B-4EBC33F09114}" type="pres">
      <dgm:prSet presAssocID="{2350BAC6-33C3-C146-92F3-CD424FF49067}" presName="text3" presStyleLbl="fgAcc3" presStyleIdx="4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A0EAA72-DCEB-8E48-846D-B38D24759F76}" type="pres">
      <dgm:prSet presAssocID="{2350BAC6-33C3-C146-92F3-CD424FF49067}" presName="hierChild4" presStyleCnt="0"/>
      <dgm:spPr/>
    </dgm:pt>
    <dgm:pt modelId="{48F39293-F0F7-3E4E-A8AC-0D7E916DD584}" type="pres">
      <dgm:prSet presAssocID="{0932D03C-2F76-FE41-9597-BCD4251AB8AB}" presName="Name17" presStyleLbl="parChTrans1D3" presStyleIdx="5" presStyleCnt="17"/>
      <dgm:spPr/>
      <dgm:t>
        <a:bodyPr/>
        <a:lstStyle/>
        <a:p>
          <a:endParaRPr lang="zh-CN" altLang="en-US"/>
        </a:p>
      </dgm:t>
    </dgm:pt>
    <dgm:pt modelId="{4DB42DE6-4644-9146-B82D-7CE97B246179}" type="pres">
      <dgm:prSet presAssocID="{57F98228-B1FC-3545-A6C7-0070F415DF45}" presName="hierRoot3" presStyleCnt="0"/>
      <dgm:spPr/>
    </dgm:pt>
    <dgm:pt modelId="{3A5DE3D9-AF90-C34B-933A-E8112115C9CB}" type="pres">
      <dgm:prSet presAssocID="{57F98228-B1FC-3545-A6C7-0070F415DF45}" presName="composite3" presStyleCnt="0"/>
      <dgm:spPr/>
    </dgm:pt>
    <dgm:pt modelId="{C1BE62A1-5FE7-D142-9295-A3D2E500CC29}" type="pres">
      <dgm:prSet presAssocID="{57F98228-B1FC-3545-A6C7-0070F415DF45}" presName="background3" presStyleLbl="node3" presStyleIdx="5" presStyleCnt="17"/>
      <dgm:spPr/>
    </dgm:pt>
    <dgm:pt modelId="{24952BD3-BFE9-E344-AA1C-9DD0F127260D}" type="pres">
      <dgm:prSet presAssocID="{57F98228-B1FC-3545-A6C7-0070F415DF45}" presName="text3" presStyleLbl="fgAcc3" presStyleIdx="5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AF8FCD0-4754-864C-9C06-19ACB42EAE8B}" type="pres">
      <dgm:prSet presAssocID="{57F98228-B1FC-3545-A6C7-0070F415DF45}" presName="hierChild4" presStyleCnt="0"/>
      <dgm:spPr/>
    </dgm:pt>
    <dgm:pt modelId="{33226E2F-4D72-C544-8F8A-FFB7C515B2FC}" type="pres">
      <dgm:prSet presAssocID="{8FA52D9D-238A-6C4A-8B5F-BEFF237A8F30}" presName="Name10" presStyleLbl="parChTrans1D2" presStyleIdx="2" presStyleCnt="5"/>
      <dgm:spPr/>
      <dgm:t>
        <a:bodyPr/>
        <a:lstStyle/>
        <a:p>
          <a:endParaRPr lang="zh-CN" altLang="en-US"/>
        </a:p>
      </dgm:t>
    </dgm:pt>
    <dgm:pt modelId="{1C5A34A9-2938-4144-B3A4-294554DDB8DE}" type="pres">
      <dgm:prSet presAssocID="{1B9930D7-FBCB-EB43-9202-0621C77543A2}" presName="hierRoot2" presStyleCnt="0"/>
      <dgm:spPr/>
    </dgm:pt>
    <dgm:pt modelId="{9367B4E7-1114-9340-A1B1-AC5E8EE9B093}" type="pres">
      <dgm:prSet presAssocID="{1B9930D7-FBCB-EB43-9202-0621C77543A2}" presName="composite2" presStyleCnt="0"/>
      <dgm:spPr/>
    </dgm:pt>
    <dgm:pt modelId="{5E137855-64C0-C54A-ACEF-D477E924C379}" type="pres">
      <dgm:prSet presAssocID="{1B9930D7-FBCB-EB43-9202-0621C77543A2}" presName="background2" presStyleLbl="node2" presStyleIdx="2" presStyleCnt="5"/>
      <dgm:spPr/>
    </dgm:pt>
    <dgm:pt modelId="{F6B05DC4-3E6D-2641-B7D7-90275C721F87}" type="pres">
      <dgm:prSet presAssocID="{1B9930D7-FBCB-EB43-9202-0621C77543A2}" presName="text2" presStyleLbl="fgAcc2" presStyleIdx="2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E44708E-C623-F542-AA76-05A73F193677}" type="pres">
      <dgm:prSet presAssocID="{1B9930D7-FBCB-EB43-9202-0621C77543A2}" presName="hierChild3" presStyleCnt="0"/>
      <dgm:spPr/>
    </dgm:pt>
    <dgm:pt modelId="{513C1064-8D9D-BE41-929B-B7BE8DB0CAF6}" type="pres">
      <dgm:prSet presAssocID="{B75BC60F-0306-174D-BE04-1FFC89F17A0F}" presName="Name17" presStyleLbl="parChTrans1D3" presStyleIdx="6" presStyleCnt="17"/>
      <dgm:spPr/>
      <dgm:t>
        <a:bodyPr/>
        <a:lstStyle/>
        <a:p>
          <a:endParaRPr lang="zh-CN" altLang="en-US"/>
        </a:p>
      </dgm:t>
    </dgm:pt>
    <dgm:pt modelId="{FF257E52-7061-A14D-8510-C3855A28747A}" type="pres">
      <dgm:prSet presAssocID="{000E9CBB-CC1B-D741-8958-F61AA012A53E}" presName="hierRoot3" presStyleCnt="0"/>
      <dgm:spPr/>
    </dgm:pt>
    <dgm:pt modelId="{CF454BB3-ED41-0A4C-9E00-C39763EDB221}" type="pres">
      <dgm:prSet presAssocID="{000E9CBB-CC1B-D741-8958-F61AA012A53E}" presName="composite3" presStyleCnt="0"/>
      <dgm:spPr/>
    </dgm:pt>
    <dgm:pt modelId="{D2904894-48BB-624A-9428-4C6D82E53F3E}" type="pres">
      <dgm:prSet presAssocID="{000E9CBB-CC1B-D741-8958-F61AA012A53E}" presName="background3" presStyleLbl="node3" presStyleIdx="6" presStyleCnt="17"/>
      <dgm:spPr/>
    </dgm:pt>
    <dgm:pt modelId="{59DDBD18-E10B-9F47-8FED-6AAC41CA0CD9}" type="pres">
      <dgm:prSet presAssocID="{000E9CBB-CC1B-D741-8958-F61AA012A53E}" presName="text3" presStyleLbl="fgAcc3" presStyleIdx="6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2948842-7AEE-8340-9BC3-97CB7F1CAACA}" type="pres">
      <dgm:prSet presAssocID="{000E9CBB-CC1B-D741-8958-F61AA012A53E}" presName="hierChild4" presStyleCnt="0"/>
      <dgm:spPr/>
    </dgm:pt>
    <dgm:pt modelId="{D35B96E5-E802-4E4B-B257-CCECC4763B44}" type="pres">
      <dgm:prSet presAssocID="{12D5515B-9A44-E44C-B973-3BC5E10A93D1}" presName="Name17" presStyleLbl="parChTrans1D3" presStyleIdx="7" presStyleCnt="17"/>
      <dgm:spPr/>
      <dgm:t>
        <a:bodyPr/>
        <a:lstStyle/>
        <a:p>
          <a:endParaRPr lang="zh-CN" altLang="en-US"/>
        </a:p>
      </dgm:t>
    </dgm:pt>
    <dgm:pt modelId="{414006B0-416F-F746-A94D-A9DE212F38A0}" type="pres">
      <dgm:prSet presAssocID="{69948BB9-D91D-0F41-AA83-6BF2F81BC6DA}" presName="hierRoot3" presStyleCnt="0"/>
      <dgm:spPr/>
    </dgm:pt>
    <dgm:pt modelId="{E3B2C182-1D20-2C4D-8DCF-3CF0338066C7}" type="pres">
      <dgm:prSet presAssocID="{69948BB9-D91D-0F41-AA83-6BF2F81BC6DA}" presName="composite3" presStyleCnt="0"/>
      <dgm:spPr/>
    </dgm:pt>
    <dgm:pt modelId="{B3C55727-FE50-F642-996A-DFBD0D507275}" type="pres">
      <dgm:prSet presAssocID="{69948BB9-D91D-0F41-AA83-6BF2F81BC6DA}" presName="background3" presStyleLbl="node3" presStyleIdx="7" presStyleCnt="17"/>
      <dgm:spPr/>
    </dgm:pt>
    <dgm:pt modelId="{30965834-33B6-AE4C-A9DF-3D9E2664A4C5}" type="pres">
      <dgm:prSet presAssocID="{69948BB9-D91D-0F41-AA83-6BF2F81BC6DA}" presName="text3" presStyleLbl="fgAcc3" presStyleIdx="7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75F4DBF-BA81-F844-8BA2-B5730156272E}" type="pres">
      <dgm:prSet presAssocID="{69948BB9-D91D-0F41-AA83-6BF2F81BC6DA}" presName="hierChild4" presStyleCnt="0"/>
      <dgm:spPr/>
    </dgm:pt>
    <dgm:pt modelId="{1EB7D403-8139-344B-A062-5B653F82EC4C}" type="pres">
      <dgm:prSet presAssocID="{2FC48649-57B7-A741-ADE4-346A7DB4CBDF}" presName="Name17" presStyleLbl="parChTrans1D3" presStyleIdx="8" presStyleCnt="17"/>
      <dgm:spPr/>
      <dgm:t>
        <a:bodyPr/>
        <a:lstStyle/>
        <a:p>
          <a:endParaRPr lang="zh-CN" altLang="en-US"/>
        </a:p>
      </dgm:t>
    </dgm:pt>
    <dgm:pt modelId="{EE077245-D8E7-054A-8A20-DE072B2CF9CB}" type="pres">
      <dgm:prSet presAssocID="{8124D05F-99A4-C34E-81FF-56E45FA34D0A}" presName="hierRoot3" presStyleCnt="0"/>
      <dgm:spPr/>
    </dgm:pt>
    <dgm:pt modelId="{2258FB5C-5A91-924D-B147-D57AEBF1742F}" type="pres">
      <dgm:prSet presAssocID="{8124D05F-99A4-C34E-81FF-56E45FA34D0A}" presName="composite3" presStyleCnt="0"/>
      <dgm:spPr/>
    </dgm:pt>
    <dgm:pt modelId="{03E42422-BFE9-0C4A-8DCD-2E1499CCCC6D}" type="pres">
      <dgm:prSet presAssocID="{8124D05F-99A4-C34E-81FF-56E45FA34D0A}" presName="background3" presStyleLbl="node3" presStyleIdx="8" presStyleCnt="17"/>
      <dgm:spPr/>
    </dgm:pt>
    <dgm:pt modelId="{31CAC5D0-BBE6-8C45-BEE7-CD4FD1C29139}" type="pres">
      <dgm:prSet presAssocID="{8124D05F-99A4-C34E-81FF-56E45FA34D0A}" presName="text3" presStyleLbl="fgAcc3" presStyleIdx="8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E813E30-E1A9-3E40-B582-7F7C42BBEDCC}" type="pres">
      <dgm:prSet presAssocID="{8124D05F-99A4-C34E-81FF-56E45FA34D0A}" presName="hierChild4" presStyleCnt="0"/>
      <dgm:spPr/>
    </dgm:pt>
    <dgm:pt modelId="{E2957DAA-0135-A64F-96BE-6F46CEB2DA4F}" type="pres">
      <dgm:prSet presAssocID="{D10222D1-FEB2-AC4D-8F3C-CF5CFC77E595}" presName="Name17" presStyleLbl="parChTrans1D3" presStyleIdx="9" presStyleCnt="17"/>
      <dgm:spPr/>
      <dgm:t>
        <a:bodyPr/>
        <a:lstStyle/>
        <a:p>
          <a:endParaRPr lang="zh-CN" altLang="en-US"/>
        </a:p>
      </dgm:t>
    </dgm:pt>
    <dgm:pt modelId="{49506692-BB6B-F54C-AE17-46EBA5BB4D22}" type="pres">
      <dgm:prSet presAssocID="{2FC4E703-BA54-2D4A-B303-56C311954336}" presName="hierRoot3" presStyleCnt="0"/>
      <dgm:spPr/>
    </dgm:pt>
    <dgm:pt modelId="{07E7D019-6EC8-594D-97E9-FE33C1A8F62D}" type="pres">
      <dgm:prSet presAssocID="{2FC4E703-BA54-2D4A-B303-56C311954336}" presName="composite3" presStyleCnt="0"/>
      <dgm:spPr/>
    </dgm:pt>
    <dgm:pt modelId="{1CE15DA2-3262-FD4F-9A9A-87AD3B750BE7}" type="pres">
      <dgm:prSet presAssocID="{2FC4E703-BA54-2D4A-B303-56C311954336}" presName="background3" presStyleLbl="node3" presStyleIdx="9" presStyleCnt="17"/>
      <dgm:spPr/>
    </dgm:pt>
    <dgm:pt modelId="{910620EF-906D-084C-8034-51E46D121DB7}" type="pres">
      <dgm:prSet presAssocID="{2FC4E703-BA54-2D4A-B303-56C311954336}" presName="text3" presStyleLbl="fgAcc3" presStyleIdx="9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F42054A-0E7A-C143-AAD6-C644312841F0}" type="pres">
      <dgm:prSet presAssocID="{2FC4E703-BA54-2D4A-B303-56C311954336}" presName="hierChild4" presStyleCnt="0"/>
      <dgm:spPr/>
    </dgm:pt>
    <dgm:pt modelId="{75186E0E-D400-694D-A123-793ACF068332}" type="pres">
      <dgm:prSet presAssocID="{421A70AB-290A-CF45-B727-63CA34C8A57C}" presName="Name10" presStyleLbl="parChTrans1D2" presStyleIdx="3" presStyleCnt="5"/>
      <dgm:spPr/>
      <dgm:t>
        <a:bodyPr/>
        <a:lstStyle/>
        <a:p>
          <a:endParaRPr lang="zh-CN" altLang="en-US"/>
        </a:p>
      </dgm:t>
    </dgm:pt>
    <dgm:pt modelId="{6A33FC14-273D-C74E-92B6-7267B2B9BBCB}" type="pres">
      <dgm:prSet presAssocID="{DB39ADE0-8FDF-0644-B6C5-0004FF88BEBC}" presName="hierRoot2" presStyleCnt="0"/>
      <dgm:spPr/>
    </dgm:pt>
    <dgm:pt modelId="{A1B34C14-A625-BF47-8A5C-6E72FFF779C5}" type="pres">
      <dgm:prSet presAssocID="{DB39ADE0-8FDF-0644-B6C5-0004FF88BEBC}" presName="composite2" presStyleCnt="0"/>
      <dgm:spPr/>
    </dgm:pt>
    <dgm:pt modelId="{5DE4734C-5634-1C41-814B-F4A7B8209375}" type="pres">
      <dgm:prSet presAssocID="{DB39ADE0-8FDF-0644-B6C5-0004FF88BEBC}" presName="background2" presStyleLbl="node2" presStyleIdx="3" presStyleCnt="5"/>
      <dgm:spPr/>
    </dgm:pt>
    <dgm:pt modelId="{E0225E58-04BE-AC46-B679-FA7EBDD5947D}" type="pres">
      <dgm:prSet presAssocID="{DB39ADE0-8FDF-0644-B6C5-0004FF88BEBC}" presName="text2" presStyleLbl="fgAcc2" presStyleIdx="3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4C6FA12-F8A5-844C-BA76-6F8310EE62B8}" type="pres">
      <dgm:prSet presAssocID="{DB39ADE0-8FDF-0644-B6C5-0004FF88BEBC}" presName="hierChild3" presStyleCnt="0"/>
      <dgm:spPr/>
    </dgm:pt>
    <dgm:pt modelId="{BFD53C62-087D-1246-9576-6E08BB3B4BB7}" type="pres">
      <dgm:prSet presAssocID="{29F5800F-32AB-7B41-93DC-480F9E822515}" presName="Name17" presStyleLbl="parChTrans1D3" presStyleIdx="10" presStyleCnt="17"/>
      <dgm:spPr/>
      <dgm:t>
        <a:bodyPr/>
        <a:lstStyle/>
        <a:p>
          <a:endParaRPr lang="zh-CN" altLang="en-US"/>
        </a:p>
      </dgm:t>
    </dgm:pt>
    <dgm:pt modelId="{26573156-6100-7040-BC42-BA924821B672}" type="pres">
      <dgm:prSet presAssocID="{57D1F925-33D9-2647-A72B-BC961F17FEDD}" presName="hierRoot3" presStyleCnt="0"/>
      <dgm:spPr/>
    </dgm:pt>
    <dgm:pt modelId="{B091297E-341F-B648-8546-0C3DCBFC99DB}" type="pres">
      <dgm:prSet presAssocID="{57D1F925-33D9-2647-A72B-BC961F17FEDD}" presName="composite3" presStyleCnt="0"/>
      <dgm:spPr/>
    </dgm:pt>
    <dgm:pt modelId="{17167B1B-3A7D-7E47-88DF-A70F0C6D02B0}" type="pres">
      <dgm:prSet presAssocID="{57D1F925-33D9-2647-A72B-BC961F17FEDD}" presName="background3" presStyleLbl="node3" presStyleIdx="10" presStyleCnt="17"/>
      <dgm:spPr/>
    </dgm:pt>
    <dgm:pt modelId="{4BC85CE4-3712-804D-AE22-A3657B645CF6}" type="pres">
      <dgm:prSet presAssocID="{57D1F925-33D9-2647-A72B-BC961F17FEDD}" presName="text3" presStyleLbl="fgAcc3" presStyleIdx="10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BBCE547-C155-0E42-86FC-A5BADEED6406}" type="pres">
      <dgm:prSet presAssocID="{57D1F925-33D9-2647-A72B-BC961F17FEDD}" presName="hierChild4" presStyleCnt="0"/>
      <dgm:spPr/>
    </dgm:pt>
    <dgm:pt modelId="{ED69B477-169A-5545-8FB3-7210D3231FA9}" type="pres">
      <dgm:prSet presAssocID="{1962DC48-7A23-E84F-B26C-B84C25E60892}" presName="Name17" presStyleLbl="parChTrans1D3" presStyleIdx="11" presStyleCnt="17"/>
      <dgm:spPr/>
      <dgm:t>
        <a:bodyPr/>
        <a:lstStyle/>
        <a:p>
          <a:endParaRPr lang="zh-CN" altLang="en-US"/>
        </a:p>
      </dgm:t>
    </dgm:pt>
    <dgm:pt modelId="{88EBA625-CAF7-E04B-9CA6-8090F63E91B9}" type="pres">
      <dgm:prSet presAssocID="{FF7C3B74-69FD-A047-B1D2-3A1CFA2CDCA1}" presName="hierRoot3" presStyleCnt="0"/>
      <dgm:spPr/>
    </dgm:pt>
    <dgm:pt modelId="{CCF5F994-7A05-E74E-A084-FDACAF34B673}" type="pres">
      <dgm:prSet presAssocID="{FF7C3B74-69FD-A047-B1D2-3A1CFA2CDCA1}" presName="composite3" presStyleCnt="0"/>
      <dgm:spPr/>
    </dgm:pt>
    <dgm:pt modelId="{080BC3A4-1C8E-F746-962E-F63756E2AC5E}" type="pres">
      <dgm:prSet presAssocID="{FF7C3B74-69FD-A047-B1D2-3A1CFA2CDCA1}" presName="background3" presStyleLbl="node3" presStyleIdx="11" presStyleCnt="17"/>
      <dgm:spPr/>
    </dgm:pt>
    <dgm:pt modelId="{DE5181D7-C55A-F84E-86B3-B9EF562E28C7}" type="pres">
      <dgm:prSet presAssocID="{FF7C3B74-69FD-A047-B1D2-3A1CFA2CDCA1}" presName="text3" presStyleLbl="fgAcc3" presStyleIdx="11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6507211-96F3-D14B-BD74-98A72CD2830F}" type="pres">
      <dgm:prSet presAssocID="{FF7C3B74-69FD-A047-B1D2-3A1CFA2CDCA1}" presName="hierChild4" presStyleCnt="0"/>
      <dgm:spPr/>
    </dgm:pt>
    <dgm:pt modelId="{DF7ADAE1-5101-254F-8DD2-EADD9C3DB96D}" type="pres">
      <dgm:prSet presAssocID="{7F7242C9-D567-3A4F-B2C3-B74B9D625DC1}" presName="Name17" presStyleLbl="parChTrans1D3" presStyleIdx="12" presStyleCnt="17"/>
      <dgm:spPr/>
      <dgm:t>
        <a:bodyPr/>
        <a:lstStyle/>
        <a:p>
          <a:endParaRPr lang="zh-CN" altLang="en-US"/>
        </a:p>
      </dgm:t>
    </dgm:pt>
    <dgm:pt modelId="{8D582E52-E77F-464D-9B5A-80BDE546951F}" type="pres">
      <dgm:prSet presAssocID="{352DB3F6-47BB-A745-93E9-E0F3D06BC50D}" presName="hierRoot3" presStyleCnt="0"/>
      <dgm:spPr/>
    </dgm:pt>
    <dgm:pt modelId="{EFECF42E-2D77-454D-A04D-B584668C497B}" type="pres">
      <dgm:prSet presAssocID="{352DB3F6-47BB-A745-93E9-E0F3D06BC50D}" presName="composite3" presStyleCnt="0"/>
      <dgm:spPr/>
    </dgm:pt>
    <dgm:pt modelId="{EFB4455C-CD9E-AE49-B146-7E159201C87A}" type="pres">
      <dgm:prSet presAssocID="{352DB3F6-47BB-A745-93E9-E0F3D06BC50D}" presName="background3" presStyleLbl="node3" presStyleIdx="12" presStyleCnt="17"/>
      <dgm:spPr/>
    </dgm:pt>
    <dgm:pt modelId="{10AFA3B7-35E1-B741-8796-12217AC005A8}" type="pres">
      <dgm:prSet presAssocID="{352DB3F6-47BB-A745-93E9-E0F3D06BC50D}" presName="text3" presStyleLbl="fgAcc3" presStyleIdx="12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4A5E73A-16D2-9344-80BB-D6A9353023C5}" type="pres">
      <dgm:prSet presAssocID="{352DB3F6-47BB-A745-93E9-E0F3D06BC50D}" presName="hierChild4" presStyleCnt="0"/>
      <dgm:spPr/>
    </dgm:pt>
    <dgm:pt modelId="{14E9BE40-EAF8-D942-896F-1DD3E32034CB}" type="pres">
      <dgm:prSet presAssocID="{3A2B2199-5475-9D44-B797-340301A8B7E4}" presName="Name10" presStyleLbl="parChTrans1D2" presStyleIdx="4" presStyleCnt="5"/>
      <dgm:spPr/>
      <dgm:t>
        <a:bodyPr/>
        <a:lstStyle/>
        <a:p>
          <a:endParaRPr lang="zh-CN" altLang="en-US"/>
        </a:p>
      </dgm:t>
    </dgm:pt>
    <dgm:pt modelId="{1EE68B88-CC43-1B4C-93D2-5E438A7BF2EA}" type="pres">
      <dgm:prSet presAssocID="{D28BFCD9-0883-0646-A753-28BFF6ED7966}" presName="hierRoot2" presStyleCnt="0"/>
      <dgm:spPr/>
    </dgm:pt>
    <dgm:pt modelId="{0DFC29A3-5E3E-C840-A87D-FD64563E7B13}" type="pres">
      <dgm:prSet presAssocID="{D28BFCD9-0883-0646-A753-28BFF6ED7966}" presName="composite2" presStyleCnt="0"/>
      <dgm:spPr/>
    </dgm:pt>
    <dgm:pt modelId="{80D4A987-7354-A64F-9A0C-0F6EB35004EC}" type="pres">
      <dgm:prSet presAssocID="{D28BFCD9-0883-0646-A753-28BFF6ED7966}" presName="background2" presStyleLbl="node2" presStyleIdx="4" presStyleCnt="5"/>
      <dgm:spPr/>
    </dgm:pt>
    <dgm:pt modelId="{A9CE70C5-6EB5-F747-8671-74E41B7A8C3E}" type="pres">
      <dgm:prSet presAssocID="{D28BFCD9-0883-0646-A753-28BFF6ED7966}" presName="text2" presStyleLbl="fgAcc2" presStyleIdx="4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643D44-CCE5-CA4D-BFAB-6B61F96E90BC}" type="pres">
      <dgm:prSet presAssocID="{D28BFCD9-0883-0646-A753-28BFF6ED7966}" presName="hierChild3" presStyleCnt="0"/>
      <dgm:spPr/>
    </dgm:pt>
    <dgm:pt modelId="{45EE5198-472C-9D42-BE71-EACD1EDD5E6B}" type="pres">
      <dgm:prSet presAssocID="{0B1307AD-4A2F-C84D-A1DD-C5DC54E9F28B}" presName="Name17" presStyleLbl="parChTrans1D3" presStyleIdx="13" presStyleCnt="17"/>
      <dgm:spPr/>
      <dgm:t>
        <a:bodyPr/>
        <a:lstStyle/>
        <a:p>
          <a:endParaRPr lang="zh-CN" altLang="en-US"/>
        </a:p>
      </dgm:t>
    </dgm:pt>
    <dgm:pt modelId="{4F6397BA-AE9C-D54E-865B-9D72EC7930C9}" type="pres">
      <dgm:prSet presAssocID="{57484523-74D3-EB49-86D5-2CEFB62265F6}" presName="hierRoot3" presStyleCnt="0"/>
      <dgm:spPr/>
    </dgm:pt>
    <dgm:pt modelId="{5563BCD6-3ED8-DA44-BD68-8D1FE503FFEC}" type="pres">
      <dgm:prSet presAssocID="{57484523-74D3-EB49-86D5-2CEFB62265F6}" presName="composite3" presStyleCnt="0"/>
      <dgm:spPr/>
    </dgm:pt>
    <dgm:pt modelId="{7EC1B6CB-6CCD-B64A-B962-01A270D21EC5}" type="pres">
      <dgm:prSet presAssocID="{57484523-74D3-EB49-86D5-2CEFB62265F6}" presName="background3" presStyleLbl="node3" presStyleIdx="13" presStyleCnt="17"/>
      <dgm:spPr/>
    </dgm:pt>
    <dgm:pt modelId="{A9E0C5AF-127F-DB47-B476-ACA7C301E65C}" type="pres">
      <dgm:prSet presAssocID="{57484523-74D3-EB49-86D5-2CEFB62265F6}" presName="text3" presStyleLbl="fgAcc3" presStyleIdx="13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D55A300-E8E6-9A4B-8A84-4025CC66FE4A}" type="pres">
      <dgm:prSet presAssocID="{57484523-74D3-EB49-86D5-2CEFB62265F6}" presName="hierChild4" presStyleCnt="0"/>
      <dgm:spPr/>
    </dgm:pt>
    <dgm:pt modelId="{0F9AA71F-6AA5-9A43-BDC1-BFAE3E67B13B}" type="pres">
      <dgm:prSet presAssocID="{8D9F7DB2-6D19-9049-AA8B-290A63A76A47}" presName="Name17" presStyleLbl="parChTrans1D3" presStyleIdx="14" presStyleCnt="17"/>
      <dgm:spPr/>
      <dgm:t>
        <a:bodyPr/>
        <a:lstStyle/>
        <a:p>
          <a:endParaRPr lang="zh-CN" altLang="en-US"/>
        </a:p>
      </dgm:t>
    </dgm:pt>
    <dgm:pt modelId="{C14B13C4-4162-1A4F-A935-061577F29778}" type="pres">
      <dgm:prSet presAssocID="{E59825EA-012E-8E40-9FB5-38EF8C13F6DD}" presName="hierRoot3" presStyleCnt="0"/>
      <dgm:spPr/>
    </dgm:pt>
    <dgm:pt modelId="{0AF4263C-2CEA-D84F-A384-0FC44B835E76}" type="pres">
      <dgm:prSet presAssocID="{E59825EA-012E-8E40-9FB5-38EF8C13F6DD}" presName="composite3" presStyleCnt="0"/>
      <dgm:spPr/>
    </dgm:pt>
    <dgm:pt modelId="{7409C4FE-FB76-5944-B9FB-00997853BF08}" type="pres">
      <dgm:prSet presAssocID="{E59825EA-012E-8E40-9FB5-38EF8C13F6DD}" presName="background3" presStyleLbl="node3" presStyleIdx="14" presStyleCnt="17"/>
      <dgm:spPr/>
    </dgm:pt>
    <dgm:pt modelId="{918344AD-A6DB-F84D-AB35-9258F25BA69B}" type="pres">
      <dgm:prSet presAssocID="{E59825EA-012E-8E40-9FB5-38EF8C13F6DD}" presName="text3" presStyleLbl="fgAcc3" presStyleIdx="14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57463B1-F677-C34B-A97E-A8A9665824C7}" type="pres">
      <dgm:prSet presAssocID="{E59825EA-012E-8E40-9FB5-38EF8C13F6DD}" presName="hierChild4" presStyleCnt="0"/>
      <dgm:spPr/>
    </dgm:pt>
    <dgm:pt modelId="{1DC0CD22-0366-5A4F-B55E-9A2243E08E70}" type="pres">
      <dgm:prSet presAssocID="{092B4220-7C83-1F43-BAF3-0BBE6C598BDC}" presName="Name17" presStyleLbl="parChTrans1D3" presStyleIdx="15" presStyleCnt="17"/>
      <dgm:spPr/>
      <dgm:t>
        <a:bodyPr/>
        <a:lstStyle/>
        <a:p>
          <a:endParaRPr lang="zh-CN" altLang="en-US"/>
        </a:p>
      </dgm:t>
    </dgm:pt>
    <dgm:pt modelId="{3862E1AF-FE29-0846-B82A-30A445B0C843}" type="pres">
      <dgm:prSet presAssocID="{F7259ECA-C946-6146-BA3C-294671FEBA4B}" presName="hierRoot3" presStyleCnt="0"/>
      <dgm:spPr/>
    </dgm:pt>
    <dgm:pt modelId="{7CCCE32B-7289-EC4D-BDEB-2A4234AA09B4}" type="pres">
      <dgm:prSet presAssocID="{F7259ECA-C946-6146-BA3C-294671FEBA4B}" presName="composite3" presStyleCnt="0"/>
      <dgm:spPr/>
    </dgm:pt>
    <dgm:pt modelId="{A4B2A6BA-7DA7-9942-9DC1-1524A85514C4}" type="pres">
      <dgm:prSet presAssocID="{F7259ECA-C946-6146-BA3C-294671FEBA4B}" presName="background3" presStyleLbl="node3" presStyleIdx="15" presStyleCnt="17"/>
      <dgm:spPr/>
    </dgm:pt>
    <dgm:pt modelId="{2EC339BF-7F8A-8B4A-9244-06076B5FF608}" type="pres">
      <dgm:prSet presAssocID="{F7259ECA-C946-6146-BA3C-294671FEBA4B}" presName="text3" presStyleLbl="fgAcc3" presStyleIdx="15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CEC33BA-0E05-8A47-93E9-9B7EC23F46E9}" type="pres">
      <dgm:prSet presAssocID="{F7259ECA-C946-6146-BA3C-294671FEBA4B}" presName="hierChild4" presStyleCnt="0"/>
      <dgm:spPr/>
    </dgm:pt>
    <dgm:pt modelId="{7B9BA5AB-9A41-D149-8ECA-EBF0FC6052BA}" type="pres">
      <dgm:prSet presAssocID="{EA889FBE-495A-3A49-836C-98C715B4C63B}" presName="Name17" presStyleLbl="parChTrans1D3" presStyleIdx="16" presStyleCnt="17"/>
      <dgm:spPr/>
      <dgm:t>
        <a:bodyPr/>
        <a:lstStyle/>
        <a:p>
          <a:endParaRPr lang="zh-CN" altLang="en-US"/>
        </a:p>
      </dgm:t>
    </dgm:pt>
    <dgm:pt modelId="{E5A1E508-AFE8-D94F-B6D0-8A88BFBA3D03}" type="pres">
      <dgm:prSet presAssocID="{C5FEEEF1-D967-2C44-9B7D-2A909F4072CB}" presName="hierRoot3" presStyleCnt="0"/>
      <dgm:spPr/>
    </dgm:pt>
    <dgm:pt modelId="{6D24D860-3BC0-6046-B3C1-3E99953E0DF7}" type="pres">
      <dgm:prSet presAssocID="{C5FEEEF1-D967-2C44-9B7D-2A909F4072CB}" presName="composite3" presStyleCnt="0"/>
      <dgm:spPr/>
    </dgm:pt>
    <dgm:pt modelId="{7BC4E111-1884-7745-A254-7C9C1299C512}" type="pres">
      <dgm:prSet presAssocID="{C5FEEEF1-D967-2C44-9B7D-2A909F4072CB}" presName="background3" presStyleLbl="node3" presStyleIdx="16" presStyleCnt="17"/>
      <dgm:spPr/>
    </dgm:pt>
    <dgm:pt modelId="{2EC8B6B7-FDCD-F847-8088-31B55734486B}" type="pres">
      <dgm:prSet presAssocID="{C5FEEEF1-D967-2C44-9B7D-2A909F4072CB}" presName="text3" presStyleLbl="fgAcc3" presStyleIdx="16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5670748-786A-5C45-A930-FB62D4D027FC}" type="pres">
      <dgm:prSet presAssocID="{C5FEEEF1-D967-2C44-9B7D-2A909F4072CB}" presName="hierChild4" presStyleCnt="0"/>
      <dgm:spPr/>
    </dgm:pt>
  </dgm:ptLst>
  <dgm:cxnLst>
    <dgm:cxn modelId="{EC87C84C-2863-B84C-B3A1-03A3B3DFB151}" type="presOf" srcId="{5A2A3FC7-A5DF-E647-918F-F7BA63DF40B8}" destId="{2E6128A7-9E55-8E48-ABB7-1C548AF6F5E0}" srcOrd="0" destOrd="0" presId="urn:microsoft.com/office/officeart/2005/8/layout/hierarchy1"/>
    <dgm:cxn modelId="{B730B46F-0712-FC4F-BDDF-D601FAA76989}" type="presOf" srcId="{FF7C3B74-69FD-A047-B1D2-3A1CFA2CDCA1}" destId="{DE5181D7-C55A-F84E-86B3-B9EF562E28C7}" srcOrd="0" destOrd="0" presId="urn:microsoft.com/office/officeart/2005/8/layout/hierarchy1"/>
    <dgm:cxn modelId="{18340A53-54DC-4245-A8B3-DE10D2D43241}" srcId="{B1BBA8A0-20A7-3D4E-A433-F6A0824B49E1}" destId="{6B9C121B-8533-034E-87B6-1F43D8C86314}" srcOrd="1" destOrd="0" parTransId="{23EA3EDA-4DD4-634C-B470-223DE7D70852}" sibTransId="{546EA79B-501C-9046-87EC-F2B3DFE2D9AF}"/>
    <dgm:cxn modelId="{08CB05DC-6CBF-654C-8C21-87B106666516}" type="presOf" srcId="{000E9CBB-CC1B-D741-8958-F61AA012A53E}" destId="{59DDBD18-E10B-9F47-8FED-6AAC41CA0CD9}" srcOrd="0" destOrd="0" presId="urn:microsoft.com/office/officeart/2005/8/layout/hierarchy1"/>
    <dgm:cxn modelId="{B063A1A2-5E23-5646-BCA8-DDAD6DDE3978}" type="presOf" srcId="{57484523-74D3-EB49-86D5-2CEFB62265F6}" destId="{A9E0C5AF-127F-DB47-B476-ACA7C301E65C}" srcOrd="0" destOrd="0" presId="urn:microsoft.com/office/officeart/2005/8/layout/hierarchy1"/>
    <dgm:cxn modelId="{6ACD3311-2F42-1347-BE33-FBB3AD50ABE1}" srcId="{6B9C121B-8533-034E-87B6-1F43D8C86314}" destId="{4CA0E771-78C3-364E-8898-AD4399BD225E}" srcOrd="1" destOrd="0" parTransId="{1E5952DC-FB20-904E-93D2-8567E7B41515}" sibTransId="{FCCA4B78-473A-7345-947F-88D032C7CC5B}"/>
    <dgm:cxn modelId="{8AB54674-DC81-1F4F-B3F6-BED5C9AD5435}" type="presOf" srcId="{2350BAC6-33C3-C146-92F3-CD424FF49067}" destId="{A0940436-71F7-D945-B77B-4EBC33F09114}" srcOrd="0" destOrd="0" presId="urn:microsoft.com/office/officeart/2005/8/layout/hierarchy1"/>
    <dgm:cxn modelId="{B72B53D2-126B-4246-A199-F9D6FD23ABBC}" type="presOf" srcId="{EA889FBE-495A-3A49-836C-98C715B4C63B}" destId="{7B9BA5AB-9A41-D149-8ECA-EBF0FC6052BA}" srcOrd="0" destOrd="0" presId="urn:microsoft.com/office/officeart/2005/8/layout/hierarchy1"/>
    <dgm:cxn modelId="{4C764BA1-9215-704D-B50D-023709B6488E}" srcId="{6B9C121B-8533-034E-87B6-1F43D8C86314}" destId="{2350BAC6-33C3-C146-92F3-CD424FF49067}" srcOrd="2" destOrd="0" parTransId="{5A2A3FC7-A5DF-E647-918F-F7BA63DF40B8}" sibTransId="{3B05D295-2C3F-FC4A-856A-A0C6428329FA}"/>
    <dgm:cxn modelId="{6FEACB20-7E72-794F-9C07-9E1299C3A28E}" srcId="{6B9C121B-8533-034E-87B6-1F43D8C86314}" destId="{57F98228-B1FC-3545-A6C7-0070F415DF45}" srcOrd="3" destOrd="0" parTransId="{0932D03C-2F76-FE41-9597-BCD4251AB8AB}" sibTransId="{69CE56CD-B62F-FD44-A67C-39BAA3D31923}"/>
    <dgm:cxn modelId="{27C3714D-81C2-5941-842E-9D62B3456F5A}" srcId="{D28BFCD9-0883-0646-A753-28BFF6ED7966}" destId="{57484523-74D3-EB49-86D5-2CEFB62265F6}" srcOrd="0" destOrd="0" parTransId="{0B1307AD-4A2F-C84D-A1DD-C5DC54E9F28B}" sibTransId="{4F407461-EB12-584F-A51F-C974848B7921}"/>
    <dgm:cxn modelId="{42EEB6F3-9059-CF48-A1F0-2B85E15226B1}" type="presOf" srcId="{8D9F7DB2-6D19-9049-AA8B-290A63A76A47}" destId="{0F9AA71F-6AA5-9A43-BDC1-BFAE3E67B13B}" srcOrd="0" destOrd="0" presId="urn:microsoft.com/office/officeart/2005/8/layout/hierarchy1"/>
    <dgm:cxn modelId="{DF802F28-786D-8647-A693-BCD340FA15F8}" srcId="{D28BFCD9-0883-0646-A753-28BFF6ED7966}" destId="{C5FEEEF1-D967-2C44-9B7D-2A909F4072CB}" srcOrd="3" destOrd="0" parTransId="{EA889FBE-495A-3A49-836C-98C715B4C63B}" sibTransId="{5EEF66B2-CE4C-9642-AE80-CE9233EF99C6}"/>
    <dgm:cxn modelId="{79EFD096-8E0B-304E-8CA8-32CF19098A7F}" srcId="{FF767485-B342-1147-8620-2BFCE14DD46F}" destId="{E650A540-79CB-174E-A235-107710098EBD}" srcOrd="1" destOrd="0" parTransId="{CAAE4274-C090-AD43-85AE-F3064FFEE2F8}" sibTransId="{4BEDA99E-DAC1-1B48-8447-DE5CB4E027AD}"/>
    <dgm:cxn modelId="{A7A280BC-CC5C-1943-89C0-AE35D07F0C43}" type="presOf" srcId="{57D1F925-33D9-2647-A72B-BC961F17FEDD}" destId="{4BC85CE4-3712-804D-AE22-A3657B645CF6}" srcOrd="0" destOrd="0" presId="urn:microsoft.com/office/officeart/2005/8/layout/hierarchy1"/>
    <dgm:cxn modelId="{775BB37D-EB64-C74E-8D23-BD864E25CE4D}" type="presOf" srcId="{29F5800F-32AB-7B41-93DC-480F9E822515}" destId="{BFD53C62-087D-1246-9576-6E08BB3B4BB7}" srcOrd="0" destOrd="0" presId="urn:microsoft.com/office/officeart/2005/8/layout/hierarchy1"/>
    <dgm:cxn modelId="{B5A617A3-8998-D149-92B2-38847151AC7B}" srcId="{DB39ADE0-8FDF-0644-B6C5-0004FF88BEBC}" destId="{FF7C3B74-69FD-A047-B1D2-3A1CFA2CDCA1}" srcOrd="1" destOrd="0" parTransId="{1962DC48-7A23-E84F-B26C-B84C25E60892}" sibTransId="{D3E44958-43F6-624C-B041-AD6763A91CB3}"/>
    <dgm:cxn modelId="{9B78D81A-964A-764D-A3FF-A30351CEB4BB}" type="presOf" srcId="{FF767485-B342-1147-8620-2BFCE14DD46F}" destId="{42D9C8CB-0AB8-7E4D-BC23-F9CD8247F81E}" srcOrd="0" destOrd="0" presId="urn:microsoft.com/office/officeart/2005/8/layout/hierarchy1"/>
    <dgm:cxn modelId="{F6FAF938-8DB7-7B49-B7C3-316FD66F6A71}" srcId="{D28BFCD9-0883-0646-A753-28BFF6ED7966}" destId="{E59825EA-012E-8E40-9FB5-38EF8C13F6DD}" srcOrd="1" destOrd="0" parTransId="{8D9F7DB2-6D19-9049-AA8B-290A63A76A47}" sibTransId="{6FCFB453-80A5-7747-A7AA-E78CFACEA826}"/>
    <dgm:cxn modelId="{BC68D04A-B6CF-564E-8D81-4835019A6589}" type="presOf" srcId="{1C81BEE5-AF91-3441-BF4C-46F29FF0A0CF}" destId="{CD23F6F1-41DA-7B49-AA87-DEB49B3F0FBA}" srcOrd="0" destOrd="0" presId="urn:microsoft.com/office/officeart/2005/8/layout/hierarchy1"/>
    <dgm:cxn modelId="{13C5623B-8956-BD4C-8ECA-0FEC815F0323}" type="presOf" srcId="{E650A540-79CB-174E-A235-107710098EBD}" destId="{CBF596A2-A701-8845-9907-924203CF0C3C}" srcOrd="0" destOrd="0" presId="urn:microsoft.com/office/officeart/2005/8/layout/hierarchy1"/>
    <dgm:cxn modelId="{A1620505-C97F-6A4F-A346-8F1C8F944ECD}" type="presOf" srcId="{1B9930D7-FBCB-EB43-9202-0621C77543A2}" destId="{F6B05DC4-3E6D-2641-B7D7-90275C721F87}" srcOrd="0" destOrd="0" presId="urn:microsoft.com/office/officeart/2005/8/layout/hierarchy1"/>
    <dgm:cxn modelId="{34E1524E-1775-FD4A-B3D0-A9EBEDEF9335}" type="presOf" srcId="{E2DD8FBE-21B0-9D47-82B7-634D4CCD0B22}" destId="{506FBC9E-68F7-554E-A7D3-B69B7569DCB0}" srcOrd="0" destOrd="0" presId="urn:microsoft.com/office/officeart/2005/8/layout/hierarchy1"/>
    <dgm:cxn modelId="{45452291-09A8-C342-AD8B-BA32CA822793}" type="presOf" srcId="{8A54F0B5-FC0A-2C49-92E5-6B5F55A26397}" destId="{1BD4A70B-80F5-5F43-82B7-8A58AC38F8B3}" srcOrd="0" destOrd="0" presId="urn:microsoft.com/office/officeart/2005/8/layout/hierarchy1"/>
    <dgm:cxn modelId="{1037A79F-7F4D-0044-B5D1-531DC3E7583C}" srcId="{1B9930D7-FBCB-EB43-9202-0621C77543A2}" destId="{8124D05F-99A4-C34E-81FF-56E45FA34D0A}" srcOrd="2" destOrd="0" parTransId="{2FC48649-57B7-A741-ADE4-346A7DB4CBDF}" sibTransId="{4B99848B-401F-C343-AB6F-EFDE88B767B2}"/>
    <dgm:cxn modelId="{94F180F8-CF95-5246-9297-BF11BF784E04}" srcId="{1B9930D7-FBCB-EB43-9202-0621C77543A2}" destId="{000E9CBB-CC1B-D741-8958-F61AA012A53E}" srcOrd="0" destOrd="0" parTransId="{B75BC60F-0306-174D-BE04-1FFC89F17A0F}" sibTransId="{082C01D7-2F99-9142-8052-DC533DF10B4D}"/>
    <dgm:cxn modelId="{811A307C-D628-2B43-AA5A-D1A64AFA18CC}" type="presOf" srcId="{0B1307AD-4A2F-C84D-A1DD-C5DC54E9F28B}" destId="{45EE5198-472C-9D42-BE71-EACD1EDD5E6B}" srcOrd="0" destOrd="0" presId="urn:microsoft.com/office/officeart/2005/8/layout/hierarchy1"/>
    <dgm:cxn modelId="{87ED198C-9A63-F541-A8E1-48154EC7B417}" type="presOf" srcId="{12D5515B-9A44-E44C-B973-3BC5E10A93D1}" destId="{D35B96E5-E802-4E4B-B257-CCECC4763B44}" srcOrd="0" destOrd="0" presId="urn:microsoft.com/office/officeart/2005/8/layout/hierarchy1"/>
    <dgm:cxn modelId="{F4710A34-51D9-BE45-8AA3-3641B352EA22}" srcId="{D28BFCD9-0883-0646-A753-28BFF6ED7966}" destId="{F7259ECA-C946-6146-BA3C-294671FEBA4B}" srcOrd="2" destOrd="0" parTransId="{092B4220-7C83-1F43-BAF3-0BBE6C598BDC}" sibTransId="{942A9CCA-B92B-664E-BA33-B8911607225F}"/>
    <dgm:cxn modelId="{A91229BA-B9DE-944B-8CD6-C0DE77F72F28}" srcId="{E2DD8FBE-21B0-9D47-82B7-634D4CCD0B22}" destId="{B1BBA8A0-20A7-3D4E-A433-F6A0824B49E1}" srcOrd="0" destOrd="0" parTransId="{DD51E07B-B5EF-D249-9FC4-3DA6A53DB989}" sibTransId="{FF8C0C0F-0108-0F4C-BB36-BE7F4D362EDB}"/>
    <dgm:cxn modelId="{990D78E0-51FB-A841-A098-BD4416A493CA}" srcId="{B1BBA8A0-20A7-3D4E-A433-F6A0824B49E1}" destId="{1B9930D7-FBCB-EB43-9202-0621C77543A2}" srcOrd="2" destOrd="0" parTransId="{8FA52D9D-238A-6C4A-8B5F-BEFF237A8F30}" sibTransId="{5EA2A3B1-E006-EA4E-A2BA-D611E095FF47}"/>
    <dgm:cxn modelId="{3F5C1D76-7471-164B-A4CE-CFE544FD3EAB}" type="presOf" srcId="{23EA3EDA-4DD4-634C-B470-223DE7D70852}" destId="{F66C131D-67FB-A047-8662-D1FEA1C14D9C}" srcOrd="0" destOrd="0" presId="urn:microsoft.com/office/officeart/2005/8/layout/hierarchy1"/>
    <dgm:cxn modelId="{10A9BFF8-6EDC-2D46-A5B5-276621F930A5}" type="presOf" srcId="{6A22CFD0-0F79-644B-A231-7FE681845DB9}" destId="{5F33B0DD-73A3-EF4D-9137-585A14C140D8}" srcOrd="0" destOrd="0" presId="urn:microsoft.com/office/officeart/2005/8/layout/hierarchy1"/>
    <dgm:cxn modelId="{F16C7FEF-E630-1A49-AB05-90BC0EDF0154}" srcId="{B1BBA8A0-20A7-3D4E-A433-F6A0824B49E1}" destId="{DB39ADE0-8FDF-0644-B6C5-0004FF88BEBC}" srcOrd="3" destOrd="0" parTransId="{421A70AB-290A-CF45-B727-63CA34C8A57C}" sibTransId="{B268FEE7-9431-EC4E-979F-A2971CF0022B}"/>
    <dgm:cxn modelId="{AFDBD99B-C658-F34B-8F4F-64A4EA92B13A}" type="presOf" srcId="{1962DC48-7A23-E84F-B26C-B84C25E60892}" destId="{ED69B477-169A-5545-8FB3-7210D3231FA9}" srcOrd="0" destOrd="0" presId="urn:microsoft.com/office/officeart/2005/8/layout/hierarchy1"/>
    <dgm:cxn modelId="{762A58D0-6440-C94C-9CA9-1BAD2AF6CFFA}" type="presOf" srcId="{352DB3F6-47BB-A745-93E9-E0F3D06BC50D}" destId="{10AFA3B7-35E1-B741-8796-12217AC005A8}" srcOrd="0" destOrd="0" presId="urn:microsoft.com/office/officeart/2005/8/layout/hierarchy1"/>
    <dgm:cxn modelId="{A288822B-616A-3643-BC4E-26C7A8A79DAC}" type="presOf" srcId="{4CA0E771-78C3-364E-8898-AD4399BD225E}" destId="{6EA4EDA7-31C9-394D-A523-83CF01D68756}" srcOrd="0" destOrd="0" presId="urn:microsoft.com/office/officeart/2005/8/layout/hierarchy1"/>
    <dgm:cxn modelId="{050378A1-359B-7640-BAD8-CC855EA3B031}" type="presOf" srcId="{8FA52D9D-238A-6C4A-8B5F-BEFF237A8F30}" destId="{33226E2F-4D72-C544-8F8A-FFB7C515B2FC}" srcOrd="0" destOrd="0" presId="urn:microsoft.com/office/officeart/2005/8/layout/hierarchy1"/>
    <dgm:cxn modelId="{7A3ABFC3-CA8B-C041-87F3-EF07825AD6AB}" type="presOf" srcId="{7F7242C9-D567-3A4F-B2C3-B74B9D625DC1}" destId="{DF7ADAE1-5101-254F-8DD2-EADD9C3DB96D}" srcOrd="0" destOrd="0" presId="urn:microsoft.com/office/officeart/2005/8/layout/hierarchy1"/>
    <dgm:cxn modelId="{CB9DD364-AD54-DD4B-9F62-F30B2071F1B3}" srcId="{1B9930D7-FBCB-EB43-9202-0621C77543A2}" destId="{69948BB9-D91D-0F41-AA83-6BF2F81BC6DA}" srcOrd="1" destOrd="0" parTransId="{12D5515B-9A44-E44C-B973-3BC5E10A93D1}" sibTransId="{29ACCA86-07E1-E046-A898-A3DAB6102000}"/>
    <dgm:cxn modelId="{671C1748-D2E5-0D4D-8C80-2B302B87938C}" type="presOf" srcId="{71F8D783-0B5E-4146-AA0E-A4E5D1B18574}" destId="{86B69C13-07CA-8A47-B000-28BCCABE10BB}" srcOrd="0" destOrd="0" presId="urn:microsoft.com/office/officeart/2005/8/layout/hierarchy1"/>
    <dgm:cxn modelId="{DDD47098-A9FD-734D-9DA1-DFDA876628BA}" srcId="{6B9C121B-8533-034E-87B6-1F43D8C86314}" destId="{71F8D783-0B5E-4146-AA0E-A4E5D1B18574}" srcOrd="0" destOrd="0" parTransId="{6A22CFD0-0F79-644B-A231-7FE681845DB9}" sibTransId="{BECCB3A6-C411-7749-A50A-75E5C3830D91}"/>
    <dgm:cxn modelId="{8C322F1C-EE5A-6C46-AED1-F0EA1ABC76EE}" type="presOf" srcId="{421A70AB-290A-CF45-B727-63CA34C8A57C}" destId="{75186E0E-D400-694D-A123-793ACF068332}" srcOrd="0" destOrd="0" presId="urn:microsoft.com/office/officeart/2005/8/layout/hierarchy1"/>
    <dgm:cxn modelId="{A8BA0DD5-F8C1-3447-9DBC-80FD31F0D9F5}" type="presOf" srcId="{B1BBA8A0-20A7-3D4E-A433-F6A0824B49E1}" destId="{11482EBE-C440-CD46-AC7B-1BD3E7037F8B}" srcOrd="0" destOrd="0" presId="urn:microsoft.com/office/officeart/2005/8/layout/hierarchy1"/>
    <dgm:cxn modelId="{0267B40F-A676-3842-93FF-48EC076841F4}" type="presOf" srcId="{57F98228-B1FC-3545-A6C7-0070F415DF45}" destId="{24952BD3-BFE9-E344-AA1C-9DD0F127260D}" srcOrd="0" destOrd="0" presId="urn:microsoft.com/office/officeart/2005/8/layout/hierarchy1"/>
    <dgm:cxn modelId="{51DAB139-C781-A94D-A873-0913CDFB4AF7}" type="presOf" srcId="{8124D05F-99A4-C34E-81FF-56E45FA34D0A}" destId="{31CAC5D0-BBE6-8C45-BEE7-CD4FD1C29139}" srcOrd="0" destOrd="0" presId="urn:microsoft.com/office/officeart/2005/8/layout/hierarchy1"/>
    <dgm:cxn modelId="{AF6D715E-C489-F54D-8F8C-4B27FB99788C}" type="presOf" srcId="{E59825EA-012E-8E40-9FB5-38EF8C13F6DD}" destId="{918344AD-A6DB-F84D-AB35-9258F25BA69B}" srcOrd="0" destOrd="0" presId="urn:microsoft.com/office/officeart/2005/8/layout/hierarchy1"/>
    <dgm:cxn modelId="{7A556E9D-ED7D-3848-B9D9-D7C5B7E5AD39}" type="presOf" srcId="{6B9C121B-8533-034E-87B6-1F43D8C86314}" destId="{03BA43EC-01DE-164A-BAC4-E5C04D936B3C}" srcOrd="0" destOrd="0" presId="urn:microsoft.com/office/officeart/2005/8/layout/hierarchy1"/>
    <dgm:cxn modelId="{1EEC6823-3C09-4C4B-94DD-D30626F5B4F3}" type="presOf" srcId="{092B4220-7C83-1F43-BAF3-0BBE6C598BDC}" destId="{1DC0CD22-0366-5A4F-B55E-9A2243E08E70}" srcOrd="0" destOrd="0" presId="urn:microsoft.com/office/officeart/2005/8/layout/hierarchy1"/>
    <dgm:cxn modelId="{206674B6-4BEB-D442-B690-421A16EB24EC}" type="presOf" srcId="{3A2B2199-5475-9D44-B797-340301A8B7E4}" destId="{14E9BE40-EAF8-D942-896F-1DD3E32034CB}" srcOrd="0" destOrd="0" presId="urn:microsoft.com/office/officeart/2005/8/layout/hierarchy1"/>
    <dgm:cxn modelId="{04A84D96-498A-A840-B1F4-4AF17D970ACC}" type="presOf" srcId="{D28BFCD9-0883-0646-A753-28BFF6ED7966}" destId="{A9CE70C5-6EB5-F747-8671-74E41B7A8C3E}" srcOrd="0" destOrd="0" presId="urn:microsoft.com/office/officeart/2005/8/layout/hierarchy1"/>
    <dgm:cxn modelId="{88E924B5-0C0B-C040-89C9-34F143F5C21A}" type="presOf" srcId="{CAAE4274-C090-AD43-85AE-F3064FFEE2F8}" destId="{CEA178FD-FDE7-2D48-B431-09503BA67C1E}" srcOrd="0" destOrd="0" presId="urn:microsoft.com/office/officeart/2005/8/layout/hierarchy1"/>
    <dgm:cxn modelId="{9E320AC5-0157-6B48-8E5A-9E5BCDB68B08}" type="presOf" srcId="{C5FEEEF1-D967-2C44-9B7D-2A909F4072CB}" destId="{2EC8B6B7-FDCD-F847-8088-31B55734486B}" srcOrd="0" destOrd="0" presId="urn:microsoft.com/office/officeart/2005/8/layout/hierarchy1"/>
    <dgm:cxn modelId="{BEEC0ABB-D360-484F-9A3C-9945317741DE}" srcId="{1B9930D7-FBCB-EB43-9202-0621C77543A2}" destId="{2FC4E703-BA54-2D4A-B303-56C311954336}" srcOrd="3" destOrd="0" parTransId="{D10222D1-FEB2-AC4D-8F3C-CF5CFC77E595}" sibTransId="{2CA39E77-FB46-BF44-A172-FF9DEF1B0730}"/>
    <dgm:cxn modelId="{305C8A7C-9CA7-8341-BF2E-2D8DDA94B597}" srcId="{FF767485-B342-1147-8620-2BFCE14DD46F}" destId="{5EDBB8CC-3DBD-DE48-BC5C-BDE2382FB34C}" srcOrd="0" destOrd="0" parTransId="{8A54F0B5-FC0A-2C49-92E5-6B5F55A26397}" sibTransId="{5EF046D2-4761-B349-83A6-1640888CCC88}"/>
    <dgm:cxn modelId="{2F56CD58-705F-E946-87DC-C3BBB122E9BD}" srcId="{DB39ADE0-8FDF-0644-B6C5-0004FF88BEBC}" destId="{352DB3F6-47BB-A745-93E9-E0F3D06BC50D}" srcOrd="2" destOrd="0" parTransId="{7F7242C9-D567-3A4F-B2C3-B74B9D625DC1}" sibTransId="{77BBADC0-F43D-6347-81DA-02AA35CB755F}"/>
    <dgm:cxn modelId="{01D59295-4B2E-DC48-8FA7-7ED0E6C94EDF}" type="presOf" srcId="{D10222D1-FEB2-AC4D-8F3C-CF5CFC77E595}" destId="{E2957DAA-0135-A64F-96BE-6F46CEB2DA4F}" srcOrd="0" destOrd="0" presId="urn:microsoft.com/office/officeart/2005/8/layout/hierarchy1"/>
    <dgm:cxn modelId="{6BBE640C-F3F7-1E40-9693-A624A6B11F43}" type="presOf" srcId="{2FC48649-57B7-A741-ADE4-346A7DB4CBDF}" destId="{1EB7D403-8139-344B-A062-5B653F82EC4C}" srcOrd="0" destOrd="0" presId="urn:microsoft.com/office/officeart/2005/8/layout/hierarchy1"/>
    <dgm:cxn modelId="{8A71BBB7-B846-FF4F-8AD1-5C15A2557771}" type="presOf" srcId="{2FC4E703-BA54-2D4A-B303-56C311954336}" destId="{910620EF-906D-084C-8034-51E46D121DB7}" srcOrd="0" destOrd="0" presId="urn:microsoft.com/office/officeart/2005/8/layout/hierarchy1"/>
    <dgm:cxn modelId="{17D847AF-BAFB-244C-9DBB-4C3854914892}" type="presOf" srcId="{DB39ADE0-8FDF-0644-B6C5-0004FF88BEBC}" destId="{E0225E58-04BE-AC46-B679-FA7EBDD5947D}" srcOrd="0" destOrd="0" presId="urn:microsoft.com/office/officeart/2005/8/layout/hierarchy1"/>
    <dgm:cxn modelId="{48CD437F-730C-3F44-8D3C-1643F57304D8}" srcId="{B1BBA8A0-20A7-3D4E-A433-F6A0824B49E1}" destId="{D28BFCD9-0883-0646-A753-28BFF6ED7966}" srcOrd="4" destOrd="0" parTransId="{3A2B2199-5475-9D44-B797-340301A8B7E4}" sibTransId="{8099FE18-AD6D-BA40-A0E2-7305A699DF82}"/>
    <dgm:cxn modelId="{436B10F8-C316-2443-B6E1-E9D6614B9944}" type="presOf" srcId="{5EDBB8CC-3DBD-DE48-BC5C-BDE2382FB34C}" destId="{00E18B52-7C59-D449-971D-14C22F32AABC}" srcOrd="0" destOrd="0" presId="urn:microsoft.com/office/officeart/2005/8/layout/hierarchy1"/>
    <dgm:cxn modelId="{97874F86-F9F0-024A-976E-55F20EFBB4CB}" type="presOf" srcId="{F7259ECA-C946-6146-BA3C-294671FEBA4B}" destId="{2EC339BF-7F8A-8B4A-9244-06076B5FF608}" srcOrd="0" destOrd="0" presId="urn:microsoft.com/office/officeart/2005/8/layout/hierarchy1"/>
    <dgm:cxn modelId="{7984A938-F30F-2644-9881-CC8C524E235D}" type="presOf" srcId="{1E5952DC-FB20-904E-93D2-8567E7B41515}" destId="{00BA0763-F8A6-0B4B-BF22-C96FF29B4139}" srcOrd="0" destOrd="0" presId="urn:microsoft.com/office/officeart/2005/8/layout/hierarchy1"/>
    <dgm:cxn modelId="{2A99BC9E-2A45-1644-9B76-52B93F3F4E01}" type="presOf" srcId="{0932D03C-2F76-FE41-9597-BCD4251AB8AB}" destId="{48F39293-F0F7-3E4E-A8AC-0D7E916DD584}" srcOrd="0" destOrd="0" presId="urn:microsoft.com/office/officeart/2005/8/layout/hierarchy1"/>
    <dgm:cxn modelId="{60160BEC-A1B7-B849-A648-BB344BE6B250}" srcId="{DB39ADE0-8FDF-0644-B6C5-0004FF88BEBC}" destId="{57D1F925-33D9-2647-A72B-BC961F17FEDD}" srcOrd="0" destOrd="0" parTransId="{29F5800F-32AB-7B41-93DC-480F9E822515}" sibTransId="{13E5A0C6-E236-414D-96DD-A8947301E86E}"/>
    <dgm:cxn modelId="{5B823093-525D-D743-898D-13ED86121E21}" type="presOf" srcId="{B75BC60F-0306-174D-BE04-1FFC89F17A0F}" destId="{513C1064-8D9D-BE41-929B-B7BE8DB0CAF6}" srcOrd="0" destOrd="0" presId="urn:microsoft.com/office/officeart/2005/8/layout/hierarchy1"/>
    <dgm:cxn modelId="{25054C86-E269-CF42-ADFC-181843172821}" type="presOf" srcId="{69948BB9-D91D-0F41-AA83-6BF2F81BC6DA}" destId="{30965834-33B6-AE4C-A9DF-3D9E2664A4C5}" srcOrd="0" destOrd="0" presId="urn:microsoft.com/office/officeart/2005/8/layout/hierarchy1"/>
    <dgm:cxn modelId="{0813059C-B956-7841-8B05-4C89D9D15692}" srcId="{B1BBA8A0-20A7-3D4E-A433-F6A0824B49E1}" destId="{FF767485-B342-1147-8620-2BFCE14DD46F}" srcOrd="0" destOrd="0" parTransId="{1C81BEE5-AF91-3441-BF4C-46F29FF0A0CF}" sibTransId="{17171768-4DBF-5547-B77C-F30509119C85}"/>
    <dgm:cxn modelId="{1E8E323D-B18A-B44B-828F-C452EA32A69D}" type="presParOf" srcId="{506FBC9E-68F7-554E-A7D3-B69B7569DCB0}" destId="{7F6FC52A-0B4B-6246-982F-0B84F39EE9B5}" srcOrd="0" destOrd="0" presId="urn:microsoft.com/office/officeart/2005/8/layout/hierarchy1"/>
    <dgm:cxn modelId="{C4E21C15-9544-D340-A922-F72D7EF4FE87}" type="presParOf" srcId="{7F6FC52A-0B4B-6246-982F-0B84F39EE9B5}" destId="{A8FA34BD-A35C-0F42-87A4-3185CB1A753B}" srcOrd="0" destOrd="0" presId="urn:microsoft.com/office/officeart/2005/8/layout/hierarchy1"/>
    <dgm:cxn modelId="{C94DE9FA-26EA-7E47-88D9-7ED378335A13}" type="presParOf" srcId="{A8FA34BD-A35C-0F42-87A4-3185CB1A753B}" destId="{557D7A40-09E3-CB48-BC45-2D60D7023E6F}" srcOrd="0" destOrd="0" presId="urn:microsoft.com/office/officeart/2005/8/layout/hierarchy1"/>
    <dgm:cxn modelId="{0159541F-40E4-AC47-819C-1708FADFC7C6}" type="presParOf" srcId="{A8FA34BD-A35C-0F42-87A4-3185CB1A753B}" destId="{11482EBE-C440-CD46-AC7B-1BD3E7037F8B}" srcOrd="1" destOrd="0" presId="urn:microsoft.com/office/officeart/2005/8/layout/hierarchy1"/>
    <dgm:cxn modelId="{5EAE5816-A5C9-1E47-8B86-9D243FEED674}" type="presParOf" srcId="{7F6FC52A-0B4B-6246-982F-0B84F39EE9B5}" destId="{12F3C25D-3B44-C747-9870-F0CAB71DF5CD}" srcOrd="1" destOrd="0" presId="urn:microsoft.com/office/officeart/2005/8/layout/hierarchy1"/>
    <dgm:cxn modelId="{C9E4EB58-E66C-1448-AB47-5CBBFC331706}" type="presParOf" srcId="{12F3C25D-3B44-C747-9870-F0CAB71DF5CD}" destId="{CD23F6F1-41DA-7B49-AA87-DEB49B3F0FBA}" srcOrd="0" destOrd="0" presId="urn:microsoft.com/office/officeart/2005/8/layout/hierarchy1"/>
    <dgm:cxn modelId="{E6F8E280-C71C-F74F-8C6E-1E4450247869}" type="presParOf" srcId="{12F3C25D-3B44-C747-9870-F0CAB71DF5CD}" destId="{A14659C3-2854-164B-A323-E523BE77C2C3}" srcOrd="1" destOrd="0" presId="urn:microsoft.com/office/officeart/2005/8/layout/hierarchy1"/>
    <dgm:cxn modelId="{24F981D7-0B27-1D46-89E2-EBBAC0F95290}" type="presParOf" srcId="{A14659C3-2854-164B-A323-E523BE77C2C3}" destId="{DF5281B4-725D-E449-9B5D-0883C75218B6}" srcOrd="0" destOrd="0" presId="urn:microsoft.com/office/officeart/2005/8/layout/hierarchy1"/>
    <dgm:cxn modelId="{8E46C2BC-038F-6C43-882D-98A2C9C5C05D}" type="presParOf" srcId="{DF5281B4-725D-E449-9B5D-0883C75218B6}" destId="{7A63442B-19DB-764C-86EF-2669D669448A}" srcOrd="0" destOrd="0" presId="urn:microsoft.com/office/officeart/2005/8/layout/hierarchy1"/>
    <dgm:cxn modelId="{7F811E35-6D1D-BB43-BDC5-EE17AAB18C94}" type="presParOf" srcId="{DF5281B4-725D-E449-9B5D-0883C75218B6}" destId="{42D9C8CB-0AB8-7E4D-BC23-F9CD8247F81E}" srcOrd="1" destOrd="0" presId="urn:microsoft.com/office/officeart/2005/8/layout/hierarchy1"/>
    <dgm:cxn modelId="{EA47D332-BA60-DE40-9865-4218BEE8349C}" type="presParOf" srcId="{A14659C3-2854-164B-A323-E523BE77C2C3}" destId="{95DCEF7B-72D1-7348-980A-8983C7145D17}" srcOrd="1" destOrd="0" presId="urn:microsoft.com/office/officeart/2005/8/layout/hierarchy1"/>
    <dgm:cxn modelId="{AFE91ABC-7FE6-4746-9954-719D00540CA8}" type="presParOf" srcId="{95DCEF7B-72D1-7348-980A-8983C7145D17}" destId="{1BD4A70B-80F5-5F43-82B7-8A58AC38F8B3}" srcOrd="0" destOrd="0" presId="urn:microsoft.com/office/officeart/2005/8/layout/hierarchy1"/>
    <dgm:cxn modelId="{25745E57-338C-D64A-AF6E-D5424AAFBF97}" type="presParOf" srcId="{95DCEF7B-72D1-7348-980A-8983C7145D17}" destId="{7CF92B71-0F96-8441-B562-8F9919E8E9F3}" srcOrd="1" destOrd="0" presId="urn:microsoft.com/office/officeart/2005/8/layout/hierarchy1"/>
    <dgm:cxn modelId="{2503620B-E60A-564C-926B-0AB3D5809FA0}" type="presParOf" srcId="{7CF92B71-0F96-8441-B562-8F9919E8E9F3}" destId="{567A1E43-16B4-F642-B677-888D835CB49F}" srcOrd="0" destOrd="0" presId="urn:microsoft.com/office/officeart/2005/8/layout/hierarchy1"/>
    <dgm:cxn modelId="{2893188A-A6C9-C244-B961-3E3EFCB5C360}" type="presParOf" srcId="{567A1E43-16B4-F642-B677-888D835CB49F}" destId="{8BB2AD2C-65F5-204A-B89B-9A9DA294FE36}" srcOrd="0" destOrd="0" presId="urn:microsoft.com/office/officeart/2005/8/layout/hierarchy1"/>
    <dgm:cxn modelId="{BC6D5AFA-DD65-8842-8999-2834F0DF567D}" type="presParOf" srcId="{567A1E43-16B4-F642-B677-888D835CB49F}" destId="{00E18B52-7C59-D449-971D-14C22F32AABC}" srcOrd="1" destOrd="0" presId="urn:microsoft.com/office/officeart/2005/8/layout/hierarchy1"/>
    <dgm:cxn modelId="{DAC65959-AFC6-8940-A416-92CC3ED38C01}" type="presParOf" srcId="{7CF92B71-0F96-8441-B562-8F9919E8E9F3}" destId="{99129A2B-3E4E-4C45-9F79-104405527B0A}" srcOrd="1" destOrd="0" presId="urn:microsoft.com/office/officeart/2005/8/layout/hierarchy1"/>
    <dgm:cxn modelId="{E2EF6C1D-9594-984D-B171-EFE7AC627D7E}" type="presParOf" srcId="{95DCEF7B-72D1-7348-980A-8983C7145D17}" destId="{CEA178FD-FDE7-2D48-B431-09503BA67C1E}" srcOrd="2" destOrd="0" presId="urn:microsoft.com/office/officeart/2005/8/layout/hierarchy1"/>
    <dgm:cxn modelId="{D5A48070-779B-EF4E-BC16-E54663D498B8}" type="presParOf" srcId="{95DCEF7B-72D1-7348-980A-8983C7145D17}" destId="{C4927132-91C2-6E46-9138-09D358E3018D}" srcOrd="3" destOrd="0" presId="urn:microsoft.com/office/officeart/2005/8/layout/hierarchy1"/>
    <dgm:cxn modelId="{BE5BA96C-0190-214F-BFEF-A63C6E835996}" type="presParOf" srcId="{C4927132-91C2-6E46-9138-09D358E3018D}" destId="{2ADEAD83-52C7-CB4C-A06A-57ADFE07B8C6}" srcOrd="0" destOrd="0" presId="urn:microsoft.com/office/officeart/2005/8/layout/hierarchy1"/>
    <dgm:cxn modelId="{5221C24E-4857-7946-BCAD-962659968AC6}" type="presParOf" srcId="{2ADEAD83-52C7-CB4C-A06A-57ADFE07B8C6}" destId="{13DBD0D4-822B-574D-B781-FD952717486C}" srcOrd="0" destOrd="0" presId="urn:microsoft.com/office/officeart/2005/8/layout/hierarchy1"/>
    <dgm:cxn modelId="{65A52F5C-D086-6445-9840-B24A9F669F87}" type="presParOf" srcId="{2ADEAD83-52C7-CB4C-A06A-57ADFE07B8C6}" destId="{CBF596A2-A701-8845-9907-924203CF0C3C}" srcOrd="1" destOrd="0" presId="urn:microsoft.com/office/officeart/2005/8/layout/hierarchy1"/>
    <dgm:cxn modelId="{F1042D74-7F09-E24E-9126-C841ABDAC662}" type="presParOf" srcId="{C4927132-91C2-6E46-9138-09D358E3018D}" destId="{BAF2CE94-72D2-C749-AD74-3847693CAC42}" srcOrd="1" destOrd="0" presId="urn:microsoft.com/office/officeart/2005/8/layout/hierarchy1"/>
    <dgm:cxn modelId="{3284B7C4-2F31-D844-A448-1703802D2376}" type="presParOf" srcId="{12F3C25D-3B44-C747-9870-F0CAB71DF5CD}" destId="{F66C131D-67FB-A047-8662-D1FEA1C14D9C}" srcOrd="2" destOrd="0" presId="urn:microsoft.com/office/officeart/2005/8/layout/hierarchy1"/>
    <dgm:cxn modelId="{176B3949-1D5F-BD4F-83B0-88B4C1BB3841}" type="presParOf" srcId="{12F3C25D-3B44-C747-9870-F0CAB71DF5CD}" destId="{1263CE12-0BA8-6946-A045-B97488E3233D}" srcOrd="3" destOrd="0" presId="urn:microsoft.com/office/officeart/2005/8/layout/hierarchy1"/>
    <dgm:cxn modelId="{E4D1B5A9-B811-9F41-A192-036125C15CC7}" type="presParOf" srcId="{1263CE12-0BA8-6946-A045-B97488E3233D}" destId="{0F13697B-3742-654F-AEAD-0B83C34D9F34}" srcOrd="0" destOrd="0" presId="urn:microsoft.com/office/officeart/2005/8/layout/hierarchy1"/>
    <dgm:cxn modelId="{656321B8-0D59-BF48-8F77-269A186101FE}" type="presParOf" srcId="{0F13697B-3742-654F-AEAD-0B83C34D9F34}" destId="{CA1864AA-7735-684A-BB98-167F1F39E3F4}" srcOrd="0" destOrd="0" presId="urn:microsoft.com/office/officeart/2005/8/layout/hierarchy1"/>
    <dgm:cxn modelId="{E0FC4439-8EE3-C947-BAC8-B2E77C5CE04A}" type="presParOf" srcId="{0F13697B-3742-654F-AEAD-0B83C34D9F34}" destId="{03BA43EC-01DE-164A-BAC4-E5C04D936B3C}" srcOrd="1" destOrd="0" presId="urn:microsoft.com/office/officeart/2005/8/layout/hierarchy1"/>
    <dgm:cxn modelId="{2B8F9FF9-16E3-D14E-99E4-D6CA4A9E2C87}" type="presParOf" srcId="{1263CE12-0BA8-6946-A045-B97488E3233D}" destId="{C216CD9A-9411-BE4D-A20E-E4ED543D3A9C}" srcOrd="1" destOrd="0" presId="urn:microsoft.com/office/officeart/2005/8/layout/hierarchy1"/>
    <dgm:cxn modelId="{19A99A49-B014-B148-8DC9-E4BB78007CAE}" type="presParOf" srcId="{C216CD9A-9411-BE4D-A20E-E4ED543D3A9C}" destId="{5F33B0DD-73A3-EF4D-9137-585A14C140D8}" srcOrd="0" destOrd="0" presId="urn:microsoft.com/office/officeart/2005/8/layout/hierarchy1"/>
    <dgm:cxn modelId="{DF4B5021-D61A-E546-916E-806C4650BD5B}" type="presParOf" srcId="{C216CD9A-9411-BE4D-A20E-E4ED543D3A9C}" destId="{DEB17D0E-F56D-6E45-96B9-F8969347E16D}" srcOrd="1" destOrd="0" presId="urn:microsoft.com/office/officeart/2005/8/layout/hierarchy1"/>
    <dgm:cxn modelId="{3803B3A2-6202-6F4E-B373-F0FD06C0AAD0}" type="presParOf" srcId="{DEB17D0E-F56D-6E45-96B9-F8969347E16D}" destId="{144E6A8A-B019-2540-A00C-EB512AAE47B6}" srcOrd="0" destOrd="0" presId="urn:microsoft.com/office/officeart/2005/8/layout/hierarchy1"/>
    <dgm:cxn modelId="{5CACDD52-62B4-8E4D-94E5-7732BEA21D28}" type="presParOf" srcId="{144E6A8A-B019-2540-A00C-EB512AAE47B6}" destId="{B3D57EB3-791B-8744-BDCA-B536D464E154}" srcOrd="0" destOrd="0" presId="urn:microsoft.com/office/officeart/2005/8/layout/hierarchy1"/>
    <dgm:cxn modelId="{529EA644-94A6-004B-9611-7DA2AE31AD51}" type="presParOf" srcId="{144E6A8A-B019-2540-A00C-EB512AAE47B6}" destId="{86B69C13-07CA-8A47-B000-28BCCABE10BB}" srcOrd="1" destOrd="0" presId="urn:microsoft.com/office/officeart/2005/8/layout/hierarchy1"/>
    <dgm:cxn modelId="{79CFDED9-2F2D-0947-B0BA-3CC81763F9A6}" type="presParOf" srcId="{DEB17D0E-F56D-6E45-96B9-F8969347E16D}" destId="{9FEA5BAA-9AFE-5147-9B4A-5726F235A412}" srcOrd="1" destOrd="0" presId="urn:microsoft.com/office/officeart/2005/8/layout/hierarchy1"/>
    <dgm:cxn modelId="{581938E4-EDB6-0146-8D8C-EDD3010CE14D}" type="presParOf" srcId="{C216CD9A-9411-BE4D-A20E-E4ED543D3A9C}" destId="{00BA0763-F8A6-0B4B-BF22-C96FF29B4139}" srcOrd="2" destOrd="0" presId="urn:microsoft.com/office/officeart/2005/8/layout/hierarchy1"/>
    <dgm:cxn modelId="{0DE7552D-E310-AE42-BE69-0C0C935A4098}" type="presParOf" srcId="{C216CD9A-9411-BE4D-A20E-E4ED543D3A9C}" destId="{4EADF13F-5340-6043-A40E-60A914C8D99C}" srcOrd="3" destOrd="0" presId="urn:microsoft.com/office/officeart/2005/8/layout/hierarchy1"/>
    <dgm:cxn modelId="{F072ED14-8C60-8146-A7BC-FA76880A9B8F}" type="presParOf" srcId="{4EADF13F-5340-6043-A40E-60A914C8D99C}" destId="{3EDEFFF4-47F0-7042-A6EB-52565041E1F6}" srcOrd="0" destOrd="0" presId="urn:microsoft.com/office/officeart/2005/8/layout/hierarchy1"/>
    <dgm:cxn modelId="{F0B0E1D4-4908-1E49-ABF1-812DBF65272E}" type="presParOf" srcId="{3EDEFFF4-47F0-7042-A6EB-52565041E1F6}" destId="{B57779DB-6D04-4048-9CEA-C3C01789608A}" srcOrd="0" destOrd="0" presId="urn:microsoft.com/office/officeart/2005/8/layout/hierarchy1"/>
    <dgm:cxn modelId="{F5049264-E9CF-D745-8967-D19759A8460D}" type="presParOf" srcId="{3EDEFFF4-47F0-7042-A6EB-52565041E1F6}" destId="{6EA4EDA7-31C9-394D-A523-83CF01D68756}" srcOrd="1" destOrd="0" presId="urn:microsoft.com/office/officeart/2005/8/layout/hierarchy1"/>
    <dgm:cxn modelId="{363FEEF4-25B4-0A4C-841B-C55DFB03862C}" type="presParOf" srcId="{4EADF13F-5340-6043-A40E-60A914C8D99C}" destId="{68C495B7-C9BA-2A43-A5D2-EB79628247C8}" srcOrd="1" destOrd="0" presId="urn:microsoft.com/office/officeart/2005/8/layout/hierarchy1"/>
    <dgm:cxn modelId="{554AC3BB-EAAC-AA4C-A22C-FD093087C539}" type="presParOf" srcId="{C216CD9A-9411-BE4D-A20E-E4ED543D3A9C}" destId="{2E6128A7-9E55-8E48-ABB7-1C548AF6F5E0}" srcOrd="4" destOrd="0" presId="urn:microsoft.com/office/officeart/2005/8/layout/hierarchy1"/>
    <dgm:cxn modelId="{5D01F109-A733-094C-9007-6B55C9BE658C}" type="presParOf" srcId="{C216CD9A-9411-BE4D-A20E-E4ED543D3A9C}" destId="{E0A79E62-B5CA-EF43-95B4-ED96D0846CD9}" srcOrd="5" destOrd="0" presId="urn:microsoft.com/office/officeart/2005/8/layout/hierarchy1"/>
    <dgm:cxn modelId="{A1D5FD64-8902-184D-9FC1-86DA5C63F9E1}" type="presParOf" srcId="{E0A79E62-B5CA-EF43-95B4-ED96D0846CD9}" destId="{F31D0EAC-C54F-1542-A759-77D027353F1F}" srcOrd="0" destOrd="0" presId="urn:microsoft.com/office/officeart/2005/8/layout/hierarchy1"/>
    <dgm:cxn modelId="{5EAFDF3D-80D1-3D40-858E-CC6C3767C8EF}" type="presParOf" srcId="{F31D0EAC-C54F-1542-A759-77D027353F1F}" destId="{92379019-5A64-CA41-81A5-08ABB629753D}" srcOrd="0" destOrd="0" presId="urn:microsoft.com/office/officeart/2005/8/layout/hierarchy1"/>
    <dgm:cxn modelId="{100E6E46-5B67-1B4F-B08E-85367555A67B}" type="presParOf" srcId="{F31D0EAC-C54F-1542-A759-77D027353F1F}" destId="{A0940436-71F7-D945-B77B-4EBC33F09114}" srcOrd="1" destOrd="0" presId="urn:microsoft.com/office/officeart/2005/8/layout/hierarchy1"/>
    <dgm:cxn modelId="{4D9223B6-4A70-6A40-AFBD-3D458048AD5E}" type="presParOf" srcId="{E0A79E62-B5CA-EF43-95B4-ED96D0846CD9}" destId="{7A0EAA72-DCEB-8E48-846D-B38D24759F76}" srcOrd="1" destOrd="0" presId="urn:microsoft.com/office/officeart/2005/8/layout/hierarchy1"/>
    <dgm:cxn modelId="{7B1E5665-AB5F-C14D-A214-7E5D91D33F0D}" type="presParOf" srcId="{C216CD9A-9411-BE4D-A20E-E4ED543D3A9C}" destId="{48F39293-F0F7-3E4E-A8AC-0D7E916DD584}" srcOrd="6" destOrd="0" presId="urn:microsoft.com/office/officeart/2005/8/layout/hierarchy1"/>
    <dgm:cxn modelId="{B5FDF160-EB8D-B742-8E71-455B09B0FF02}" type="presParOf" srcId="{C216CD9A-9411-BE4D-A20E-E4ED543D3A9C}" destId="{4DB42DE6-4644-9146-B82D-7CE97B246179}" srcOrd="7" destOrd="0" presId="urn:microsoft.com/office/officeart/2005/8/layout/hierarchy1"/>
    <dgm:cxn modelId="{393D4977-4775-1B41-A0CB-D81638310ADD}" type="presParOf" srcId="{4DB42DE6-4644-9146-B82D-7CE97B246179}" destId="{3A5DE3D9-AF90-C34B-933A-E8112115C9CB}" srcOrd="0" destOrd="0" presId="urn:microsoft.com/office/officeart/2005/8/layout/hierarchy1"/>
    <dgm:cxn modelId="{A0159B32-6176-B346-AF48-52230401DA84}" type="presParOf" srcId="{3A5DE3D9-AF90-C34B-933A-E8112115C9CB}" destId="{C1BE62A1-5FE7-D142-9295-A3D2E500CC29}" srcOrd="0" destOrd="0" presId="urn:microsoft.com/office/officeart/2005/8/layout/hierarchy1"/>
    <dgm:cxn modelId="{977B2342-C992-DD4F-8778-69EA874DF3E0}" type="presParOf" srcId="{3A5DE3D9-AF90-C34B-933A-E8112115C9CB}" destId="{24952BD3-BFE9-E344-AA1C-9DD0F127260D}" srcOrd="1" destOrd="0" presId="urn:microsoft.com/office/officeart/2005/8/layout/hierarchy1"/>
    <dgm:cxn modelId="{6B0D773A-D181-4E46-82B8-0E04BD8D1361}" type="presParOf" srcId="{4DB42DE6-4644-9146-B82D-7CE97B246179}" destId="{BAF8FCD0-4754-864C-9C06-19ACB42EAE8B}" srcOrd="1" destOrd="0" presId="urn:microsoft.com/office/officeart/2005/8/layout/hierarchy1"/>
    <dgm:cxn modelId="{4F5AE45B-0222-BF48-8345-3FD35E109D6A}" type="presParOf" srcId="{12F3C25D-3B44-C747-9870-F0CAB71DF5CD}" destId="{33226E2F-4D72-C544-8F8A-FFB7C515B2FC}" srcOrd="4" destOrd="0" presId="urn:microsoft.com/office/officeart/2005/8/layout/hierarchy1"/>
    <dgm:cxn modelId="{26A542B1-09D6-1647-80C7-9439C3B31334}" type="presParOf" srcId="{12F3C25D-3B44-C747-9870-F0CAB71DF5CD}" destId="{1C5A34A9-2938-4144-B3A4-294554DDB8DE}" srcOrd="5" destOrd="0" presId="urn:microsoft.com/office/officeart/2005/8/layout/hierarchy1"/>
    <dgm:cxn modelId="{758E282A-FEFA-CB48-92BD-976BFF87880A}" type="presParOf" srcId="{1C5A34A9-2938-4144-B3A4-294554DDB8DE}" destId="{9367B4E7-1114-9340-A1B1-AC5E8EE9B093}" srcOrd="0" destOrd="0" presId="urn:microsoft.com/office/officeart/2005/8/layout/hierarchy1"/>
    <dgm:cxn modelId="{38F587F6-BD58-4847-AC0F-809A76C9D556}" type="presParOf" srcId="{9367B4E7-1114-9340-A1B1-AC5E8EE9B093}" destId="{5E137855-64C0-C54A-ACEF-D477E924C379}" srcOrd="0" destOrd="0" presId="urn:microsoft.com/office/officeart/2005/8/layout/hierarchy1"/>
    <dgm:cxn modelId="{7C5C5DF7-6581-1F44-A6C2-E4509538E904}" type="presParOf" srcId="{9367B4E7-1114-9340-A1B1-AC5E8EE9B093}" destId="{F6B05DC4-3E6D-2641-B7D7-90275C721F87}" srcOrd="1" destOrd="0" presId="urn:microsoft.com/office/officeart/2005/8/layout/hierarchy1"/>
    <dgm:cxn modelId="{3C3DC2CC-28A7-1B45-85E4-0C4A48427F34}" type="presParOf" srcId="{1C5A34A9-2938-4144-B3A4-294554DDB8DE}" destId="{2E44708E-C623-F542-AA76-05A73F193677}" srcOrd="1" destOrd="0" presId="urn:microsoft.com/office/officeart/2005/8/layout/hierarchy1"/>
    <dgm:cxn modelId="{93511EED-9C57-8E43-918C-A31E4364626A}" type="presParOf" srcId="{2E44708E-C623-F542-AA76-05A73F193677}" destId="{513C1064-8D9D-BE41-929B-B7BE8DB0CAF6}" srcOrd="0" destOrd="0" presId="urn:microsoft.com/office/officeart/2005/8/layout/hierarchy1"/>
    <dgm:cxn modelId="{1EE3EF24-A29E-7741-A15D-235B26528197}" type="presParOf" srcId="{2E44708E-C623-F542-AA76-05A73F193677}" destId="{FF257E52-7061-A14D-8510-C3855A28747A}" srcOrd="1" destOrd="0" presId="urn:microsoft.com/office/officeart/2005/8/layout/hierarchy1"/>
    <dgm:cxn modelId="{E3A8618E-A984-2C4E-BFCB-948BF798318A}" type="presParOf" srcId="{FF257E52-7061-A14D-8510-C3855A28747A}" destId="{CF454BB3-ED41-0A4C-9E00-C39763EDB221}" srcOrd="0" destOrd="0" presId="urn:microsoft.com/office/officeart/2005/8/layout/hierarchy1"/>
    <dgm:cxn modelId="{E1D643D8-2E29-2645-997C-7EEE6C35ED73}" type="presParOf" srcId="{CF454BB3-ED41-0A4C-9E00-C39763EDB221}" destId="{D2904894-48BB-624A-9428-4C6D82E53F3E}" srcOrd="0" destOrd="0" presId="urn:microsoft.com/office/officeart/2005/8/layout/hierarchy1"/>
    <dgm:cxn modelId="{FDD0A012-79EE-C14D-B25C-C1CE386AC6B9}" type="presParOf" srcId="{CF454BB3-ED41-0A4C-9E00-C39763EDB221}" destId="{59DDBD18-E10B-9F47-8FED-6AAC41CA0CD9}" srcOrd="1" destOrd="0" presId="urn:microsoft.com/office/officeart/2005/8/layout/hierarchy1"/>
    <dgm:cxn modelId="{EEB35C97-8647-EE42-8E67-018372B2A5FF}" type="presParOf" srcId="{FF257E52-7061-A14D-8510-C3855A28747A}" destId="{52948842-7AEE-8340-9BC3-97CB7F1CAACA}" srcOrd="1" destOrd="0" presId="urn:microsoft.com/office/officeart/2005/8/layout/hierarchy1"/>
    <dgm:cxn modelId="{97804B89-D652-5B45-8F53-4F47F3517BC4}" type="presParOf" srcId="{2E44708E-C623-F542-AA76-05A73F193677}" destId="{D35B96E5-E802-4E4B-B257-CCECC4763B44}" srcOrd="2" destOrd="0" presId="urn:microsoft.com/office/officeart/2005/8/layout/hierarchy1"/>
    <dgm:cxn modelId="{960BB3C8-D08C-6A4F-84CD-EC479C67D638}" type="presParOf" srcId="{2E44708E-C623-F542-AA76-05A73F193677}" destId="{414006B0-416F-F746-A94D-A9DE212F38A0}" srcOrd="3" destOrd="0" presId="urn:microsoft.com/office/officeart/2005/8/layout/hierarchy1"/>
    <dgm:cxn modelId="{759B1543-6AFD-5D45-95CB-90D2670B0139}" type="presParOf" srcId="{414006B0-416F-F746-A94D-A9DE212F38A0}" destId="{E3B2C182-1D20-2C4D-8DCF-3CF0338066C7}" srcOrd="0" destOrd="0" presId="urn:microsoft.com/office/officeart/2005/8/layout/hierarchy1"/>
    <dgm:cxn modelId="{2E9C7350-B473-AB41-BB6E-D0B4F2BEA841}" type="presParOf" srcId="{E3B2C182-1D20-2C4D-8DCF-3CF0338066C7}" destId="{B3C55727-FE50-F642-996A-DFBD0D507275}" srcOrd="0" destOrd="0" presId="urn:microsoft.com/office/officeart/2005/8/layout/hierarchy1"/>
    <dgm:cxn modelId="{480E0611-98FC-A14B-A935-45104E18EDC9}" type="presParOf" srcId="{E3B2C182-1D20-2C4D-8DCF-3CF0338066C7}" destId="{30965834-33B6-AE4C-A9DF-3D9E2664A4C5}" srcOrd="1" destOrd="0" presId="urn:microsoft.com/office/officeart/2005/8/layout/hierarchy1"/>
    <dgm:cxn modelId="{EA794798-0649-084C-B498-ECAE27814D82}" type="presParOf" srcId="{414006B0-416F-F746-A94D-A9DE212F38A0}" destId="{E75F4DBF-BA81-F844-8BA2-B5730156272E}" srcOrd="1" destOrd="0" presId="urn:microsoft.com/office/officeart/2005/8/layout/hierarchy1"/>
    <dgm:cxn modelId="{5EAFA487-1D36-D343-A93E-A4B7E6C3C23E}" type="presParOf" srcId="{2E44708E-C623-F542-AA76-05A73F193677}" destId="{1EB7D403-8139-344B-A062-5B653F82EC4C}" srcOrd="4" destOrd="0" presId="urn:microsoft.com/office/officeart/2005/8/layout/hierarchy1"/>
    <dgm:cxn modelId="{88264DF1-E5CF-4E40-9DBA-724BA6BA02A8}" type="presParOf" srcId="{2E44708E-C623-F542-AA76-05A73F193677}" destId="{EE077245-D8E7-054A-8A20-DE072B2CF9CB}" srcOrd="5" destOrd="0" presId="urn:microsoft.com/office/officeart/2005/8/layout/hierarchy1"/>
    <dgm:cxn modelId="{314F6566-E689-4D44-B549-6FF4A72ED067}" type="presParOf" srcId="{EE077245-D8E7-054A-8A20-DE072B2CF9CB}" destId="{2258FB5C-5A91-924D-B147-D57AEBF1742F}" srcOrd="0" destOrd="0" presId="urn:microsoft.com/office/officeart/2005/8/layout/hierarchy1"/>
    <dgm:cxn modelId="{0E565EE9-B9AC-B94C-BFFE-E0EAEB1CF291}" type="presParOf" srcId="{2258FB5C-5A91-924D-B147-D57AEBF1742F}" destId="{03E42422-BFE9-0C4A-8DCD-2E1499CCCC6D}" srcOrd="0" destOrd="0" presId="urn:microsoft.com/office/officeart/2005/8/layout/hierarchy1"/>
    <dgm:cxn modelId="{75C9ACC1-AEEF-2040-9E95-8DDEB936B353}" type="presParOf" srcId="{2258FB5C-5A91-924D-B147-D57AEBF1742F}" destId="{31CAC5D0-BBE6-8C45-BEE7-CD4FD1C29139}" srcOrd="1" destOrd="0" presId="urn:microsoft.com/office/officeart/2005/8/layout/hierarchy1"/>
    <dgm:cxn modelId="{B8BF4135-0B97-7A47-AA7D-63991D4D16E0}" type="presParOf" srcId="{EE077245-D8E7-054A-8A20-DE072B2CF9CB}" destId="{EE813E30-E1A9-3E40-B582-7F7C42BBEDCC}" srcOrd="1" destOrd="0" presId="urn:microsoft.com/office/officeart/2005/8/layout/hierarchy1"/>
    <dgm:cxn modelId="{8177FF20-B2FA-C644-9690-D367AE46016B}" type="presParOf" srcId="{2E44708E-C623-F542-AA76-05A73F193677}" destId="{E2957DAA-0135-A64F-96BE-6F46CEB2DA4F}" srcOrd="6" destOrd="0" presId="urn:microsoft.com/office/officeart/2005/8/layout/hierarchy1"/>
    <dgm:cxn modelId="{DBC59FE3-88D3-294C-AEF6-225BCF3DF3AD}" type="presParOf" srcId="{2E44708E-C623-F542-AA76-05A73F193677}" destId="{49506692-BB6B-F54C-AE17-46EBA5BB4D22}" srcOrd="7" destOrd="0" presId="urn:microsoft.com/office/officeart/2005/8/layout/hierarchy1"/>
    <dgm:cxn modelId="{7E32CC4D-9569-A44A-B667-E7EC0A779388}" type="presParOf" srcId="{49506692-BB6B-F54C-AE17-46EBA5BB4D22}" destId="{07E7D019-6EC8-594D-97E9-FE33C1A8F62D}" srcOrd="0" destOrd="0" presId="urn:microsoft.com/office/officeart/2005/8/layout/hierarchy1"/>
    <dgm:cxn modelId="{A55DAFF4-18D1-B345-BA62-4AC5FBD719B2}" type="presParOf" srcId="{07E7D019-6EC8-594D-97E9-FE33C1A8F62D}" destId="{1CE15DA2-3262-FD4F-9A9A-87AD3B750BE7}" srcOrd="0" destOrd="0" presId="urn:microsoft.com/office/officeart/2005/8/layout/hierarchy1"/>
    <dgm:cxn modelId="{2E66771B-6853-154B-A8BB-D3503F40AC88}" type="presParOf" srcId="{07E7D019-6EC8-594D-97E9-FE33C1A8F62D}" destId="{910620EF-906D-084C-8034-51E46D121DB7}" srcOrd="1" destOrd="0" presId="urn:microsoft.com/office/officeart/2005/8/layout/hierarchy1"/>
    <dgm:cxn modelId="{3D814094-D062-4C49-9662-6EB08B09B520}" type="presParOf" srcId="{49506692-BB6B-F54C-AE17-46EBA5BB4D22}" destId="{1F42054A-0E7A-C143-AAD6-C644312841F0}" srcOrd="1" destOrd="0" presId="urn:microsoft.com/office/officeart/2005/8/layout/hierarchy1"/>
    <dgm:cxn modelId="{05F08840-B3A9-6242-8CA1-C52EF0955F01}" type="presParOf" srcId="{12F3C25D-3B44-C747-9870-F0CAB71DF5CD}" destId="{75186E0E-D400-694D-A123-793ACF068332}" srcOrd="6" destOrd="0" presId="urn:microsoft.com/office/officeart/2005/8/layout/hierarchy1"/>
    <dgm:cxn modelId="{F7CB67E4-C1F5-CC49-84CE-7906C97A7A31}" type="presParOf" srcId="{12F3C25D-3B44-C747-9870-F0CAB71DF5CD}" destId="{6A33FC14-273D-C74E-92B6-7267B2B9BBCB}" srcOrd="7" destOrd="0" presId="urn:microsoft.com/office/officeart/2005/8/layout/hierarchy1"/>
    <dgm:cxn modelId="{38B09AB2-D5FE-6545-A8E5-191401774870}" type="presParOf" srcId="{6A33FC14-273D-C74E-92B6-7267B2B9BBCB}" destId="{A1B34C14-A625-BF47-8A5C-6E72FFF779C5}" srcOrd="0" destOrd="0" presId="urn:microsoft.com/office/officeart/2005/8/layout/hierarchy1"/>
    <dgm:cxn modelId="{D450BCD6-075F-E040-961C-FC8064A70699}" type="presParOf" srcId="{A1B34C14-A625-BF47-8A5C-6E72FFF779C5}" destId="{5DE4734C-5634-1C41-814B-F4A7B8209375}" srcOrd="0" destOrd="0" presId="urn:microsoft.com/office/officeart/2005/8/layout/hierarchy1"/>
    <dgm:cxn modelId="{242B504E-AA71-B940-9C76-06644F3CB208}" type="presParOf" srcId="{A1B34C14-A625-BF47-8A5C-6E72FFF779C5}" destId="{E0225E58-04BE-AC46-B679-FA7EBDD5947D}" srcOrd="1" destOrd="0" presId="urn:microsoft.com/office/officeart/2005/8/layout/hierarchy1"/>
    <dgm:cxn modelId="{7CA04503-7395-314F-9187-C9CC33C613CA}" type="presParOf" srcId="{6A33FC14-273D-C74E-92B6-7267B2B9BBCB}" destId="{94C6FA12-F8A5-844C-BA76-6F8310EE62B8}" srcOrd="1" destOrd="0" presId="urn:microsoft.com/office/officeart/2005/8/layout/hierarchy1"/>
    <dgm:cxn modelId="{63965F3D-A86A-5B40-9CB1-0B4A1F2596AC}" type="presParOf" srcId="{94C6FA12-F8A5-844C-BA76-6F8310EE62B8}" destId="{BFD53C62-087D-1246-9576-6E08BB3B4BB7}" srcOrd="0" destOrd="0" presId="urn:microsoft.com/office/officeart/2005/8/layout/hierarchy1"/>
    <dgm:cxn modelId="{04A9A97B-DA8C-F14B-93D6-6117F19CA88C}" type="presParOf" srcId="{94C6FA12-F8A5-844C-BA76-6F8310EE62B8}" destId="{26573156-6100-7040-BC42-BA924821B672}" srcOrd="1" destOrd="0" presId="urn:microsoft.com/office/officeart/2005/8/layout/hierarchy1"/>
    <dgm:cxn modelId="{9F6E84D7-A5D5-8148-9ECA-C87B88EB05E6}" type="presParOf" srcId="{26573156-6100-7040-BC42-BA924821B672}" destId="{B091297E-341F-B648-8546-0C3DCBFC99DB}" srcOrd="0" destOrd="0" presId="urn:microsoft.com/office/officeart/2005/8/layout/hierarchy1"/>
    <dgm:cxn modelId="{0E0FE025-2DFC-6349-8DE8-45F4A60E52C5}" type="presParOf" srcId="{B091297E-341F-B648-8546-0C3DCBFC99DB}" destId="{17167B1B-3A7D-7E47-88DF-A70F0C6D02B0}" srcOrd="0" destOrd="0" presId="urn:microsoft.com/office/officeart/2005/8/layout/hierarchy1"/>
    <dgm:cxn modelId="{CC66D3CE-2494-3E4D-A81F-E5F6F595208A}" type="presParOf" srcId="{B091297E-341F-B648-8546-0C3DCBFC99DB}" destId="{4BC85CE4-3712-804D-AE22-A3657B645CF6}" srcOrd="1" destOrd="0" presId="urn:microsoft.com/office/officeart/2005/8/layout/hierarchy1"/>
    <dgm:cxn modelId="{E16FA6EE-7E96-C542-A371-B21BF5E8A4D5}" type="presParOf" srcId="{26573156-6100-7040-BC42-BA924821B672}" destId="{ABBCE547-C155-0E42-86FC-A5BADEED6406}" srcOrd="1" destOrd="0" presId="urn:microsoft.com/office/officeart/2005/8/layout/hierarchy1"/>
    <dgm:cxn modelId="{706F0B0D-F9A6-AC4E-8751-22A42F98EE0B}" type="presParOf" srcId="{94C6FA12-F8A5-844C-BA76-6F8310EE62B8}" destId="{ED69B477-169A-5545-8FB3-7210D3231FA9}" srcOrd="2" destOrd="0" presId="urn:microsoft.com/office/officeart/2005/8/layout/hierarchy1"/>
    <dgm:cxn modelId="{27267A41-E5E8-D44B-8417-CE20C473B30F}" type="presParOf" srcId="{94C6FA12-F8A5-844C-BA76-6F8310EE62B8}" destId="{88EBA625-CAF7-E04B-9CA6-8090F63E91B9}" srcOrd="3" destOrd="0" presId="urn:microsoft.com/office/officeart/2005/8/layout/hierarchy1"/>
    <dgm:cxn modelId="{E710BD6B-BC5B-604B-8DDC-37D7F110CFA3}" type="presParOf" srcId="{88EBA625-CAF7-E04B-9CA6-8090F63E91B9}" destId="{CCF5F994-7A05-E74E-A084-FDACAF34B673}" srcOrd="0" destOrd="0" presId="urn:microsoft.com/office/officeart/2005/8/layout/hierarchy1"/>
    <dgm:cxn modelId="{E6C97D15-590F-AC4B-9403-3000D322F4CC}" type="presParOf" srcId="{CCF5F994-7A05-E74E-A084-FDACAF34B673}" destId="{080BC3A4-1C8E-F746-962E-F63756E2AC5E}" srcOrd="0" destOrd="0" presId="urn:microsoft.com/office/officeart/2005/8/layout/hierarchy1"/>
    <dgm:cxn modelId="{85527A65-B8CB-4446-9EA3-8EFBD2B048C2}" type="presParOf" srcId="{CCF5F994-7A05-E74E-A084-FDACAF34B673}" destId="{DE5181D7-C55A-F84E-86B3-B9EF562E28C7}" srcOrd="1" destOrd="0" presId="urn:microsoft.com/office/officeart/2005/8/layout/hierarchy1"/>
    <dgm:cxn modelId="{62E1199D-15CB-D340-B1CE-0843CF08F798}" type="presParOf" srcId="{88EBA625-CAF7-E04B-9CA6-8090F63E91B9}" destId="{B6507211-96F3-D14B-BD74-98A72CD2830F}" srcOrd="1" destOrd="0" presId="urn:microsoft.com/office/officeart/2005/8/layout/hierarchy1"/>
    <dgm:cxn modelId="{AA3ED3A5-33DE-9C49-8D4A-7FEB08803992}" type="presParOf" srcId="{94C6FA12-F8A5-844C-BA76-6F8310EE62B8}" destId="{DF7ADAE1-5101-254F-8DD2-EADD9C3DB96D}" srcOrd="4" destOrd="0" presId="urn:microsoft.com/office/officeart/2005/8/layout/hierarchy1"/>
    <dgm:cxn modelId="{95A5FEC2-4AEF-0D46-850B-43DEDC291C1E}" type="presParOf" srcId="{94C6FA12-F8A5-844C-BA76-6F8310EE62B8}" destId="{8D582E52-E77F-464D-9B5A-80BDE546951F}" srcOrd="5" destOrd="0" presId="urn:microsoft.com/office/officeart/2005/8/layout/hierarchy1"/>
    <dgm:cxn modelId="{FB69315E-B411-7842-B81A-E148E85C35EA}" type="presParOf" srcId="{8D582E52-E77F-464D-9B5A-80BDE546951F}" destId="{EFECF42E-2D77-454D-A04D-B584668C497B}" srcOrd="0" destOrd="0" presId="urn:microsoft.com/office/officeart/2005/8/layout/hierarchy1"/>
    <dgm:cxn modelId="{3A03DD6F-A537-F640-B972-F00865B1698D}" type="presParOf" srcId="{EFECF42E-2D77-454D-A04D-B584668C497B}" destId="{EFB4455C-CD9E-AE49-B146-7E159201C87A}" srcOrd="0" destOrd="0" presId="urn:microsoft.com/office/officeart/2005/8/layout/hierarchy1"/>
    <dgm:cxn modelId="{20755DEC-FFC8-D145-9D4B-0843F4BD901D}" type="presParOf" srcId="{EFECF42E-2D77-454D-A04D-B584668C497B}" destId="{10AFA3B7-35E1-B741-8796-12217AC005A8}" srcOrd="1" destOrd="0" presId="urn:microsoft.com/office/officeart/2005/8/layout/hierarchy1"/>
    <dgm:cxn modelId="{3A1F7CC9-7FD6-114C-A3EE-555C523FB4F9}" type="presParOf" srcId="{8D582E52-E77F-464D-9B5A-80BDE546951F}" destId="{B4A5E73A-16D2-9344-80BB-D6A9353023C5}" srcOrd="1" destOrd="0" presId="urn:microsoft.com/office/officeart/2005/8/layout/hierarchy1"/>
    <dgm:cxn modelId="{9D1B0153-5328-264E-861F-BC229380D36B}" type="presParOf" srcId="{12F3C25D-3B44-C747-9870-F0CAB71DF5CD}" destId="{14E9BE40-EAF8-D942-896F-1DD3E32034CB}" srcOrd="8" destOrd="0" presId="urn:microsoft.com/office/officeart/2005/8/layout/hierarchy1"/>
    <dgm:cxn modelId="{332A0B08-B8BF-0440-90DF-42B089595D63}" type="presParOf" srcId="{12F3C25D-3B44-C747-9870-F0CAB71DF5CD}" destId="{1EE68B88-CC43-1B4C-93D2-5E438A7BF2EA}" srcOrd="9" destOrd="0" presId="urn:microsoft.com/office/officeart/2005/8/layout/hierarchy1"/>
    <dgm:cxn modelId="{4CA38010-989B-3046-8BD9-0F951386B924}" type="presParOf" srcId="{1EE68B88-CC43-1B4C-93D2-5E438A7BF2EA}" destId="{0DFC29A3-5E3E-C840-A87D-FD64563E7B13}" srcOrd="0" destOrd="0" presId="urn:microsoft.com/office/officeart/2005/8/layout/hierarchy1"/>
    <dgm:cxn modelId="{E245863B-1953-2540-B729-C5FBF1C735BB}" type="presParOf" srcId="{0DFC29A3-5E3E-C840-A87D-FD64563E7B13}" destId="{80D4A987-7354-A64F-9A0C-0F6EB35004EC}" srcOrd="0" destOrd="0" presId="urn:microsoft.com/office/officeart/2005/8/layout/hierarchy1"/>
    <dgm:cxn modelId="{D7809E8B-0DC5-A64D-899C-D57ACE2BE483}" type="presParOf" srcId="{0DFC29A3-5E3E-C840-A87D-FD64563E7B13}" destId="{A9CE70C5-6EB5-F747-8671-74E41B7A8C3E}" srcOrd="1" destOrd="0" presId="urn:microsoft.com/office/officeart/2005/8/layout/hierarchy1"/>
    <dgm:cxn modelId="{C80179AC-0C5F-E245-9672-4325E0712D07}" type="presParOf" srcId="{1EE68B88-CC43-1B4C-93D2-5E438A7BF2EA}" destId="{FA643D44-CCE5-CA4D-BFAB-6B61F96E90BC}" srcOrd="1" destOrd="0" presId="urn:microsoft.com/office/officeart/2005/8/layout/hierarchy1"/>
    <dgm:cxn modelId="{FB004F3E-99CE-EB47-8BF7-552241924AE0}" type="presParOf" srcId="{FA643D44-CCE5-CA4D-BFAB-6B61F96E90BC}" destId="{45EE5198-472C-9D42-BE71-EACD1EDD5E6B}" srcOrd="0" destOrd="0" presId="urn:microsoft.com/office/officeart/2005/8/layout/hierarchy1"/>
    <dgm:cxn modelId="{4872A4DD-6174-104D-8D0F-4B8A4348C2FC}" type="presParOf" srcId="{FA643D44-CCE5-CA4D-BFAB-6B61F96E90BC}" destId="{4F6397BA-AE9C-D54E-865B-9D72EC7930C9}" srcOrd="1" destOrd="0" presId="urn:microsoft.com/office/officeart/2005/8/layout/hierarchy1"/>
    <dgm:cxn modelId="{A1335155-60B0-6E41-8FC6-96C80C2AD8CA}" type="presParOf" srcId="{4F6397BA-AE9C-D54E-865B-9D72EC7930C9}" destId="{5563BCD6-3ED8-DA44-BD68-8D1FE503FFEC}" srcOrd="0" destOrd="0" presId="urn:microsoft.com/office/officeart/2005/8/layout/hierarchy1"/>
    <dgm:cxn modelId="{EDF6B9E7-28CB-0946-87E3-8985894BAA3E}" type="presParOf" srcId="{5563BCD6-3ED8-DA44-BD68-8D1FE503FFEC}" destId="{7EC1B6CB-6CCD-B64A-B962-01A270D21EC5}" srcOrd="0" destOrd="0" presId="urn:microsoft.com/office/officeart/2005/8/layout/hierarchy1"/>
    <dgm:cxn modelId="{E41BA800-DF26-6341-8760-09332945313A}" type="presParOf" srcId="{5563BCD6-3ED8-DA44-BD68-8D1FE503FFEC}" destId="{A9E0C5AF-127F-DB47-B476-ACA7C301E65C}" srcOrd="1" destOrd="0" presId="urn:microsoft.com/office/officeart/2005/8/layout/hierarchy1"/>
    <dgm:cxn modelId="{B1DB6CB7-44AD-EC41-91F5-B131BD3C2D10}" type="presParOf" srcId="{4F6397BA-AE9C-D54E-865B-9D72EC7930C9}" destId="{FD55A300-E8E6-9A4B-8A84-4025CC66FE4A}" srcOrd="1" destOrd="0" presId="urn:microsoft.com/office/officeart/2005/8/layout/hierarchy1"/>
    <dgm:cxn modelId="{99D2703C-9074-D64A-9FBB-7F138E536004}" type="presParOf" srcId="{FA643D44-CCE5-CA4D-BFAB-6B61F96E90BC}" destId="{0F9AA71F-6AA5-9A43-BDC1-BFAE3E67B13B}" srcOrd="2" destOrd="0" presId="urn:microsoft.com/office/officeart/2005/8/layout/hierarchy1"/>
    <dgm:cxn modelId="{6C8052AE-4744-2743-845C-5B4EEC03D1E8}" type="presParOf" srcId="{FA643D44-CCE5-CA4D-BFAB-6B61F96E90BC}" destId="{C14B13C4-4162-1A4F-A935-061577F29778}" srcOrd="3" destOrd="0" presId="urn:microsoft.com/office/officeart/2005/8/layout/hierarchy1"/>
    <dgm:cxn modelId="{7A46A42E-BC1C-A64B-A56E-6F9C2DE5A79E}" type="presParOf" srcId="{C14B13C4-4162-1A4F-A935-061577F29778}" destId="{0AF4263C-2CEA-D84F-A384-0FC44B835E76}" srcOrd="0" destOrd="0" presId="urn:microsoft.com/office/officeart/2005/8/layout/hierarchy1"/>
    <dgm:cxn modelId="{6354077C-57B5-B045-B404-BF9BF76676F1}" type="presParOf" srcId="{0AF4263C-2CEA-D84F-A384-0FC44B835E76}" destId="{7409C4FE-FB76-5944-B9FB-00997853BF08}" srcOrd="0" destOrd="0" presId="urn:microsoft.com/office/officeart/2005/8/layout/hierarchy1"/>
    <dgm:cxn modelId="{EF4F4C18-0FB4-7B49-91BF-2B2F757DD557}" type="presParOf" srcId="{0AF4263C-2CEA-D84F-A384-0FC44B835E76}" destId="{918344AD-A6DB-F84D-AB35-9258F25BA69B}" srcOrd="1" destOrd="0" presId="urn:microsoft.com/office/officeart/2005/8/layout/hierarchy1"/>
    <dgm:cxn modelId="{17117E03-BC3F-5C45-B77A-67BF2C9A8E77}" type="presParOf" srcId="{C14B13C4-4162-1A4F-A935-061577F29778}" destId="{F57463B1-F677-C34B-A97E-A8A9665824C7}" srcOrd="1" destOrd="0" presId="urn:microsoft.com/office/officeart/2005/8/layout/hierarchy1"/>
    <dgm:cxn modelId="{19F6E9B7-1145-F64D-94F9-F1E517C8BA8D}" type="presParOf" srcId="{FA643D44-CCE5-CA4D-BFAB-6B61F96E90BC}" destId="{1DC0CD22-0366-5A4F-B55E-9A2243E08E70}" srcOrd="4" destOrd="0" presId="urn:microsoft.com/office/officeart/2005/8/layout/hierarchy1"/>
    <dgm:cxn modelId="{D1474986-78D7-C241-AF17-0C417E8E38BC}" type="presParOf" srcId="{FA643D44-CCE5-CA4D-BFAB-6B61F96E90BC}" destId="{3862E1AF-FE29-0846-B82A-30A445B0C843}" srcOrd="5" destOrd="0" presId="urn:microsoft.com/office/officeart/2005/8/layout/hierarchy1"/>
    <dgm:cxn modelId="{E912AC5E-F23D-654E-995D-70B90C814B82}" type="presParOf" srcId="{3862E1AF-FE29-0846-B82A-30A445B0C843}" destId="{7CCCE32B-7289-EC4D-BDEB-2A4234AA09B4}" srcOrd="0" destOrd="0" presId="urn:microsoft.com/office/officeart/2005/8/layout/hierarchy1"/>
    <dgm:cxn modelId="{17506990-2C52-6F43-838E-676ECC3B246E}" type="presParOf" srcId="{7CCCE32B-7289-EC4D-BDEB-2A4234AA09B4}" destId="{A4B2A6BA-7DA7-9942-9DC1-1524A85514C4}" srcOrd="0" destOrd="0" presId="urn:microsoft.com/office/officeart/2005/8/layout/hierarchy1"/>
    <dgm:cxn modelId="{632ED26D-AD1A-2D48-BD0F-1F430561CA63}" type="presParOf" srcId="{7CCCE32B-7289-EC4D-BDEB-2A4234AA09B4}" destId="{2EC339BF-7F8A-8B4A-9244-06076B5FF608}" srcOrd="1" destOrd="0" presId="urn:microsoft.com/office/officeart/2005/8/layout/hierarchy1"/>
    <dgm:cxn modelId="{7B21132B-8218-A442-A50F-776FC023506F}" type="presParOf" srcId="{3862E1AF-FE29-0846-B82A-30A445B0C843}" destId="{FCEC33BA-0E05-8A47-93E9-9B7EC23F46E9}" srcOrd="1" destOrd="0" presId="urn:microsoft.com/office/officeart/2005/8/layout/hierarchy1"/>
    <dgm:cxn modelId="{57EB095E-F929-3742-976B-5F74DC2EA35C}" type="presParOf" srcId="{FA643D44-CCE5-CA4D-BFAB-6B61F96E90BC}" destId="{7B9BA5AB-9A41-D149-8ECA-EBF0FC6052BA}" srcOrd="6" destOrd="0" presId="urn:microsoft.com/office/officeart/2005/8/layout/hierarchy1"/>
    <dgm:cxn modelId="{B7957A03-0A62-AD40-A4F7-ED5D41604802}" type="presParOf" srcId="{FA643D44-CCE5-CA4D-BFAB-6B61F96E90BC}" destId="{E5A1E508-AFE8-D94F-B6D0-8A88BFBA3D03}" srcOrd="7" destOrd="0" presId="urn:microsoft.com/office/officeart/2005/8/layout/hierarchy1"/>
    <dgm:cxn modelId="{8AE8D714-2E9D-2941-ADD3-6366F11B6F45}" type="presParOf" srcId="{E5A1E508-AFE8-D94F-B6D0-8A88BFBA3D03}" destId="{6D24D860-3BC0-6046-B3C1-3E99953E0DF7}" srcOrd="0" destOrd="0" presId="urn:microsoft.com/office/officeart/2005/8/layout/hierarchy1"/>
    <dgm:cxn modelId="{3912D495-0C20-9647-9696-0E447F49D42E}" type="presParOf" srcId="{6D24D860-3BC0-6046-B3C1-3E99953E0DF7}" destId="{7BC4E111-1884-7745-A254-7C9C1299C512}" srcOrd="0" destOrd="0" presId="urn:microsoft.com/office/officeart/2005/8/layout/hierarchy1"/>
    <dgm:cxn modelId="{3D19D1C8-5A28-7E4C-96D2-8682923CD923}" type="presParOf" srcId="{6D24D860-3BC0-6046-B3C1-3E99953E0DF7}" destId="{2EC8B6B7-FDCD-F847-8088-31B55734486B}" srcOrd="1" destOrd="0" presId="urn:microsoft.com/office/officeart/2005/8/layout/hierarchy1"/>
    <dgm:cxn modelId="{DA6C6880-3EC0-E940-9E03-3DDD11EF97AD}" type="presParOf" srcId="{E5A1E508-AFE8-D94F-B6D0-8A88BFBA3D03}" destId="{35670748-786A-5C45-A930-FB62D4D027FC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8A14354-83E1-3943-A950-A65D5E63D198}" type="doc">
      <dgm:prSet loTypeId="urn:microsoft.com/office/officeart/2005/8/layout/hierarchy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5C6A8A90-DFC0-9841-83F9-D40BBFE1E6BD}">
      <dgm:prSet phldrT="[文本]"/>
      <dgm:spPr/>
      <dgm:t>
        <a:bodyPr/>
        <a:lstStyle/>
        <a:p>
          <a:r>
            <a:rPr lang="zh-CN" altLang="en-US" dirty="0" smtClean="0"/>
            <a:t>登陆注册</a:t>
          </a:r>
          <a:endParaRPr lang="zh-CN" altLang="en-US" dirty="0"/>
        </a:p>
      </dgm:t>
    </dgm:pt>
    <dgm:pt modelId="{50B7FAA2-17AC-E84D-888D-3A35973BF401}" type="parTrans" cxnId="{A2C62393-DD89-6E4A-A148-2EFACBF65C91}">
      <dgm:prSet/>
      <dgm:spPr/>
      <dgm:t>
        <a:bodyPr/>
        <a:lstStyle/>
        <a:p>
          <a:endParaRPr lang="zh-CN" altLang="en-US"/>
        </a:p>
      </dgm:t>
    </dgm:pt>
    <dgm:pt modelId="{28398030-45E1-A345-8DD0-AE9E136E4296}" type="sibTrans" cxnId="{A2C62393-DD89-6E4A-A148-2EFACBF65C91}">
      <dgm:prSet/>
      <dgm:spPr/>
      <dgm:t>
        <a:bodyPr/>
        <a:lstStyle/>
        <a:p>
          <a:endParaRPr lang="zh-CN" altLang="en-US"/>
        </a:p>
      </dgm:t>
    </dgm:pt>
    <dgm:pt modelId="{E038E98B-4EBE-9543-BD14-70768B75D19D}">
      <dgm:prSet phldrT="[文本]"/>
      <dgm:spPr/>
      <dgm:t>
        <a:bodyPr/>
        <a:lstStyle/>
        <a:p>
          <a:r>
            <a:rPr lang="zh-CN" altLang="en-US" dirty="0" smtClean="0"/>
            <a:t>登陆</a:t>
          </a:r>
          <a:endParaRPr lang="zh-CN" altLang="en-US" dirty="0"/>
        </a:p>
      </dgm:t>
    </dgm:pt>
    <dgm:pt modelId="{4748820F-D8D6-DA47-B9DF-91EF20995502}" type="parTrans" cxnId="{8A660827-37F8-B043-9E01-C70CE4A4743B}">
      <dgm:prSet/>
      <dgm:spPr/>
      <dgm:t>
        <a:bodyPr/>
        <a:lstStyle/>
        <a:p>
          <a:endParaRPr lang="zh-CN" altLang="en-US"/>
        </a:p>
      </dgm:t>
    </dgm:pt>
    <dgm:pt modelId="{F2A691F6-666C-664D-B73B-00DBC1249FC5}" type="sibTrans" cxnId="{8A660827-37F8-B043-9E01-C70CE4A4743B}">
      <dgm:prSet/>
      <dgm:spPr/>
      <dgm:t>
        <a:bodyPr/>
        <a:lstStyle/>
        <a:p>
          <a:endParaRPr lang="zh-CN" altLang="en-US"/>
        </a:p>
      </dgm:t>
    </dgm:pt>
    <dgm:pt modelId="{C0A1CCC6-9892-1340-B1CA-A9A3E84DEAB0}">
      <dgm:prSet phldrT="[文本]"/>
      <dgm:spPr/>
      <dgm:t>
        <a:bodyPr/>
        <a:lstStyle/>
        <a:p>
          <a:r>
            <a:rPr lang="zh-CN" altLang="en-US" dirty="0" smtClean="0"/>
            <a:t>求职者登陆</a:t>
          </a:r>
          <a:endParaRPr lang="zh-CN" altLang="en-US" dirty="0"/>
        </a:p>
      </dgm:t>
    </dgm:pt>
    <dgm:pt modelId="{EEC5E0EE-A138-2B4E-BC27-636D939BC09D}" type="parTrans" cxnId="{D9BC5D0E-69C5-6649-A0B2-C81AAB1C5EBE}">
      <dgm:prSet/>
      <dgm:spPr/>
      <dgm:t>
        <a:bodyPr/>
        <a:lstStyle/>
        <a:p>
          <a:endParaRPr lang="zh-CN" altLang="en-US"/>
        </a:p>
      </dgm:t>
    </dgm:pt>
    <dgm:pt modelId="{4DEA4256-4EA5-FE4B-91F8-9D33EAE938EC}" type="sibTrans" cxnId="{D9BC5D0E-69C5-6649-A0B2-C81AAB1C5EBE}">
      <dgm:prSet/>
      <dgm:spPr/>
      <dgm:t>
        <a:bodyPr/>
        <a:lstStyle/>
        <a:p>
          <a:endParaRPr lang="zh-CN" altLang="en-US"/>
        </a:p>
      </dgm:t>
    </dgm:pt>
    <dgm:pt modelId="{6B557C3C-6E7A-0F46-A189-5B1CD6F8C665}">
      <dgm:prSet phldrT="[文本]"/>
      <dgm:spPr/>
      <dgm:t>
        <a:bodyPr/>
        <a:lstStyle/>
        <a:p>
          <a:r>
            <a:rPr lang="zh-CN" altLang="en-US" dirty="0" smtClean="0"/>
            <a:t>企业</a:t>
          </a:r>
          <a:r>
            <a:rPr lang="en-US" altLang="zh-CN" dirty="0" smtClean="0"/>
            <a:t>HR</a:t>
          </a:r>
          <a:r>
            <a:rPr lang="zh-CN" altLang="en-US" dirty="0" smtClean="0"/>
            <a:t>登陆</a:t>
          </a:r>
          <a:endParaRPr lang="zh-CN" altLang="en-US" dirty="0"/>
        </a:p>
      </dgm:t>
    </dgm:pt>
    <dgm:pt modelId="{DB87D973-04D3-EA47-93FA-2FB8D42345B4}" type="parTrans" cxnId="{1DE90038-B708-E641-9D5A-85DF4162BCDA}">
      <dgm:prSet/>
      <dgm:spPr/>
      <dgm:t>
        <a:bodyPr/>
        <a:lstStyle/>
        <a:p>
          <a:endParaRPr lang="zh-CN" altLang="en-US"/>
        </a:p>
      </dgm:t>
    </dgm:pt>
    <dgm:pt modelId="{2E9AC062-43DE-274F-ADE7-0715A6E55E69}" type="sibTrans" cxnId="{1DE90038-B708-E641-9D5A-85DF4162BCDA}">
      <dgm:prSet/>
      <dgm:spPr/>
      <dgm:t>
        <a:bodyPr/>
        <a:lstStyle/>
        <a:p>
          <a:endParaRPr lang="zh-CN" altLang="en-US"/>
        </a:p>
      </dgm:t>
    </dgm:pt>
    <dgm:pt modelId="{24B6F706-F9A1-944D-99CD-822A71FD396D}">
      <dgm:prSet phldrT="[文本]"/>
      <dgm:spPr/>
      <dgm:t>
        <a:bodyPr/>
        <a:lstStyle/>
        <a:p>
          <a:r>
            <a:rPr lang="zh-CN" altLang="en-US" dirty="0" smtClean="0"/>
            <a:t>注册</a:t>
          </a:r>
          <a:endParaRPr lang="zh-CN" altLang="en-US" dirty="0"/>
        </a:p>
      </dgm:t>
    </dgm:pt>
    <dgm:pt modelId="{2F200610-2D76-4646-BC38-39450157C20C}" type="parTrans" cxnId="{B4627660-1EE3-D443-9360-CC956F3888EC}">
      <dgm:prSet/>
      <dgm:spPr/>
      <dgm:t>
        <a:bodyPr/>
        <a:lstStyle/>
        <a:p>
          <a:endParaRPr lang="zh-CN" altLang="en-US"/>
        </a:p>
      </dgm:t>
    </dgm:pt>
    <dgm:pt modelId="{E4D2E130-3BF0-D640-BDB0-B6CA024FC4CA}" type="sibTrans" cxnId="{B4627660-1EE3-D443-9360-CC956F3888EC}">
      <dgm:prSet/>
      <dgm:spPr/>
      <dgm:t>
        <a:bodyPr/>
        <a:lstStyle/>
        <a:p>
          <a:endParaRPr lang="zh-CN" altLang="en-US"/>
        </a:p>
      </dgm:t>
    </dgm:pt>
    <dgm:pt modelId="{140D1AF3-0474-0E40-9D77-BE418BD1CC2A}">
      <dgm:prSet phldrT="[文本]"/>
      <dgm:spPr/>
      <dgm:t>
        <a:bodyPr/>
        <a:lstStyle/>
        <a:p>
          <a:r>
            <a:rPr lang="zh-CN" altLang="en-US" dirty="0" smtClean="0"/>
            <a:t>求职者注册</a:t>
          </a:r>
          <a:endParaRPr lang="zh-CN" altLang="en-US" dirty="0"/>
        </a:p>
      </dgm:t>
    </dgm:pt>
    <dgm:pt modelId="{6316F6AF-9215-1247-AB06-04322A6234A4}" type="parTrans" cxnId="{7B759501-0A54-C641-A341-3B5EC0385D6E}">
      <dgm:prSet/>
      <dgm:spPr/>
      <dgm:t>
        <a:bodyPr/>
        <a:lstStyle/>
        <a:p>
          <a:endParaRPr lang="zh-CN" altLang="en-US"/>
        </a:p>
      </dgm:t>
    </dgm:pt>
    <dgm:pt modelId="{0F84BF2C-683B-7044-A20D-59A83C2D4471}" type="sibTrans" cxnId="{7B759501-0A54-C641-A341-3B5EC0385D6E}">
      <dgm:prSet/>
      <dgm:spPr/>
      <dgm:t>
        <a:bodyPr/>
        <a:lstStyle/>
        <a:p>
          <a:endParaRPr lang="zh-CN" altLang="en-US"/>
        </a:p>
      </dgm:t>
    </dgm:pt>
    <dgm:pt modelId="{B484B48A-2B2B-C24E-BCEF-2FCF761B8005}">
      <dgm:prSet phldrT="[文本]"/>
      <dgm:spPr/>
      <dgm:t>
        <a:bodyPr/>
        <a:lstStyle/>
        <a:p>
          <a:r>
            <a:rPr lang="zh-CN" altLang="en-US" dirty="0" smtClean="0"/>
            <a:t>密码找回</a:t>
          </a:r>
          <a:endParaRPr lang="zh-CN" altLang="en-US" dirty="0"/>
        </a:p>
      </dgm:t>
    </dgm:pt>
    <dgm:pt modelId="{EE742A41-AB14-EF4B-B0A8-413F38A92257}" type="parTrans" cxnId="{80F441E0-49B4-C847-96C8-38A6DD7E9B7F}">
      <dgm:prSet/>
      <dgm:spPr/>
      <dgm:t>
        <a:bodyPr/>
        <a:lstStyle/>
        <a:p>
          <a:endParaRPr lang="zh-CN" altLang="en-US"/>
        </a:p>
      </dgm:t>
    </dgm:pt>
    <dgm:pt modelId="{BDA1A5E4-6729-1B43-A4FD-C25294A4C744}" type="sibTrans" cxnId="{80F441E0-49B4-C847-96C8-38A6DD7E9B7F}">
      <dgm:prSet/>
      <dgm:spPr/>
      <dgm:t>
        <a:bodyPr/>
        <a:lstStyle/>
        <a:p>
          <a:endParaRPr lang="zh-CN" altLang="en-US"/>
        </a:p>
      </dgm:t>
    </dgm:pt>
    <dgm:pt modelId="{360A106E-FFDF-2249-AF0C-1F269BFA0649}">
      <dgm:prSet phldrT="[文本]"/>
      <dgm:spPr/>
      <dgm:t>
        <a:bodyPr/>
        <a:lstStyle/>
        <a:p>
          <a:r>
            <a:rPr lang="zh-CN" altLang="en-US" dirty="0" smtClean="0"/>
            <a:t>企业</a:t>
          </a:r>
          <a:r>
            <a:rPr lang="en-US" altLang="zh-CN" dirty="0" smtClean="0"/>
            <a:t>HR</a:t>
          </a:r>
          <a:r>
            <a:rPr lang="zh-CN" altLang="en-US" dirty="0" smtClean="0"/>
            <a:t>注册</a:t>
          </a:r>
          <a:endParaRPr lang="zh-CN" altLang="en-US" dirty="0"/>
        </a:p>
      </dgm:t>
    </dgm:pt>
    <dgm:pt modelId="{B465C0CF-DB6C-064A-9149-8F7ABBF13D5D}" type="parTrans" cxnId="{0BD8D631-FA48-1A4F-95C1-5A9070F0618E}">
      <dgm:prSet/>
      <dgm:spPr/>
      <dgm:t>
        <a:bodyPr/>
        <a:lstStyle/>
        <a:p>
          <a:endParaRPr lang="zh-CN" altLang="en-US"/>
        </a:p>
      </dgm:t>
    </dgm:pt>
    <dgm:pt modelId="{F02F20B8-A727-4C47-B4FC-90128CFCE10B}" type="sibTrans" cxnId="{0BD8D631-FA48-1A4F-95C1-5A9070F0618E}">
      <dgm:prSet/>
      <dgm:spPr/>
      <dgm:t>
        <a:bodyPr/>
        <a:lstStyle/>
        <a:p>
          <a:endParaRPr lang="zh-CN" altLang="en-US"/>
        </a:p>
      </dgm:t>
    </dgm:pt>
    <dgm:pt modelId="{316279A2-0F70-6347-84C9-442C3E4327EA}">
      <dgm:prSet phldrT="[文本]"/>
      <dgm:spPr/>
      <dgm:t>
        <a:bodyPr/>
        <a:lstStyle/>
        <a:p>
          <a:r>
            <a:rPr lang="zh-CN" altLang="en-US" dirty="0" smtClean="0"/>
            <a:t>合作账号登陆</a:t>
          </a:r>
          <a:endParaRPr lang="zh-CN" altLang="en-US" dirty="0"/>
        </a:p>
      </dgm:t>
    </dgm:pt>
    <dgm:pt modelId="{04AD39C6-26B3-B949-84EE-80575B48E23F}" type="parTrans" cxnId="{F1DA5CEF-E240-2B4D-9158-23AA9E80D152}">
      <dgm:prSet/>
      <dgm:spPr/>
      <dgm:t>
        <a:bodyPr/>
        <a:lstStyle/>
        <a:p>
          <a:endParaRPr lang="zh-CN" altLang="en-US"/>
        </a:p>
      </dgm:t>
    </dgm:pt>
    <dgm:pt modelId="{93BCB17B-9089-034E-B1F3-BFBB39546507}" type="sibTrans" cxnId="{F1DA5CEF-E240-2B4D-9158-23AA9E80D152}">
      <dgm:prSet/>
      <dgm:spPr/>
      <dgm:t>
        <a:bodyPr/>
        <a:lstStyle/>
        <a:p>
          <a:endParaRPr lang="zh-CN" altLang="en-US"/>
        </a:p>
      </dgm:t>
    </dgm:pt>
    <dgm:pt modelId="{C9DB2FA7-38D8-2242-8152-2490B4137E7B}">
      <dgm:prSet phldrT="[文本]"/>
      <dgm:spPr/>
      <dgm:t>
        <a:bodyPr/>
        <a:lstStyle/>
        <a:p>
          <a:r>
            <a:rPr lang="zh-CN" altLang="en-US" dirty="0" smtClean="0"/>
            <a:t>创业者注册</a:t>
          </a:r>
          <a:endParaRPr lang="zh-CN" altLang="en-US" dirty="0"/>
        </a:p>
      </dgm:t>
    </dgm:pt>
    <dgm:pt modelId="{470C0878-5645-5B40-8DB6-377304E6863F}" type="parTrans" cxnId="{82333F2A-530D-2445-A13E-F84B3D990582}">
      <dgm:prSet/>
      <dgm:spPr/>
      <dgm:t>
        <a:bodyPr/>
        <a:lstStyle/>
        <a:p>
          <a:endParaRPr lang="zh-CN" altLang="en-US"/>
        </a:p>
      </dgm:t>
    </dgm:pt>
    <dgm:pt modelId="{1BAC7B1C-C69A-574E-9976-97A681615348}" type="sibTrans" cxnId="{82333F2A-530D-2445-A13E-F84B3D990582}">
      <dgm:prSet/>
      <dgm:spPr/>
      <dgm:t>
        <a:bodyPr/>
        <a:lstStyle/>
        <a:p>
          <a:endParaRPr lang="zh-CN" altLang="en-US"/>
        </a:p>
      </dgm:t>
    </dgm:pt>
    <dgm:pt modelId="{4A7DF16E-C453-DC40-AC52-DA3E82C7258E}" type="pres">
      <dgm:prSet presAssocID="{78A14354-83E1-3943-A950-A65D5E63D198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2039E90A-1F5E-C442-A571-F1110482D5F9}" type="pres">
      <dgm:prSet presAssocID="{5C6A8A90-DFC0-9841-83F9-D40BBFE1E6BD}" presName="hierRoot1" presStyleCnt="0"/>
      <dgm:spPr/>
    </dgm:pt>
    <dgm:pt modelId="{A9F1D4FE-3A82-E744-988D-384A5F4F4A44}" type="pres">
      <dgm:prSet presAssocID="{5C6A8A90-DFC0-9841-83F9-D40BBFE1E6BD}" presName="composite" presStyleCnt="0"/>
      <dgm:spPr/>
    </dgm:pt>
    <dgm:pt modelId="{8061C2A1-51D1-B540-B72D-281D17898E17}" type="pres">
      <dgm:prSet presAssocID="{5C6A8A90-DFC0-9841-83F9-D40BBFE1E6BD}" presName="background" presStyleLbl="node0" presStyleIdx="0" presStyleCnt="1"/>
      <dgm:spPr/>
    </dgm:pt>
    <dgm:pt modelId="{35D0BF19-2F4C-F642-B13F-C8D3E76A3719}" type="pres">
      <dgm:prSet presAssocID="{5C6A8A90-DFC0-9841-83F9-D40BBFE1E6BD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72BB2A3-25F7-4F47-828B-8AFEDBE4026E}" type="pres">
      <dgm:prSet presAssocID="{5C6A8A90-DFC0-9841-83F9-D40BBFE1E6BD}" presName="hierChild2" presStyleCnt="0"/>
      <dgm:spPr/>
    </dgm:pt>
    <dgm:pt modelId="{7F263C3F-A98D-8D4A-B24C-7BC61AE062A5}" type="pres">
      <dgm:prSet presAssocID="{4748820F-D8D6-DA47-B9DF-91EF20995502}" presName="Name10" presStyleLbl="parChTrans1D2" presStyleIdx="0" presStyleCnt="2"/>
      <dgm:spPr/>
      <dgm:t>
        <a:bodyPr/>
        <a:lstStyle/>
        <a:p>
          <a:endParaRPr lang="zh-CN" altLang="en-US"/>
        </a:p>
      </dgm:t>
    </dgm:pt>
    <dgm:pt modelId="{C75F1B1F-6EBE-024D-B070-29B71FA9BAA1}" type="pres">
      <dgm:prSet presAssocID="{E038E98B-4EBE-9543-BD14-70768B75D19D}" presName="hierRoot2" presStyleCnt="0"/>
      <dgm:spPr/>
    </dgm:pt>
    <dgm:pt modelId="{7E5D23B0-F0B0-2A4D-B1E5-40BF6BB83ED4}" type="pres">
      <dgm:prSet presAssocID="{E038E98B-4EBE-9543-BD14-70768B75D19D}" presName="composite2" presStyleCnt="0"/>
      <dgm:spPr/>
    </dgm:pt>
    <dgm:pt modelId="{5B50B097-C2B0-6C45-87CA-596DB3C55916}" type="pres">
      <dgm:prSet presAssocID="{E038E98B-4EBE-9543-BD14-70768B75D19D}" presName="background2" presStyleLbl="node2" presStyleIdx="0" presStyleCnt="2"/>
      <dgm:spPr/>
    </dgm:pt>
    <dgm:pt modelId="{C8336425-D80F-4848-957E-04E0F3BB8D5C}" type="pres">
      <dgm:prSet presAssocID="{E038E98B-4EBE-9543-BD14-70768B75D19D}" presName="text2" presStyleLbl="fgAcc2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0138D78-63EA-2A44-A336-B084FFA35B6D}" type="pres">
      <dgm:prSet presAssocID="{E038E98B-4EBE-9543-BD14-70768B75D19D}" presName="hierChild3" presStyleCnt="0"/>
      <dgm:spPr/>
    </dgm:pt>
    <dgm:pt modelId="{730A66E0-7142-C440-A868-3488B3386FC3}" type="pres">
      <dgm:prSet presAssocID="{EEC5E0EE-A138-2B4E-BC27-636D939BC09D}" presName="Name17" presStyleLbl="parChTrans1D3" presStyleIdx="0" presStyleCnt="7"/>
      <dgm:spPr/>
      <dgm:t>
        <a:bodyPr/>
        <a:lstStyle/>
        <a:p>
          <a:endParaRPr lang="zh-CN" altLang="en-US"/>
        </a:p>
      </dgm:t>
    </dgm:pt>
    <dgm:pt modelId="{8138758E-BA07-1D41-925C-D1897572ACDA}" type="pres">
      <dgm:prSet presAssocID="{C0A1CCC6-9892-1340-B1CA-A9A3E84DEAB0}" presName="hierRoot3" presStyleCnt="0"/>
      <dgm:spPr/>
    </dgm:pt>
    <dgm:pt modelId="{E4493CD8-B8E7-BA47-A885-556482F3037F}" type="pres">
      <dgm:prSet presAssocID="{C0A1CCC6-9892-1340-B1CA-A9A3E84DEAB0}" presName="composite3" presStyleCnt="0"/>
      <dgm:spPr/>
    </dgm:pt>
    <dgm:pt modelId="{7BF801E8-B4A6-454E-934B-6B815D3B5E8E}" type="pres">
      <dgm:prSet presAssocID="{C0A1CCC6-9892-1340-B1CA-A9A3E84DEAB0}" presName="background3" presStyleLbl="node3" presStyleIdx="0" presStyleCnt="7"/>
      <dgm:spPr/>
    </dgm:pt>
    <dgm:pt modelId="{309DBFFD-68D9-9849-90BB-586FDFEB59E5}" type="pres">
      <dgm:prSet presAssocID="{C0A1CCC6-9892-1340-B1CA-A9A3E84DEAB0}" presName="text3" presStyleLbl="fgAcc3" presStyleIdx="0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4E53D85-EAF2-ED4C-94B8-0AAFE42B8416}" type="pres">
      <dgm:prSet presAssocID="{C0A1CCC6-9892-1340-B1CA-A9A3E84DEAB0}" presName="hierChild4" presStyleCnt="0"/>
      <dgm:spPr/>
    </dgm:pt>
    <dgm:pt modelId="{EAA04A90-7643-0E45-86FD-F577DEF65964}" type="pres">
      <dgm:prSet presAssocID="{DB87D973-04D3-EA47-93FA-2FB8D42345B4}" presName="Name17" presStyleLbl="parChTrans1D3" presStyleIdx="1" presStyleCnt="7"/>
      <dgm:spPr/>
      <dgm:t>
        <a:bodyPr/>
        <a:lstStyle/>
        <a:p>
          <a:endParaRPr lang="zh-CN" altLang="en-US"/>
        </a:p>
      </dgm:t>
    </dgm:pt>
    <dgm:pt modelId="{192F08D4-0675-1942-9FF4-29400EB4B05B}" type="pres">
      <dgm:prSet presAssocID="{6B557C3C-6E7A-0F46-A189-5B1CD6F8C665}" presName="hierRoot3" presStyleCnt="0"/>
      <dgm:spPr/>
    </dgm:pt>
    <dgm:pt modelId="{E4710329-9428-CD48-B151-E21D5D2DB6AF}" type="pres">
      <dgm:prSet presAssocID="{6B557C3C-6E7A-0F46-A189-5B1CD6F8C665}" presName="composite3" presStyleCnt="0"/>
      <dgm:spPr/>
    </dgm:pt>
    <dgm:pt modelId="{DCC90380-8E16-3C42-93DA-A6F958869185}" type="pres">
      <dgm:prSet presAssocID="{6B557C3C-6E7A-0F46-A189-5B1CD6F8C665}" presName="background3" presStyleLbl="node3" presStyleIdx="1" presStyleCnt="7"/>
      <dgm:spPr/>
    </dgm:pt>
    <dgm:pt modelId="{8CD5A5B6-0FDA-2C46-9635-5B188C836A20}" type="pres">
      <dgm:prSet presAssocID="{6B557C3C-6E7A-0F46-A189-5B1CD6F8C665}" presName="text3" presStyleLbl="fgAcc3" presStyleIdx="1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107BBD4-531C-1344-A4C4-7838A0A43573}" type="pres">
      <dgm:prSet presAssocID="{6B557C3C-6E7A-0F46-A189-5B1CD6F8C665}" presName="hierChild4" presStyleCnt="0"/>
      <dgm:spPr/>
    </dgm:pt>
    <dgm:pt modelId="{ECA71B24-5C82-F94D-B4E6-939569A3CF21}" type="pres">
      <dgm:prSet presAssocID="{EE742A41-AB14-EF4B-B0A8-413F38A92257}" presName="Name17" presStyleLbl="parChTrans1D3" presStyleIdx="2" presStyleCnt="7"/>
      <dgm:spPr/>
      <dgm:t>
        <a:bodyPr/>
        <a:lstStyle/>
        <a:p>
          <a:endParaRPr lang="zh-CN" altLang="en-US"/>
        </a:p>
      </dgm:t>
    </dgm:pt>
    <dgm:pt modelId="{6E8D541A-12FF-A748-867B-92D6AE6F63F8}" type="pres">
      <dgm:prSet presAssocID="{B484B48A-2B2B-C24E-BCEF-2FCF761B8005}" presName="hierRoot3" presStyleCnt="0"/>
      <dgm:spPr/>
    </dgm:pt>
    <dgm:pt modelId="{71EF1322-1E1B-E94E-ABD5-6471539A5DC7}" type="pres">
      <dgm:prSet presAssocID="{B484B48A-2B2B-C24E-BCEF-2FCF761B8005}" presName="composite3" presStyleCnt="0"/>
      <dgm:spPr/>
    </dgm:pt>
    <dgm:pt modelId="{ACD095B6-80DF-DB48-BE09-1D6A8BB472CF}" type="pres">
      <dgm:prSet presAssocID="{B484B48A-2B2B-C24E-BCEF-2FCF761B8005}" presName="background3" presStyleLbl="node3" presStyleIdx="2" presStyleCnt="7"/>
      <dgm:spPr/>
    </dgm:pt>
    <dgm:pt modelId="{C9E481D1-A501-E346-853C-4BA9E81F8BC9}" type="pres">
      <dgm:prSet presAssocID="{B484B48A-2B2B-C24E-BCEF-2FCF761B8005}" presName="text3" presStyleLbl="fgAcc3" presStyleIdx="2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98213CF-D748-E348-9DB3-BE4717D25A32}" type="pres">
      <dgm:prSet presAssocID="{B484B48A-2B2B-C24E-BCEF-2FCF761B8005}" presName="hierChild4" presStyleCnt="0"/>
      <dgm:spPr/>
    </dgm:pt>
    <dgm:pt modelId="{28CACE3D-7CFA-D542-A5BF-2D8874E5B021}" type="pres">
      <dgm:prSet presAssocID="{04AD39C6-26B3-B949-84EE-80575B48E23F}" presName="Name17" presStyleLbl="parChTrans1D3" presStyleIdx="3" presStyleCnt="7"/>
      <dgm:spPr/>
      <dgm:t>
        <a:bodyPr/>
        <a:lstStyle/>
        <a:p>
          <a:endParaRPr lang="zh-CN" altLang="en-US"/>
        </a:p>
      </dgm:t>
    </dgm:pt>
    <dgm:pt modelId="{C9E28857-CD26-904A-B464-F80073A05FE4}" type="pres">
      <dgm:prSet presAssocID="{316279A2-0F70-6347-84C9-442C3E4327EA}" presName="hierRoot3" presStyleCnt="0"/>
      <dgm:spPr/>
    </dgm:pt>
    <dgm:pt modelId="{E0C19397-4F7F-0241-AD8E-40F6B471D7DF}" type="pres">
      <dgm:prSet presAssocID="{316279A2-0F70-6347-84C9-442C3E4327EA}" presName="composite3" presStyleCnt="0"/>
      <dgm:spPr/>
    </dgm:pt>
    <dgm:pt modelId="{AADAF0F8-2589-594A-A65A-AF3B3330FBDE}" type="pres">
      <dgm:prSet presAssocID="{316279A2-0F70-6347-84C9-442C3E4327EA}" presName="background3" presStyleLbl="node3" presStyleIdx="3" presStyleCnt="7"/>
      <dgm:spPr/>
    </dgm:pt>
    <dgm:pt modelId="{C3CD27A7-FF74-0441-AD12-47DEB0E83211}" type="pres">
      <dgm:prSet presAssocID="{316279A2-0F70-6347-84C9-442C3E4327EA}" presName="text3" presStyleLbl="fgAcc3" presStyleIdx="3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4216EA2-96EB-A541-83D9-E0612E1C2F0A}" type="pres">
      <dgm:prSet presAssocID="{316279A2-0F70-6347-84C9-442C3E4327EA}" presName="hierChild4" presStyleCnt="0"/>
      <dgm:spPr/>
    </dgm:pt>
    <dgm:pt modelId="{F5CE2BB2-349D-E446-9F2E-07668B0EFF7D}" type="pres">
      <dgm:prSet presAssocID="{2F200610-2D76-4646-BC38-39450157C20C}" presName="Name10" presStyleLbl="parChTrans1D2" presStyleIdx="1" presStyleCnt="2"/>
      <dgm:spPr/>
      <dgm:t>
        <a:bodyPr/>
        <a:lstStyle/>
        <a:p>
          <a:endParaRPr lang="zh-CN" altLang="en-US"/>
        </a:p>
      </dgm:t>
    </dgm:pt>
    <dgm:pt modelId="{79D1FA49-D101-5343-BEFB-6A8B4A7ED6B0}" type="pres">
      <dgm:prSet presAssocID="{24B6F706-F9A1-944D-99CD-822A71FD396D}" presName="hierRoot2" presStyleCnt="0"/>
      <dgm:spPr/>
    </dgm:pt>
    <dgm:pt modelId="{21C8C89E-A323-5545-B07C-E967A9B75E43}" type="pres">
      <dgm:prSet presAssocID="{24B6F706-F9A1-944D-99CD-822A71FD396D}" presName="composite2" presStyleCnt="0"/>
      <dgm:spPr/>
    </dgm:pt>
    <dgm:pt modelId="{F66F91AE-0148-514B-9726-57751C3FE9EC}" type="pres">
      <dgm:prSet presAssocID="{24B6F706-F9A1-944D-99CD-822A71FD396D}" presName="background2" presStyleLbl="node2" presStyleIdx="1" presStyleCnt="2"/>
      <dgm:spPr/>
    </dgm:pt>
    <dgm:pt modelId="{AFD43703-1695-E04A-9AF6-F9E4E61DE980}" type="pres">
      <dgm:prSet presAssocID="{24B6F706-F9A1-944D-99CD-822A71FD396D}" presName="text2" presStyleLbl="fgAcc2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F513ABE-8A31-2D40-8461-6711F183F54C}" type="pres">
      <dgm:prSet presAssocID="{24B6F706-F9A1-944D-99CD-822A71FD396D}" presName="hierChild3" presStyleCnt="0"/>
      <dgm:spPr/>
    </dgm:pt>
    <dgm:pt modelId="{0575FE1D-93B0-014A-8321-EF0187C2EB7A}" type="pres">
      <dgm:prSet presAssocID="{6316F6AF-9215-1247-AB06-04322A6234A4}" presName="Name17" presStyleLbl="parChTrans1D3" presStyleIdx="4" presStyleCnt="7"/>
      <dgm:spPr/>
      <dgm:t>
        <a:bodyPr/>
        <a:lstStyle/>
        <a:p>
          <a:endParaRPr lang="zh-CN" altLang="en-US"/>
        </a:p>
      </dgm:t>
    </dgm:pt>
    <dgm:pt modelId="{50DF5D87-42BC-B641-B748-843DED6ED87A}" type="pres">
      <dgm:prSet presAssocID="{140D1AF3-0474-0E40-9D77-BE418BD1CC2A}" presName="hierRoot3" presStyleCnt="0"/>
      <dgm:spPr/>
    </dgm:pt>
    <dgm:pt modelId="{9C23AD95-B4A2-EA44-A4B3-C7284120CAAE}" type="pres">
      <dgm:prSet presAssocID="{140D1AF3-0474-0E40-9D77-BE418BD1CC2A}" presName="composite3" presStyleCnt="0"/>
      <dgm:spPr/>
    </dgm:pt>
    <dgm:pt modelId="{EE2CB89B-C066-564C-9423-CAF378D61958}" type="pres">
      <dgm:prSet presAssocID="{140D1AF3-0474-0E40-9D77-BE418BD1CC2A}" presName="background3" presStyleLbl="node3" presStyleIdx="4" presStyleCnt="7"/>
      <dgm:spPr/>
    </dgm:pt>
    <dgm:pt modelId="{55482501-3B05-324E-B4A9-4A5D4483238B}" type="pres">
      <dgm:prSet presAssocID="{140D1AF3-0474-0E40-9D77-BE418BD1CC2A}" presName="text3" presStyleLbl="fgAcc3" presStyleIdx="4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5B43D4F-2B6E-5D45-BD2D-A20BF6FE4DA2}" type="pres">
      <dgm:prSet presAssocID="{140D1AF3-0474-0E40-9D77-BE418BD1CC2A}" presName="hierChild4" presStyleCnt="0"/>
      <dgm:spPr/>
    </dgm:pt>
    <dgm:pt modelId="{880A83B4-1FEB-914A-B971-2796F557BEEC}" type="pres">
      <dgm:prSet presAssocID="{B465C0CF-DB6C-064A-9149-8F7ABBF13D5D}" presName="Name17" presStyleLbl="parChTrans1D3" presStyleIdx="5" presStyleCnt="7"/>
      <dgm:spPr/>
      <dgm:t>
        <a:bodyPr/>
        <a:lstStyle/>
        <a:p>
          <a:endParaRPr lang="zh-CN" altLang="en-US"/>
        </a:p>
      </dgm:t>
    </dgm:pt>
    <dgm:pt modelId="{1F8BE2D7-3AA7-E643-A348-63C770D60DBD}" type="pres">
      <dgm:prSet presAssocID="{360A106E-FFDF-2249-AF0C-1F269BFA0649}" presName="hierRoot3" presStyleCnt="0"/>
      <dgm:spPr/>
    </dgm:pt>
    <dgm:pt modelId="{98D7547F-1097-3543-8F8E-47645945CA3A}" type="pres">
      <dgm:prSet presAssocID="{360A106E-FFDF-2249-AF0C-1F269BFA0649}" presName="composite3" presStyleCnt="0"/>
      <dgm:spPr/>
    </dgm:pt>
    <dgm:pt modelId="{ACFC24A3-BD25-8747-BC8F-E6CECA5EC317}" type="pres">
      <dgm:prSet presAssocID="{360A106E-FFDF-2249-AF0C-1F269BFA0649}" presName="background3" presStyleLbl="node3" presStyleIdx="5" presStyleCnt="7"/>
      <dgm:spPr/>
    </dgm:pt>
    <dgm:pt modelId="{98939739-27DA-6A43-A357-0B5F874B1C65}" type="pres">
      <dgm:prSet presAssocID="{360A106E-FFDF-2249-AF0C-1F269BFA0649}" presName="text3" presStyleLbl="fgAcc3" presStyleIdx="5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8B12E10-FD61-E84D-A892-7454FD4D970E}" type="pres">
      <dgm:prSet presAssocID="{360A106E-FFDF-2249-AF0C-1F269BFA0649}" presName="hierChild4" presStyleCnt="0"/>
      <dgm:spPr/>
    </dgm:pt>
    <dgm:pt modelId="{8F3579F7-21C9-9F4D-B478-CE862EDB7DDB}" type="pres">
      <dgm:prSet presAssocID="{470C0878-5645-5B40-8DB6-377304E6863F}" presName="Name17" presStyleLbl="parChTrans1D3" presStyleIdx="6" presStyleCnt="7"/>
      <dgm:spPr/>
      <dgm:t>
        <a:bodyPr/>
        <a:lstStyle/>
        <a:p>
          <a:endParaRPr lang="zh-CN" altLang="en-US"/>
        </a:p>
      </dgm:t>
    </dgm:pt>
    <dgm:pt modelId="{3EC282F5-1989-7344-8D5C-A68BBB580283}" type="pres">
      <dgm:prSet presAssocID="{C9DB2FA7-38D8-2242-8152-2490B4137E7B}" presName="hierRoot3" presStyleCnt="0"/>
      <dgm:spPr/>
    </dgm:pt>
    <dgm:pt modelId="{BA2FF70B-C9D9-514F-85C1-8DDF4D006091}" type="pres">
      <dgm:prSet presAssocID="{C9DB2FA7-38D8-2242-8152-2490B4137E7B}" presName="composite3" presStyleCnt="0"/>
      <dgm:spPr/>
    </dgm:pt>
    <dgm:pt modelId="{94D83DC0-77C9-1B40-9A70-6D60FB5FCB98}" type="pres">
      <dgm:prSet presAssocID="{C9DB2FA7-38D8-2242-8152-2490B4137E7B}" presName="background3" presStyleLbl="node3" presStyleIdx="6" presStyleCnt="7"/>
      <dgm:spPr/>
    </dgm:pt>
    <dgm:pt modelId="{43EF8413-7779-A14F-A11B-FEF813E8368A}" type="pres">
      <dgm:prSet presAssocID="{C9DB2FA7-38D8-2242-8152-2490B4137E7B}" presName="text3" presStyleLbl="fgAcc3" presStyleIdx="6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76BA14A-857B-AF48-935C-72E6C59F7627}" type="pres">
      <dgm:prSet presAssocID="{C9DB2FA7-38D8-2242-8152-2490B4137E7B}" presName="hierChild4" presStyleCnt="0"/>
      <dgm:spPr/>
    </dgm:pt>
  </dgm:ptLst>
  <dgm:cxnLst>
    <dgm:cxn modelId="{BAF511BF-C1C9-AB4F-84EA-02603A2AE33A}" type="presOf" srcId="{E038E98B-4EBE-9543-BD14-70768B75D19D}" destId="{C8336425-D80F-4848-957E-04E0F3BB8D5C}" srcOrd="0" destOrd="0" presId="urn:microsoft.com/office/officeart/2005/8/layout/hierarchy1"/>
    <dgm:cxn modelId="{74E3231D-843D-594A-BB96-F6E524BB8475}" type="presOf" srcId="{B484B48A-2B2B-C24E-BCEF-2FCF761B8005}" destId="{C9E481D1-A501-E346-853C-4BA9E81F8BC9}" srcOrd="0" destOrd="0" presId="urn:microsoft.com/office/officeart/2005/8/layout/hierarchy1"/>
    <dgm:cxn modelId="{7F961051-E193-5741-86ED-FEED227A2839}" type="presOf" srcId="{C9DB2FA7-38D8-2242-8152-2490B4137E7B}" destId="{43EF8413-7779-A14F-A11B-FEF813E8368A}" srcOrd="0" destOrd="0" presId="urn:microsoft.com/office/officeart/2005/8/layout/hierarchy1"/>
    <dgm:cxn modelId="{0269ECB9-FD02-1647-888C-BA70895C4A25}" type="presOf" srcId="{2F200610-2D76-4646-BC38-39450157C20C}" destId="{F5CE2BB2-349D-E446-9F2E-07668B0EFF7D}" srcOrd="0" destOrd="0" presId="urn:microsoft.com/office/officeart/2005/8/layout/hierarchy1"/>
    <dgm:cxn modelId="{D9BC5D0E-69C5-6649-A0B2-C81AAB1C5EBE}" srcId="{E038E98B-4EBE-9543-BD14-70768B75D19D}" destId="{C0A1CCC6-9892-1340-B1CA-A9A3E84DEAB0}" srcOrd="0" destOrd="0" parTransId="{EEC5E0EE-A138-2B4E-BC27-636D939BC09D}" sibTransId="{4DEA4256-4EA5-FE4B-91F8-9D33EAE938EC}"/>
    <dgm:cxn modelId="{E68BBCF9-FAD0-2D4D-9A0C-4FE474AB88AC}" type="presOf" srcId="{B465C0CF-DB6C-064A-9149-8F7ABBF13D5D}" destId="{880A83B4-1FEB-914A-B971-2796F557BEEC}" srcOrd="0" destOrd="0" presId="urn:microsoft.com/office/officeart/2005/8/layout/hierarchy1"/>
    <dgm:cxn modelId="{82333F2A-530D-2445-A13E-F84B3D990582}" srcId="{24B6F706-F9A1-944D-99CD-822A71FD396D}" destId="{C9DB2FA7-38D8-2242-8152-2490B4137E7B}" srcOrd="2" destOrd="0" parTransId="{470C0878-5645-5B40-8DB6-377304E6863F}" sibTransId="{1BAC7B1C-C69A-574E-9976-97A681615348}"/>
    <dgm:cxn modelId="{E29C4539-AD34-7648-A707-CBA7F3623517}" type="presOf" srcId="{78A14354-83E1-3943-A950-A65D5E63D198}" destId="{4A7DF16E-C453-DC40-AC52-DA3E82C7258E}" srcOrd="0" destOrd="0" presId="urn:microsoft.com/office/officeart/2005/8/layout/hierarchy1"/>
    <dgm:cxn modelId="{86C21FC3-017D-0245-B52D-A332AEF2DFF1}" type="presOf" srcId="{470C0878-5645-5B40-8DB6-377304E6863F}" destId="{8F3579F7-21C9-9F4D-B478-CE862EDB7DDB}" srcOrd="0" destOrd="0" presId="urn:microsoft.com/office/officeart/2005/8/layout/hierarchy1"/>
    <dgm:cxn modelId="{D6AB3D23-7A3F-D64E-9181-BCAB76737CF2}" type="presOf" srcId="{EEC5E0EE-A138-2B4E-BC27-636D939BC09D}" destId="{730A66E0-7142-C440-A868-3488B3386FC3}" srcOrd="0" destOrd="0" presId="urn:microsoft.com/office/officeart/2005/8/layout/hierarchy1"/>
    <dgm:cxn modelId="{F1DA5CEF-E240-2B4D-9158-23AA9E80D152}" srcId="{E038E98B-4EBE-9543-BD14-70768B75D19D}" destId="{316279A2-0F70-6347-84C9-442C3E4327EA}" srcOrd="3" destOrd="0" parTransId="{04AD39C6-26B3-B949-84EE-80575B48E23F}" sibTransId="{93BCB17B-9089-034E-B1F3-BFBB39546507}"/>
    <dgm:cxn modelId="{29052901-1623-5044-B04C-BA3C1A0EF6D0}" type="presOf" srcId="{5C6A8A90-DFC0-9841-83F9-D40BBFE1E6BD}" destId="{35D0BF19-2F4C-F642-B13F-C8D3E76A3719}" srcOrd="0" destOrd="0" presId="urn:microsoft.com/office/officeart/2005/8/layout/hierarchy1"/>
    <dgm:cxn modelId="{7A562DBD-31AF-D643-9145-420215EBF6B3}" type="presOf" srcId="{6316F6AF-9215-1247-AB06-04322A6234A4}" destId="{0575FE1D-93B0-014A-8321-EF0187C2EB7A}" srcOrd="0" destOrd="0" presId="urn:microsoft.com/office/officeart/2005/8/layout/hierarchy1"/>
    <dgm:cxn modelId="{EDD14088-A127-1145-97EC-F3749C602B49}" type="presOf" srcId="{140D1AF3-0474-0E40-9D77-BE418BD1CC2A}" destId="{55482501-3B05-324E-B4A9-4A5D4483238B}" srcOrd="0" destOrd="0" presId="urn:microsoft.com/office/officeart/2005/8/layout/hierarchy1"/>
    <dgm:cxn modelId="{C16785C2-9DAC-8546-AD6A-A9C5BBC842B2}" type="presOf" srcId="{EE742A41-AB14-EF4B-B0A8-413F38A92257}" destId="{ECA71B24-5C82-F94D-B4E6-939569A3CF21}" srcOrd="0" destOrd="0" presId="urn:microsoft.com/office/officeart/2005/8/layout/hierarchy1"/>
    <dgm:cxn modelId="{2F14CFEF-C81F-0A4E-96EB-8411C3B68D27}" type="presOf" srcId="{6B557C3C-6E7A-0F46-A189-5B1CD6F8C665}" destId="{8CD5A5B6-0FDA-2C46-9635-5B188C836A20}" srcOrd="0" destOrd="0" presId="urn:microsoft.com/office/officeart/2005/8/layout/hierarchy1"/>
    <dgm:cxn modelId="{ABE60B16-FF3D-F14A-9D66-E546F1913D0B}" type="presOf" srcId="{C0A1CCC6-9892-1340-B1CA-A9A3E84DEAB0}" destId="{309DBFFD-68D9-9849-90BB-586FDFEB59E5}" srcOrd="0" destOrd="0" presId="urn:microsoft.com/office/officeart/2005/8/layout/hierarchy1"/>
    <dgm:cxn modelId="{3024948B-D509-5B49-97BD-9F3925018B25}" type="presOf" srcId="{4748820F-D8D6-DA47-B9DF-91EF20995502}" destId="{7F263C3F-A98D-8D4A-B24C-7BC61AE062A5}" srcOrd="0" destOrd="0" presId="urn:microsoft.com/office/officeart/2005/8/layout/hierarchy1"/>
    <dgm:cxn modelId="{284BEEF8-893F-C344-8912-9586EF174813}" type="presOf" srcId="{316279A2-0F70-6347-84C9-442C3E4327EA}" destId="{C3CD27A7-FF74-0441-AD12-47DEB0E83211}" srcOrd="0" destOrd="0" presId="urn:microsoft.com/office/officeart/2005/8/layout/hierarchy1"/>
    <dgm:cxn modelId="{1DE90038-B708-E641-9D5A-85DF4162BCDA}" srcId="{E038E98B-4EBE-9543-BD14-70768B75D19D}" destId="{6B557C3C-6E7A-0F46-A189-5B1CD6F8C665}" srcOrd="1" destOrd="0" parTransId="{DB87D973-04D3-EA47-93FA-2FB8D42345B4}" sibTransId="{2E9AC062-43DE-274F-ADE7-0715A6E55E69}"/>
    <dgm:cxn modelId="{2C4C6C8D-BB84-054F-8149-797A9F0E06E7}" type="presOf" srcId="{24B6F706-F9A1-944D-99CD-822A71FD396D}" destId="{AFD43703-1695-E04A-9AF6-F9E4E61DE980}" srcOrd="0" destOrd="0" presId="urn:microsoft.com/office/officeart/2005/8/layout/hierarchy1"/>
    <dgm:cxn modelId="{9F0C0BF3-9232-6546-981C-4BFB8884ABCF}" type="presOf" srcId="{DB87D973-04D3-EA47-93FA-2FB8D42345B4}" destId="{EAA04A90-7643-0E45-86FD-F577DEF65964}" srcOrd="0" destOrd="0" presId="urn:microsoft.com/office/officeart/2005/8/layout/hierarchy1"/>
    <dgm:cxn modelId="{8A660827-37F8-B043-9E01-C70CE4A4743B}" srcId="{5C6A8A90-DFC0-9841-83F9-D40BBFE1E6BD}" destId="{E038E98B-4EBE-9543-BD14-70768B75D19D}" srcOrd="0" destOrd="0" parTransId="{4748820F-D8D6-DA47-B9DF-91EF20995502}" sibTransId="{F2A691F6-666C-664D-B73B-00DBC1249FC5}"/>
    <dgm:cxn modelId="{80F441E0-49B4-C847-96C8-38A6DD7E9B7F}" srcId="{E038E98B-4EBE-9543-BD14-70768B75D19D}" destId="{B484B48A-2B2B-C24E-BCEF-2FCF761B8005}" srcOrd="2" destOrd="0" parTransId="{EE742A41-AB14-EF4B-B0A8-413F38A92257}" sibTransId="{BDA1A5E4-6729-1B43-A4FD-C25294A4C744}"/>
    <dgm:cxn modelId="{C86C7228-F3B0-524D-8489-71F03FC9C5F6}" type="presOf" srcId="{360A106E-FFDF-2249-AF0C-1F269BFA0649}" destId="{98939739-27DA-6A43-A357-0B5F874B1C65}" srcOrd="0" destOrd="0" presId="urn:microsoft.com/office/officeart/2005/8/layout/hierarchy1"/>
    <dgm:cxn modelId="{B4627660-1EE3-D443-9360-CC956F3888EC}" srcId="{5C6A8A90-DFC0-9841-83F9-D40BBFE1E6BD}" destId="{24B6F706-F9A1-944D-99CD-822A71FD396D}" srcOrd="1" destOrd="0" parTransId="{2F200610-2D76-4646-BC38-39450157C20C}" sibTransId="{E4D2E130-3BF0-D640-BDB0-B6CA024FC4CA}"/>
    <dgm:cxn modelId="{7B759501-0A54-C641-A341-3B5EC0385D6E}" srcId="{24B6F706-F9A1-944D-99CD-822A71FD396D}" destId="{140D1AF3-0474-0E40-9D77-BE418BD1CC2A}" srcOrd="0" destOrd="0" parTransId="{6316F6AF-9215-1247-AB06-04322A6234A4}" sibTransId="{0F84BF2C-683B-7044-A20D-59A83C2D4471}"/>
    <dgm:cxn modelId="{31136C7D-13D1-6541-A717-0AA80AEA3822}" type="presOf" srcId="{04AD39C6-26B3-B949-84EE-80575B48E23F}" destId="{28CACE3D-7CFA-D542-A5BF-2D8874E5B021}" srcOrd="0" destOrd="0" presId="urn:microsoft.com/office/officeart/2005/8/layout/hierarchy1"/>
    <dgm:cxn modelId="{0BD8D631-FA48-1A4F-95C1-5A9070F0618E}" srcId="{24B6F706-F9A1-944D-99CD-822A71FD396D}" destId="{360A106E-FFDF-2249-AF0C-1F269BFA0649}" srcOrd="1" destOrd="0" parTransId="{B465C0CF-DB6C-064A-9149-8F7ABBF13D5D}" sibTransId="{F02F20B8-A727-4C47-B4FC-90128CFCE10B}"/>
    <dgm:cxn modelId="{A2C62393-DD89-6E4A-A148-2EFACBF65C91}" srcId="{78A14354-83E1-3943-A950-A65D5E63D198}" destId="{5C6A8A90-DFC0-9841-83F9-D40BBFE1E6BD}" srcOrd="0" destOrd="0" parTransId="{50B7FAA2-17AC-E84D-888D-3A35973BF401}" sibTransId="{28398030-45E1-A345-8DD0-AE9E136E4296}"/>
    <dgm:cxn modelId="{433EDD20-E207-D94D-8BFF-390C14C87EAF}" type="presParOf" srcId="{4A7DF16E-C453-DC40-AC52-DA3E82C7258E}" destId="{2039E90A-1F5E-C442-A571-F1110482D5F9}" srcOrd="0" destOrd="0" presId="urn:microsoft.com/office/officeart/2005/8/layout/hierarchy1"/>
    <dgm:cxn modelId="{0401A790-342F-8E45-8B34-4FBCFD111FFA}" type="presParOf" srcId="{2039E90A-1F5E-C442-A571-F1110482D5F9}" destId="{A9F1D4FE-3A82-E744-988D-384A5F4F4A44}" srcOrd="0" destOrd="0" presId="urn:microsoft.com/office/officeart/2005/8/layout/hierarchy1"/>
    <dgm:cxn modelId="{09D89B39-FCAC-DB47-9424-BDA8653C86D3}" type="presParOf" srcId="{A9F1D4FE-3A82-E744-988D-384A5F4F4A44}" destId="{8061C2A1-51D1-B540-B72D-281D17898E17}" srcOrd="0" destOrd="0" presId="urn:microsoft.com/office/officeart/2005/8/layout/hierarchy1"/>
    <dgm:cxn modelId="{BF0CE1E4-FB45-5F4C-8A01-D83F57ADE59C}" type="presParOf" srcId="{A9F1D4FE-3A82-E744-988D-384A5F4F4A44}" destId="{35D0BF19-2F4C-F642-B13F-C8D3E76A3719}" srcOrd="1" destOrd="0" presId="urn:microsoft.com/office/officeart/2005/8/layout/hierarchy1"/>
    <dgm:cxn modelId="{4EDFE5E8-8258-2C4E-9FB3-E30F8A71B40B}" type="presParOf" srcId="{2039E90A-1F5E-C442-A571-F1110482D5F9}" destId="{172BB2A3-25F7-4F47-828B-8AFEDBE4026E}" srcOrd="1" destOrd="0" presId="urn:microsoft.com/office/officeart/2005/8/layout/hierarchy1"/>
    <dgm:cxn modelId="{4EB6D72A-2FAC-DB44-8058-1EB869D9785A}" type="presParOf" srcId="{172BB2A3-25F7-4F47-828B-8AFEDBE4026E}" destId="{7F263C3F-A98D-8D4A-B24C-7BC61AE062A5}" srcOrd="0" destOrd="0" presId="urn:microsoft.com/office/officeart/2005/8/layout/hierarchy1"/>
    <dgm:cxn modelId="{3C403D01-8B66-8940-BC42-56361875D8F5}" type="presParOf" srcId="{172BB2A3-25F7-4F47-828B-8AFEDBE4026E}" destId="{C75F1B1F-6EBE-024D-B070-29B71FA9BAA1}" srcOrd="1" destOrd="0" presId="urn:microsoft.com/office/officeart/2005/8/layout/hierarchy1"/>
    <dgm:cxn modelId="{4DC931D1-F59D-7F45-928B-56288068B571}" type="presParOf" srcId="{C75F1B1F-6EBE-024D-B070-29B71FA9BAA1}" destId="{7E5D23B0-F0B0-2A4D-B1E5-40BF6BB83ED4}" srcOrd="0" destOrd="0" presId="urn:microsoft.com/office/officeart/2005/8/layout/hierarchy1"/>
    <dgm:cxn modelId="{D6565379-6633-0545-8BB3-4F0C4A69D501}" type="presParOf" srcId="{7E5D23B0-F0B0-2A4D-B1E5-40BF6BB83ED4}" destId="{5B50B097-C2B0-6C45-87CA-596DB3C55916}" srcOrd="0" destOrd="0" presId="urn:microsoft.com/office/officeart/2005/8/layout/hierarchy1"/>
    <dgm:cxn modelId="{2C572643-84F4-7448-A56A-3261B721DB4D}" type="presParOf" srcId="{7E5D23B0-F0B0-2A4D-B1E5-40BF6BB83ED4}" destId="{C8336425-D80F-4848-957E-04E0F3BB8D5C}" srcOrd="1" destOrd="0" presId="urn:microsoft.com/office/officeart/2005/8/layout/hierarchy1"/>
    <dgm:cxn modelId="{CB235A61-0538-324C-AE2D-7528F64F6FE0}" type="presParOf" srcId="{C75F1B1F-6EBE-024D-B070-29B71FA9BAA1}" destId="{40138D78-63EA-2A44-A336-B084FFA35B6D}" srcOrd="1" destOrd="0" presId="urn:microsoft.com/office/officeart/2005/8/layout/hierarchy1"/>
    <dgm:cxn modelId="{B3F75398-182F-3B4A-9246-3EC2305A025D}" type="presParOf" srcId="{40138D78-63EA-2A44-A336-B084FFA35B6D}" destId="{730A66E0-7142-C440-A868-3488B3386FC3}" srcOrd="0" destOrd="0" presId="urn:microsoft.com/office/officeart/2005/8/layout/hierarchy1"/>
    <dgm:cxn modelId="{ED1646FA-B485-B041-9895-2BE0AB4F439F}" type="presParOf" srcId="{40138D78-63EA-2A44-A336-B084FFA35B6D}" destId="{8138758E-BA07-1D41-925C-D1897572ACDA}" srcOrd="1" destOrd="0" presId="urn:microsoft.com/office/officeart/2005/8/layout/hierarchy1"/>
    <dgm:cxn modelId="{D6B74FC0-2C7D-384C-8F8F-0C70700ABE0D}" type="presParOf" srcId="{8138758E-BA07-1D41-925C-D1897572ACDA}" destId="{E4493CD8-B8E7-BA47-A885-556482F3037F}" srcOrd="0" destOrd="0" presId="urn:microsoft.com/office/officeart/2005/8/layout/hierarchy1"/>
    <dgm:cxn modelId="{BA2C207C-FE0D-EF4B-9664-C05951F14E0B}" type="presParOf" srcId="{E4493CD8-B8E7-BA47-A885-556482F3037F}" destId="{7BF801E8-B4A6-454E-934B-6B815D3B5E8E}" srcOrd="0" destOrd="0" presId="urn:microsoft.com/office/officeart/2005/8/layout/hierarchy1"/>
    <dgm:cxn modelId="{AB29B149-1455-494C-87DB-004EEE6D85AC}" type="presParOf" srcId="{E4493CD8-B8E7-BA47-A885-556482F3037F}" destId="{309DBFFD-68D9-9849-90BB-586FDFEB59E5}" srcOrd="1" destOrd="0" presId="urn:microsoft.com/office/officeart/2005/8/layout/hierarchy1"/>
    <dgm:cxn modelId="{C2583E9D-4333-E34F-A5F4-666018679D95}" type="presParOf" srcId="{8138758E-BA07-1D41-925C-D1897572ACDA}" destId="{B4E53D85-EAF2-ED4C-94B8-0AAFE42B8416}" srcOrd="1" destOrd="0" presId="urn:microsoft.com/office/officeart/2005/8/layout/hierarchy1"/>
    <dgm:cxn modelId="{862D16F4-660A-5541-A361-FE1976B7379C}" type="presParOf" srcId="{40138D78-63EA-2A44-A336-B084FFA35B6D}" destId="{EAA04A90-7643-0E45-86FD-F577DEF65964}" srcOrd="2" destOrd="0" presId="urn:microsoft.com/office/officeart/2005/8/layout/hierarchy1"/>
    <dgm:cxn modelId="{0E94C6AE-762D-6942-AA74-252BF0F616F3}" type="presParOf" srcId="{40138D78-63EA-2A44-A336-B084FFA35B6D}" destId="{192F08D4-0675-1942-9FF4-29400EB4B05B}" srcOrd="3" destOrd="0" presId="urn:microsoft.com/office/officeart/2005/8/layout/hierarchy1"/>
    <dgm:cxn modelId="{A6DCB336-5C25-7E40-8B60-80D06647E81D}" type="presParOf" srcId="{192F08D4-0675-1942-9FF4-29400EB4B05B}" destId="{E4710329-9428-CD48-B151-E21D5D2DB6AF}" srcOrd="0" destOrd="0" presId="urn:microsoft.com/office/officeart/2005/8/layout/hierarchy1"/>
    <dgm:cxn modelId="{77AFEC0E-4221-5E41-90C6-4E24E8065141}" type="presParOf" srcId="{E4710329-9428-CD48-B151-E21D5D2DB6AF}" destId="{DCC90380-8E16-3C42-93DA-A6F958869185}" srcOrd="0" destOrd="0" presId="urn:microsoft.com/office/officeart/2005/8/layout/hierarchy1"/>
    <dgm:cxn modelId="{B1F296BF-8860-9D46-BDEC-A3F991D8AEED}" type="presParOf" srcId="{E4710329-9428-CD48-B151-E21D5D2DB6AF}" destId="{8CD5A5B6-0FDA-2C46-9635-5B188C836A20}" srcOrd="1" destOrd="0" presId="urn:microsoft.com/office/officeart/2005/8/layout/hierarchy1"/>
    <dgm:cxn modelId="{77F109B8-F5B9-BA49-AF03-8B1807AB6F8C}" type="presParOf" srcId="{192F08D4-0675-1942-9FF4-29400EB4B05B}" destId="{0107BBD4-531C-1344-A4C4-7838A0A43573}" srcOrd="1" destOrd="0" presId="urn:microsoft.com/office/officeart/2005/8/layout/hierarchy1"/>
    <dgm:cxn modelId="{600343AF-CAEA-CC4D-9723-0A209B192489}" type="presParOf" srcId="{40138D78-63EA-2A44-A336-B084FFA35B6D}" destId="{ECA71B24-5C82-F94D-B4E6-939569A3CF21}" srcOrd="4" destOrd="0" presId="urn:microsoft.com/office/officeart/2005/8/layout/hierarchy1"/>
    <dgm:cxn modelId="{3BC77B40-20B1-744F-B8F6-084682D0868D}" type="presParOf" srcId="{40138D78-63EA-2A44-A336-B084FFA35B6D}" destId="{6E8D541A-12FF-A748-867B-92D6AE6F63F8}" srcOrd="5" destOrd="0" presId="urn:microsoft.com/office/officeart/2005/8/layout/hierarchy1"/>
    <dgm:cxn modelId="{F372956C-7F62-364E-89CD-B0FBC7171DE3}" type="presParOf" srcId="{6E8D541A-12FF-A748-867B-92D6AE6F63F8}" destId="{71EF1322-1E1B-E94E-ABD5-6471539A5DC7}" srcOrd="0" destOrd="0" presId="urn:microsoft.com/office/officeart/2005/8/layout/hierarchy1"/>
    <dgm:cxn modelId="{641E0234-7C9F-2543-9DCC-66506C43DE36}" type="presParOf" srcId="{71EF1322-1E1B-E94E-ABD5-6471539A5DC7}" destId="{ACD095B6-80DF-DB48-BE09-1D6A8BB472CF}" srcOrd="0" destOrd="0" presId="urn:microsoft.com/office/officeart/2005/8/layout/hierarchy1"/>
    <dgm:cxn modelId="{85C210FD-DC91-CC4A-A0A0-623E4B66DE46}" type="presParOf" srcId="{71EF1322-1E1B-E94E-ABD5-6471539A5DC7}" destId="{C9E481D1-A501-E346-853C-4BA9E81F8BC9}" srcOrd="1" destOrd="0" presId="urn:microsoft.com/office/officeart/2005/8/layout/hierarchy1"/>
    <dgm:cxn modelId="{902169CA-8CCA-AB49-9AF1-69FC3E14B2DC}" type="presParOf" srcId="{6E8D541A-12FF-A748-867B-92D6AE6F63F8}" destId="{D98213CF-D748-E348-9DB3-BE4717D25A32}" srcOrd="1" destOrd="0" presId="urn:microsoft.com/office/officeart/2005/8/layout/hierarchy1"/>
    <dgm:cxn modelId="{95074840-7F89-A04E-93D5-984F4FF23016}" type="presParOf" srcId="{40138D78-63EA-2A44-A336-B084FFA35B6D}" destId="{28CACE3D-7CFA-D542-A5BF-2D8874E5B021}" srcOrd="6" destOrd="0" presId="urn:microsoft.com/office/officeart/2005/8/layout/hierarchy1"/>
    <dgm:cxn modelId="{8DCF6F93-C332-AB40-BF8F-86AD6265D54D}" type="presParOf" srcId="{40138D78-63EA-2A44-A336-B084FFA35B6D}" destId="{C9E28857-CD26-904A-B464-F80073A05FE4}" srcOrd="7" destOrd="0" presId="urn:microsoft.com/office/officeart/2005/8/layout/hierarchy1"/>
    <dgm:cxn modelId="{8F04046D-DBE7-424D-B6B7-170B6321FA66}" type="presParOf" srcId="{C9E28857-CD26-904A-B464-F80073A05FE4}" destId="{E0C19397-4F7F-0241-AD8E-40F6B471D7DF}" srcOrd="0" destOrd="0" presId="urn:microsoft.com/office/officeart/2005/8/layout/hierarchy1"/>
    <dgm:cxn modelId="{647DDFA3-F699-B547-8671-49D4A57BD059}" type="presParOf" srcId="{E0C19397-4F7F-0241-AD8E-40F6B471D7DF}" destId="{AADAF0F8-2589-594A-A65A-AF3B3330FBDE}" srcOrd="0" destOrd="0" presId="urn:microsoft.com/office/officeart/2005/8/layout/hierarchy1"/>
    <dgm:cxn modelId="{3E2DE76C-BF6C-0B46-9139-17B1F27946B1}" type="presParOf" srcId="{E0C19397-4F7F-0241-AD8E-40F6B471D7DF}" destId="{C3CD27A7-FF74-0441-AD12-47DEB0E83211}" srcOrd="1" destOrd="0" presId="urn:microsoft.com/office/officeart/2005/8/layout/hierarchy1"/>
    <dgm:cxn modelId="{BE0FD485-5CA0-2745-9E6A-445E4B03AC6F}" type="presParOf" srcId="{C9E28857-CD26-904A-B464-F80073A05FE4}" destId="{E4216EA2-96EB-A541-83D9-E0612E1C2F0A}" srcOrd="1" destOrd="0" presId="urn:microsoft.com/office/officeart/2005/8/layout/hierarchy1"/>
    <dgm:cxn modelId="{3ACF8E43-91FE-FD49-9CAC-7740C8EB96EC}" type="presParOf" srcId="{172BB2A3-25F7-4F47-828B-8AFEDBE4026E}" destId="{F5CE2BB2-349D-E446-9F2E-07668B0EFF7D}" srcOrd="2" destOrd="0" presId="urn:microsoft.com/office/officeart/2005/8/layout/hierarchy1"/>
    <dgm:cxn modelId="{BD3B0A7E-3CE0-C841-9616-B3B016E8329C}" type="presParOf" srcId="{172BB2A3-25F7-4F47-828B-8AFEDBE4026E}" destId="{79D1FA49-D101-5343-BEFB-6A8B4A7ED6B0}" srcOrd="3" destOrd="0" presId="urn:microsoft.com/office/officeart/2005/8/layout/hierarchy1"/>
    <dgm:cxn modelId="{F5FC58D7-2EE5-2241-9A32-F3B02284B648}" type="presParOf" srcId="{79D1FA49-D101-5343-BEFB-6A8B4A7ED6B0}" destId="{21C8C89E-A323-5545-B07C-E967A9B75E43}" srcOrd="0" destOrd="0" presId="urn:microsoft.com/office/officeart/2005/8/layout/hierarchy1"/>
    <dgm:cxn modelId="{B1608859-AFFE-3E45-AA3E-4A1D0579B315}" type="presParOf" srcId="{21C8C89E-A323-5545-B07C-E967A9B75E43}" destId="{F66F91AE-0148-514B-9726-57751C3FE9EC}" srcOrd="0" destOrd="0" presId="urn:microsoft.com/office/officeart/2005/8/layout/hierarchy1"/>
    <dgm:cxn modelId="{2CBEFCF3-65A3-B441-A3A4-6F8A67F634C2}" type="presParOf" srcId="{21C8C89E-A323-5545-B07C-E967A9B75E43}" destId="{AFD43703-1695-E04A-9AF6-F9E4E61DE980}" srcOrd="1" destOrd="0" presId="urn:microsoft.com/office/officeart/2005/8/layout/hierarchy1"/>
    <dgm:cxn modelId="{02F34FE9-AD3C-1241-A1A1-7129240F3423}" type="presParOf" srcId="{79D1FA49-D101-5343-BEFB-6A8B4A7ED6B0}" destId="{7F513ABE-8A31-2D40-8461-6711F183F54C}" srcOrd="1" destOrd="0" presId="urn:microsoft.com/office/officeart/2005/8/layout/hierarchy1"/>
    <dgm:cxn modelId="{704CF499-1B11-4742-93E7-B7E98CEAB348}" type="presParOf" srcId="{7F513ABE-8A31-2D40-8461-6711F183F54C}" destId="{0575FE1D-93B0-014A-8321-EF0187C2EB7A}" srcOrd="0" destOrd="0" presId="urn:microsoft.com/office/officeart/2005/8/layout/hierarchy1"/>
    <dgm:cxn modelId="{91A61C93-D728-9741-9E56-3CBD726947BE}" type="presParOf" srcId="{7F513ABE-8A31-2D40-8461-6711F183F54C}" destId="{50DF5D87-42BC-B641-B748-843DED6ED87A}" srcOrd="1" destOrd="0" presId="urn:microsoft.com/office/officeart/2005/8/layout/hierarchy1"/>
    <dgm:cxn modelId="{3618C27F-3516-E54F-A21B-1E7661DF6274}" type="presParOf" srcId="{50DF5D87-42BC-B641-B748-843DED6ED87A}" destId="{9C23AD95-B4A2-EA44-A4B3-C7284120CAAE}" srcOrd="0" destOrd="0" presId="urn:microsoft.com/office/officeart/2005/8/layout/hierarchy1"/>
    <dgm:cxn modelId="{F78CBE32-2B48-8046-989E-D80A3E0B3FF4}" type="presParOf" srcId="{9C23AD95-B4A2-EA44-A4B3-C7284120CAAE}" destId="{EE2CB89B-C066-564C-9423-CAF378D61958}" srcOrd="0" destOrd="0" presId="urn:microsoft.com/office/officeart/2005/8/layout/hierarchy1"/>
    <dgm:cxn modelId="{199B4D31-76E5-D849-8FEC-CCEEC1B159D8}" type="presParOf" srcId="{9C23AD95-B4A2-EA44-A4B3-C7284120CAAE}" destId="{55482501-3B05-324E-B4A9-4A5D4483238B}" srcOrd="1" destOrd="0" presId="urn:microsoft.com/office/officeart/2005/8/layout/hierarchy1"/>
    <dgm:cxn modelId="{8C93F760-EB47-F14C-AF21-C2E6F62D3D39}" type="presParOf" srcId="{50DF5D87-42BC-B641-B748-843DED6ED87A}" destId="{65B43D4F-2B6E-5D45-BD2D-A20BF6FE4DA2}" srcOrd="1" destOrd="0" presId="urn:microsoft.com/office/officeart/2005/8/layout/hierarchy1"/>
    <dgm:cxn modelId="{8B940A15-0696-F742-8710-E566383E17B6}" type="presParOf" srcId="{7F513ABE-8A31-2D40-8461-6711F183F54C}" destId="{880A83B4-1FEB-914A-B971-2796F557BEEC}" srcOrd="2" destOrd="0" presId="urn:microsoft.com/office/officeart/2005/8/layout/hierarchy1"/>
    <dgm:cxn modelId="{83619BED-A3D8-5949-86F1-887D1B61F09E}" type="presParOf" srcId="{7F513ABE-8A31-2D40-8461-6711F183F54C}" destId="{1F8BE2D7-3AA7-E643-A348-63C770D60DBD}" srcOrd="3" destOrd="0" presId="urn:microsoft.com/office/officeart/2005/8/layout/hierarchy1"/>
    <dgm:cxn modelId="{0EEDA2B1-D29E-0640-9968-E42E1FD5C6F8}" type="presParOf" srcId="{1F8BE2D7-3AA7-E643-A348-63C770D60DBD}" destId="{98D7547F-1097-3543-8F8E-47645945CA3A}" srcOrd="0" destOrd="0" presId="urn:microsoft.com/office/officeart/2005/8/layout/hierarchy1"/>
    <dgm:cxn modelId="{C3809C0C-508D-D641-9577-F4CE759E057E}" type="presParOf" srcId="{98D7547F-1097-3543-8F8E-47645945CA3A}" destId="{ACFC24A3-BD25-8747-BC8F-E6CECA5EC317}" srcOrd="0" destOrd="0" presId="urn:microsoft.com/office/officeart/2005/8/layout/hierarchy1"/>
    <dgm:cxn modelId="{542BF6FF-F428-CB48-A80B-3F54180CE132}" type="presParOf" srcId="{98D7547F-1097-3543-8F8E-47645945CA3A}" destId="{98939739-27DA-6A43-A357-0B5F874B1C65}" srcOrd="1" destOrd="0" presId="urn:microsoft.com/office/officeart/2005/8/layout/hierarchy1"/>
    <dgm:cxn modelId="{9C730C43-FEE8-B845-92B6-8FDAD727E4D2}" type="presParOf" srcId="{1F8BE2D7-3AA7-E643-A348-63C770D60DBD}" destId="{C8B12E10-FD61-E84D-A892-7454FD4D970E}" srcOrd="1" destOrd="0" presId="urn:microsoft.com/office/officeart/2005/8/layout/hierarchy1"/>
    <dgm:cxn modelId="{7F163CC2-661D-3E4F-B1CA-0ECFB10F4CDF}" type="presParOf" srcId="{7F513ABE-8A31-2D40-8461-6711F183F54C}" destId="{8F3579F7-21C9-9F4D-B478-CE862EDB7DDB}" srcOrd="4" destOrd="0" presId="urn:microsoft.com/office/officeart/2005/8/layout/hierarchy1"/>
    <dgm:cxn modelId="{A467396C-3EF4-E44B-A1CE-B75661CB8D38}" type="presParOf" srcId="{7F513ABE-8A31-2D40-8461-6711F183F54C}" destId="{3EC282F5-1989-7344-8D5C-A68BBB580283}" srcOrd="5" destOrd="0" presId="urn:microsoft.com/office/officeart/2005/8/layout/hierarchy1"/>
    <dgm:cxn modelId="{187C8730-A67F-1D40-A06F-8DFEEDA61A27}" type="presParOf" srcId="{3EC282F5-1989-7344-8D5C-A68BBB580283}" destId="{BA2FF70B-C9D9-514F-85C1-8DDF4D006091}" srcOrd="0" destOrd="0" presId="urn:microsoft.com/office/officeart/2005/8/layout/hierarchy1"/>
    <dgm:cxn modelId="{2B65D7A9-1CF1-3846-86D0-D8385A4D2E68}" type="presParOf" srcId="{BA2FF70B-C9D9-514F-85C1-8DDF4D006091}" destId="{94D83DC0-77C9-1B40-9A70-6D60FB5FCB98}" srcOrd="0" destOrd="0" presId="urn:microsoft.com/office/officeart/2005/8/layout/hierarchy1"/>
    <dgm:cxn modelId="{D7E17F6D-20ED-784C-A5A0-C41343EE4342}" type="presParOf" srcId="{BA2FF70B-C9D9-514F-85C1-8DDF4D006091}" destId="{43EF8413-7779-A14F-A11B-FEF813E8368A}" srcOrd="1" destOrd="0" presId="urn:microsoft.com/office/officeart/2005/8/layout/hierarchy1"/>
    <dgm:cxn modelId="{3C7D22C1-A5BF-6C46-A6BF-0BACEF9F1677}" type="presParOf" srcId="{3EC282F5-1989-7344-8D5C-A68BBB580283}" destId="{376BA14A-857B-AF48-935C-72E6C59F7627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B43F111-928A-E745-A529-4349EC3BDD26}" type="doc">
      <dgm:prSet loTypeId="urn:microsoft.com/office/officeart/2005/8/layout/hierarchy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6C851507-66D8-9049-B176-A1517EBC3DE9}">
      <dgm:prSet phldrT="[文本]"/>
      <dgm:spPr/>
      <dgm:t>
        <a:bodyPr/>
        <a:lstStyle/>
        <a:p>
          <a:r>
            <a:rPr lang="zh-CN" altLang="en-US" dirty="0" smtClean="0"/>
            <a:t>个求职人</a:t>
          </a:r>
          <a:endParaRPr lang="zh-CN" altLang="en-US" dirty="0"/>
        </a:p>
      </dgm:t>
    </dgm:pt>
    <dgm:pt modelId="{A5E5134F-19B7-6543-B888-4A3B7363F4C2}" type="parTrans" cxnId="{E19A088B-23A3-6547-BF35-8819DF081AAB}">
      <dgm:prSet/>
      <dgm:spPr/>
      <dgm:t>
        <a:bodyPr/>
        <a:lstStyle/>
        <a:p>
          <a:endParaRPr lang="zh-CN" altLang="en-US"/>
        </a:p>
      </dgm:t>
    </dgm:pt>
    <dgm:pt modelId="{18CAA320-1DD5-9D41-9233-7A8B9BE5BB52}" type="sibTrans" cxnId="{E19A088B-23A3-6547-BF35-8819DF081AAB}">
      <dgm:prSet/>
      <dgm:spPr/>
      <dgm:t>
        <a:bodyPr/>
        <a:lstStyle/>
        <a:p>
          <a:endParaRPr lang="zh-CN" altLang="en-US"/>
        </a:p>
      </dgm:t>
    </dgm:pt>
    <dgm:pt modelId="{00C6BE6E-9C2B-3443-84EC-2CB9E9A314D1}">
      <dgm:prSet phldrT="[文本]"/>
      <dgm:spPr/>
      <dgm:t>
        <a:bodyPr/>
        <a:lstStyle/>
        <a:p>
          <a:r>
            <a:rPr lang="zh-CN" altLang="en-US" dirty="0" smtClean="0"/>
            <a:t>好友</a:t>
          </a:r>
          <a:endParaRPr lang="zh-CN" altLang="en-US" dirty="0"/>
        </a:p>
      </dgm:t>
    </dgm:pt>
    <dgm:pt modelId="{80839056-C4C7-CA46-85B9-7E309E9BC9F7}" type="parTrans" cxnId="{8F5851C6-8FC7-774A-8BE4-EC03B9A3FF3A}">
      <dgm:prSet/>
      <dgm:spPr/>
      <dgm:t>
        <a:bodyPr/>
        <a:lstStyle/>
        <a:p>
          <a:endParaRPr lang="zh-CN" altLang="en-US"/>
        </a:p>
      </dgm:t>
    </dgm:pt>
    <dgm:pt modelId="{07B359CA-BFE8-B043-9D58-379EEB71FDD5}" type="sibTrans" cxnId="{8F5851C6-8FC7-774A-8BE4-EC03B9A3FF3A}">
      <dgm:prSet/>
      <dgm:spPr/>
      <dgm:t>
        <a:bodyPr/>
        <a:lstStyle/>
        <a:p>
          <a:endParaRPr lang="zh-CN" altLang="en-US"/>
        </a:p>
      </dgm:t>
    </dgm:pt>
    <dgm:pt modelId="{FA51FDCA-F9D1-354F-B4A9-4E59AB3B6CF3}">
      <dgm:prSet phldrT="[文本]"/>
      <dgm:spPr/>
      <dgm:t>
        <a:bodyPr/>
        <a:lstStyle/>
        <a:p>
          <a:r>
            <a:rPr lang="zh-CN" altLang="en-US" dirty="0" smtClean="0"/>
            <a:t>个人圈子</a:t>
          </a:r>
          <a:endParaRPr lang="zh-CN" altLang="en-US" dirty="0"/>
        </a:p>
      </dgm:t>
    </dgm:pt>
    <dgm:pt modelId="{7A171EA7-6F54-2E47-B34D-EBC1A32AC43C}" type="parTrans" cxnId="{FF991C39-817C-D949-957E-1B89DEB7FE7E}">
      <dgm:prSet/>
      <dgm:spPr/>
      <dgm:t>
        <a:bodyPr/>
        <a:lstStyle/>
        <a:p>
          <a:endParaRPr lang="zh-CN" altLang="en-US"/>
        </a:p>
      </dgm:t>
    </dgm:pt>
    <dgm:pt modelId="{D8F95C36-0485-3247-8B3D-FB27FBAC1544}" type="sibTrans" cxnId="{FF991C39-817C-D949-957E-1B89DEB7FE7E}">
      <dgm:prSet/>
      <dgm:spPr/>
      <dgm:t>
        <a:bodyPr/>
        <a:lstStyle/>
        <a:p>
          <a:endParaRPr lang="zh-CN" altLang="en-US"/>
        </a:p>
      </dgm:t>
    </dgm:pt>
    <dgm:pt modelId="{1D2DA309-2D21-5245-90A2-58A97374DC54}">
      <dgm:prSet/>
      <dgm:spPr/>
      <dgm:t>
        <a:bodyPr/>
        <a:lstStyle/>
        <a:p>
          <a:r>
            <a:rPr lang="zh-CN" altLang="en-US" dirty="0" smtClean="0"/>
            <a:t>搜索职位</a:t>
          </a:r>
          <a:endParaRPr lang="zh-CN" altLang="en-US" dirty="0"/>
        </a:p>
      </dgm:t>
    </dgm:pt>
    <dgm:pt modelId="{F399D1FE-A87F-DA45-BB03-99D34DFDC897}" type="parTrans" cxnId="{DEC152A8-5A54-2846-9226-56CEADF9FE4C}">
      <dgm:prSet/>
      <dgm:spPr/>
      <dgm:t>
        <a:bodyPr/>
        <a:lstStyle/>
        <a:p>
          <a:endParaRPr lang="zh-CN" altLang="en-US"/>
        </a:p>
      </dgm:t>
    </dgm:pt>
    <dgm:pt modelId="{9B24BBFE-4255-5D4D-9F86-CEF59E068BB8}" type="sibTrans" cxnId="{DEC152A8-5A54-2846-9226-56CEADF9FE4C}">
      <dgm:prSet/>
      <dgm:spPr/>
      <dgm:t>
        <a:bodyPr/>
        <a:lstStyle/>
        <a:p>
          <a:endParaRPr lang="zh-CN" altLang="en-US"/>
        </a:p>
      </dgm:t>
    </dgm:pt>
    <dgm:pt modelId="{4565EEB2-F46E-E04B-8D12-1E8DFCC8938D}">
      <dgm:prSet phldrT="[文本]"/>
      <dgm:spPr/>
      <dgm:t>
        <a:bodyPr/>
        <a:lstStyle/>
        <a:p>
          <a:r>
            <a:rPr lang="zh-CN" altLang="en-US" dirty="0" smtClean="0"/>
            <a:t>粉丝</a:t>
          </a:r>
          <a:endParaRPr lang="zh-CN" altLang="en-US" dirty="0"/>
        </a:p>
      </dgm:t>
    </dgm:pt>
    <dgm:pt modelId="{1DCCE4F5-6A5E-EE4C-A87E-ED90C71CFD06}" type="parTrans" cxnId="{F1FE0FCB-23F3-CE49-935E-F48466E568DF}">
      <dgm:prSet/>
      <dgm:spPr/>
      <dgm:t>
        <a:bodyPr/>
        <a:lstStyle/>
        <a:p>
          <a:endParaRPr lang="zh-CN" altLang="en-US"/>
        </a:p>
      </dgm:t>
    </dgm:pt>
    <dgm:pt modelId="{0DA23CB7-C2E8-CE45-901C-D09C1781AAAF}" type="sibTrans" cxnId="{F1FE0FCB-23F3-CE49-935E-F48466E568DF}">
      <dgm:prSet/>
      <dgm:spPr/>
      <dgm:t>
        <a:bodyPr/>
        <a:lstStyle/>
        <a:p>
          <a:endParaRPr lang="zh-CN" altLang="en-US"/>
        </a:p>
      </dgm:t>
    </dgm:pt>
    <dgm:pt modelId="{21BC0825-3F6E-FD4A-A7EC-1F4DA61A1A6B}">
      <dgm:prSet phldrT="[文本]"/>
      <dgm:spPr/>
      <dgm:t>
        <a:bodyPr/>
        <a:lstStyle/>
        <a:p>
          <a:r>
            <a:rPr lang="zh-CN" altLang="en-US" dirty="0" smtClean="0"/>
            <a:t>搜校友</a:t>
          </a:r>
          <a:endParaRPr lang="zh-CN" altLang="en-US" dirty="0"/>
        </a:p>
      </dgm:t>
    </dgm:pt>
    <dgm:pt modelId="{A4CA65A4-681D-3A4B-AE3E-D571F4224102}" type="parTrans" cxnId="{594CA190-7192-0E4F-8E49-A11850C54E86}">
      <dgm:prSet/>
      <dgm:spPr/>
      <dgm:t>
        <a:bodyPr/>
        <a:lstStyle/>
        <a:p>
          <a:endParaRPr lang="zh-CN" altLang="en-US"/>
        </a:p>
      </dgm:t>
    </dgm:pt>
    <dgm:pt modelId="{B1C85563-7096-9943-A3E9-FA46C54FBF11}" type="sibTrans" cxnId="{594CA190-7192-0E4F-8E49-A11850C54E86}">
      <dgm:prSet/>
      <dgm:spPr/>
      <dgm:t>
        <a:bodyPr/>
        <a:lstStyle/>
        <a:p>
          <a:endParaRPr lang="zh-CN" altLang="en-US"/>
        </a:p>
      </dgm:t>
    </dgm:pt>
    <dgm:pt modelId="{8F1DF1FF-7738-B94F-9DEF-B0BFCB7D86DC}">
      <dgm:prSet phldrT="[文本]"/>
      <dgm:spPr/>
      <dgm:t>
        <a:bodyPr/>
        <a:lstStyle/>
        <a:p>
          <a:r>
            <a:rPr lang="zh-CN" altLang="en-US" dirty="0" smtClean="0"/>
            <a:t>关注</a:t>
          </a:r>
          <a:endParaRPr lang="zh-CN" altLang="en-US" dirty="0"/>
        </a:p>
      </dgm:t>
    </dgm:pt>
    <dgm:pt modelId="{B031C08E-64C5-174F-A0A1-191A30D40680}" type="parTrans" cxnId="{457B98A5-3D2A-1B4C-A166-3290C59272D0}">
      <dgm:prSet/>
      <dgm:spPr/>
      <dgm:t>
        <a:bodyPr/>
        <a:lstStyle/>
        <a:p>
          <a:endParaRPr lang="zh-CN" altLang="en-US"/>
        </a:p>
      </dgm:t>
    </dgm:pt>
    <dgm:pt modelId="{7A6F0F28-FD96-AA4F-AB36-B111E3E53C90}" type="sibTrans" cxnId="{457B98A5-3D2A-1B4C-A166-3290C59272D0}">
      <dgm:prSet/>
      <dgm:spPr/>
      <dgm:t>
        <a:bodyPr/>
        <a:lstStyle/>
        <a:p>
          <a:endParaRPr lang="zh-CN" altLang="en-US"/>
        </a:p>
      </dgm:t>
    </dgm:pt>
    <dgm:pt modelId="{59D83413-F5B2-8943-BCE6-B11D04C430D4}">
      <dgm:prSet/>
      <dgm:spPr/>
      <dgm:t>
        <a:bodyPr/>
        <a:lstStyle/>
        <a:p>
          <a:r>
            <a:rPr lang="zh-CN" altLang="en-US" dirty="0" smtClean="0"/>
            <a:t>关键字搜索</a:t>
          </a:r>
          <a:endParaRPr lang="zh-CN" altLang="en-US" dirty="0"/>
        </a:p>
      </dgm:t>
    </dgm:pt>
    <dgm:pt modelId="{C558AA9D-5776-5E49-84DD-ACC6A832BD15}" type="parTrans" cxnId="{F7ED4ED1-AFEE-B246-ADF5-CAC56395FFC6}">
      <dgm:prSet/>
      <dgm:spPr/>
      <dgm:t>
        <a:bodyPr/>
        <a:lstStyle/>
        <a:p>
          <a:endParaRPr lang="zh-CN" altLang="en-US"/>
        </a:p>
      </dgm:t>
    </dgm:pt>
    <dgm:pt modelId="{0C0ABBFF-7C96-954D-93C9-01497CF656E2}" type="sibTrans" cxnId="{F7ED4ED1-AFEE-B246-ADF5-CAC56395FFC6}">
      <dgm:prSet/>
      <dgm:spPr/>
      <dgm:t>
        <a:bodyPr/>
        <a:lstStyle/>
        <a:p>
          <a:endParaRPr lang="zh-CN" altLang="en-US"/>
        </a:p>
      </dgm:t>
    </dgm:pt>
    <dgm:pt modelId="{FA1A4288-3ED1-394F-831B-619F66605550}">
      <dgm:prSet/>
      <dgm:spPr/>
      <dgm:t>
        <a:bodyPr/>
        <a:lstStyle/>
        <a:p>
          <a:r>
            <a:rPr lang="zh-CN" altLang="en-US" dirty="0" smtClean="0"/>
            <a:t>根据简历推荐</a:t>
          </a:r>
          <a:endParaRPr lang="zh-CN" altLang="en-US" dirty="0"/>
        </a:p>
      </dgm:t>
    </dgm:pt>
    <dgm:pt modelId="{921D0E55-3DFD-AB47-B9B7-8E45BC3F63B6}" type="parTrans" cxnId="{F482FE57-C716-0F43-A3AE-943988FC4CD3}">
      <dgm:prSet/>
      <dgm:spPr/>
      <dgm:t>
        <a:bodyPr/>
        <a:lstStyle/>
        <a:p>
          <a:endParaRPr lang="zh-CN" altLang="en-US"/>
        </a:p>
      </dgm:t>
    </dgm:pt>
    <dgm:pt modelId="{132C2855-666C-D341-B506-9837B5418B19}" type="sibTrans" cxnId="{F482FE57-C716-0F43-A3AE-943988FC4CD3}">
      <dgm:prSet/>
      <dgm:spPr/>
      <dgm:t>
        <a:bodyPr/>
        <a:lstStyle/>
        <a:p>
          <a:endParaRPr lang="zh-CN" altLang="en-US"/>
        </a:p>
      </dgm:t>
    </dgm:pt>
    <dgm:pt modelId="{F58A158E-4B58-7F46-8F59-442117E235FA}">
      <dgm:prSet/>
      <dgm:spPr/>
      <dgm:t>
        <a:bodyPr/>
        <a:lstStyle/>
        <a:p>
          <a:r>
            <a:rPr lang="zh-CN" altLang="en-US" dirty="0" smtClean="0"/>
            <a:t>投递简历管理</a:t>
          </a:r>
          <a:endParaRPr lang="zh-CN" altLang="en-US" dirty="0"/>
        </a:p>
      </dgm:t>
    </dgm:pt>
    <dgm:pt modelId="{C83D1E4A-E26A-9044-BE42-8E618A53C0C0}" type="parTrans" cxnId="{0054F88F-8333-3A42-8E22-5E850A83DA78}">
      <dgm:prSet/>
      <dgm:spPr/>
      <dgm:t>
        <a:bodyPr/>
        <a:lstStyle/>
        <a:p>
          <a:endParaRPr lang="zh-CN" altLang="en-US"/>
        </a:p>
      </dgm:t>
    </dgm:pt>
    <dgm:pt modelId="{FBF324A3-B86B-1E4B-B1AE-CFFE86D2E6AA}" type="sibTrans" cxnId="{0054F88F-8333-3A42-8E22-5E850A83DA78}">
      <dgm:prSet/>
      <dgm:spPr/>
      <dgm:t>
        <a:bodyPr/>
        <a:lstStyle/>
        <a:p>
          <a:endParaRPr lang="zh-CN" altLang="en-US"/>
        </a:p>
      </dgm:t>
    </dgm:pt>
    <dgm:pt modelId="{05F6F80F-20D2-1A42-AE48-74C1B9F2451C}">
      <dgm:prSet/>
      <dgm:spPr/>
      <dgm:t>
        <a:bodyPr/>
        <a:lstStyle/>
        <a:p>
          <a:r>
            <a:rPr lang="zh-CN" altLang="en-US" dirty="0" smtClean="0"/>
            <a:t>个人简历</a:t>
          </a:r>
          <a:endParaRPr lang="zh-CN" altLang="en-US" dirty="0"/>
        </a:p>
      </dgm:t>
    </dgm:pt>
    <dgm:pt modelId="{5F163FCB-0CBB-CB4A-929B-24E85D36F24A}" type="parTrans" cxnId="{392D2143-C47D-6F47-8624-7FF55D7D3C1C}">
      <dgm:prSet/>
      <dgm:spPr/>
      <dgm:t>
        <a:bodyPr/>
        <a:lstStyle/>
        <a:p>
          <a:endParaRPr lang="zh-CN" altLang="en-US"/>
        </a:p>
      </dgm:t>
    </dgm:pt>
    <dgm:pt modelId="{A9237C0A-D68A-8D4F-81AD-0D5792578CD4}" type="sibTrans" cxnId="{392D2143-C47D-6F47-8624-7FF55D7D3C1C}">
      <dgm:prSet/>
      <dgm:spPr/>
      <dgm:t>
        <a:bodyPr/>
        <a:lstStyle/>
        <a:p>
          <a:endParaRPr lang="zh-CN" altLang="en-US"/>
        </a:p>
      </dgm:t>
    </dgm:pt>
    <dgm:pt modelId="{D50556A9-462A-624F-88EC-08F83079E18C}">
      <dgm:prSet/>
      <dgm:spPr/>
      <dgm:t>
        <a:bodyPr/>
        <a:lstStyle/>
        <a:p>
          <a:r>
            <a:rPr lang="zh-CN" altLang="en-US" dirty="0" smtClean="0"/>
            <a:t>简历状态</a:t>
          </a:r>
          <a:endParaRPr lang="zh-CN" altLang="en-US" dirty="0"/>
        </a:p>
      </dgm:t>
    </dgm:pt>
    <dgm:pt modelId="{01061AE2-221A-0947-8BA1-47BD737911D0}" type="parTrans" cxnId="{DF998329-68CF-ED40-8E3D-D6E81B6CE54E}">
      <dgm:prSet/>
      <dgm:spPr/>
      <dgm:t>
        <a:bodyPr/>
        <a:lstStyle/>
        <a:p>
          <a:endParaRPr lang="zh-CN" altLang="en-US"/>
        </a:p>
      </dgm:t>
    </dgm:pt>
    <dgm:pt modelId="{DE65291C-4518-FE4F-8E9F-2113A680C8AD}" type="sibTrans" cxnId="{DF998329-68CF-ED40-8E3D-D6E81B6CE54E}">
      <dgm:prSet/>
      <dgm:spPr/>
      <dgm:t>
        <a:bodyPr/>
        <a:lstStyle/>
        <a:p>
          <a:endParaRPr lang="zh-CN" altLang="en-US"/>
        </a:p>
      </dgm:t>
    </dgm:pt>
    <dgm:pt modelId="{28D35D87-AEEA-4C45-ACB2-9759236ABE34}">
      <dgm:prSet phldrT="[文本]"/>
      <dgm:spPr/>
      <dgm:t>
        <a:bodyPr/>
        <a:lstStyle/>
        <a:p>
          <a:r>
            <a:rPr lang="zh-CN" altLang="en-US" dirty="0" smtClean="0"/>
            <a:t>个人资料</a:t>
          </a:r>
          <a:endParaRPr lang="zh-CN" altLang="en-US" dirty="0"/>
        </a:p>
      </dgm:t>
    </dgm:pt>
    <dgm:pt modelId="{A2EED9EB-BC59-D14D-9F4B-BCAD129B0DE7}" type="parTrans" cxnId="{55F96818-E166-9646-B731-CA3211351365}">
      <dgm:prSet/>
      <dgm:spPr/>
      <dgm:t>
        <a:bodyPr/>
        <a:lstStyle/>
        <a:p>
          <a:endParaRPr lang="zh-CN" altLang="en-US"/>
        </a:p>
      </dgm:t>
    </dgm:pt>
    <dgm:pt modelId="{560DF286-F669-F145-8CB4-34A5AF3D7357}" type="sibTrans" cxnId="{55F96818-E166-9646-B731-CA3211351365}">
      <dgm:prSet/>
      <dgm:spPr/>
      <dgm:t>
        <a:bodyPr/>
        <a:lstStyle/>
        <a:p>
          <a:endParaRPr lang="zh-CN" altLang="en-US"/>
        </a:p>
      </dgm:t>
    </dgm:pt>
    <dgm:pt modelId="{DB755B28-C746-0942-903A-1122FD5CAD30}">
      <dgm:prSet phldrT="[文本]"/>
      <dgm:spPr/>
      <dgm:t>
        <a:bodyPr/>
        <a:lstStyle/>
        <a:p>
          <a:r>
            <a:rPr lang="zh-CN" altLang="en-US" dirty="0" smtClean="0"/>
            <a:t>基本信息</a:t>
          </a:r>
          <a:endParaRPr lang="zh-CN" altLang="en-US" dirty="0"/>
        </a:p>
      </dgm:t>
    </dgm:pt>
    <dgm:pt modelId="{19E9500F-48B3-174A-A4D2-B6B1671366BD}" type="parTrans" cxnId="{46EDBD42-316B-9746-BE5E-3D680A6EABA7}">
      <dgm:prSet/>
      <dgm:spPr/>
      <dgm:t>
        <a:bodyPr/>
        <a:lstStyle/>
        <a:p>
          <a:endParaRPr lang="zh-CN" altLang="en-US"/>
        </a:p>
      </dgm:t>
    </dgm:pt>
    <dgm:pt modelId="{545D7022-8FC4-C443-88F8-4B055E95850D}" type="sibTrans" cxnId="{46EDBD42-316B-9746-BE5E-3D680A6EABA7}">
      <dgm:prSet/>
      <dgm:spPr/>
      <dgm:t>
        <a:bodyPr/>
        <a:lstStyle/>
        <a:p>
          <a:endParaRPr lang="zh-CN" altLang="en-US"/>
        </a:p>
      </dgm:t>
    </dgm:pt>
    <dgm:pt modelId="{94F8064E-9216-1747-BD54-C5D7486A3A39}">
      <dgm:prSet phldrT="[文本]"/>
      <dgm:spPr/>
      <dgm:t>
        <a:bodyPr/>
        <a:lstStyle/>
        <a:p>
          <a:r>
            <a:rPr lang="zh-CN" altLang="en-US" dirty="0" smtClean="0"/>
            <a:t>毕业倒计时</a:t>
          </a:r>
          <a:endParaRPr lang="zh-CN" altLang="en-US" dirty="0"/>
        </a:p>
      </dgm:t>
    </dgm:pt>
    <dgm:pt modelId="{501CF74C-4FD3-014A-B782-72815348F0E5}" type="parTrans" cxnId="{9B7FD0B6-15AD-984B-BB2F-404D06B34EB5}">
      <dgm:prSet/>
      <dgm:spPr/>
      <dgm:t>
        <a:bodyPr/>
        <a:lstStyle/>
        <a:p>
          <a:endParaRPr lang="zh-CN" altLang="en-US"/>
        </a:p>
      </dgm:t>
    </dgm:pt>
    <dgm:pt modelId="{AE086A55-B28F-2342-9FE3-A0D33B4FF8DC}" type="sibTrans" cxnId="{9B7FD0B6-15AD-984B-BB2F-404D06B34EB5}">
      <dgm:prSet/>
      <dgm:spPr/>
      <dgm:t>
        <a:bodyPr/>
        <a:lstStyle/>
        <a:p>
          <a:endParaRPr lang="zh-CN" altLang="en-US"/>
        </a:p>
      </dgm:t>
    </dgm:pt>
    <dgm:pt modelId="{79662FF2-3623-A04A-B9A5-1A90F3CC6DC4}">
      <dgm:prSet/>
      <dgm:spPr/>
      <dgm:t>
        <a:bodyPr/>
        <a:lstStyle/>
        <a:p>
          <a:r>
            <a:rPr lang="zh-CN" altLang="en-US" dirty="0"/>
            <a:t>简历制作</a:t>
          </a:r>
        </a:p>
      </dgm:t>
    </dgm:pt>
    <dgm:pt modelId="{4E88CA1F-5C6D-6B48-BB05-A05BE120D2A2}" type="parTrans" cxnId="{CD699919-D901-984B-BCA9-2206FE5B384C}">
      <dgm:prSet/>
      <dgm:spPr/>
      <dgm:t>
        <a:bodyPr/>
        <a:lstStyle/>
        <a:p>
          <a:endParaRPr lang="zh-CN" altLang="en-US"/>
        </a:p>
      </dgm:t>
    </dgm:pt>
    <dgm:pt modelId="{D7A8941A-4B29-744D-AD66-0F1ADB5AC5D3}" type="sibTrans" cxnId="{CD699919-D901-984B-BCA9-2206FE5B384C}">
      <dgm:prSet/>
      <dgm:spPr/>
      <dgm:t>
        <a:bodyPr/>
        <a:lstStyle/>
        <a:p>
          <a:endParaRPr lang="zh-CN" altLang="en-US"/>
        </a:p>
      </dgm:t>
    </dgm:pt>
    <dgm:pt modelId="{72C967FE-4791-F64E-BCED-DE0DA954DA25}">
      <dgm:prSet/>
      <dgm:spPr/>
      <dgm:t>
        <a:bodyPr/>
        <a:lstStyle/>
        <a:p>
          <a:r>
            <a:rPr lang="zh-CN" altLang="en-US" dirty="0"/>
            <a:t>简历投递</a:t>
          </a:r>
        </a:p>
      </dgm:t>
    </dgm:pt>
    <dgm:pt modelId="{CFFBFE89-18BC-7A4F-AD6A-C5E2E17E0370}" type="parTrans" cxnId="{0B816C7F-BA2C-2348-98D1-8E61BB626CA3}">
      <dgm:prSet/>
      <dgm:spPr/>
      <dgm:t>
        <a:bodyPr/>
        <a:lstStyle/>
        <a:p>
          <a:endParaRPr lang="zh-CN" altLang="en-US"/>
        </a:p>
      </dgm:t>
    </dgm:pt>
    <dgm:pt modelId="{CD3204D2-8882-CF4F-9EB7-B29288072001}" type="sibTrans" cxnId="{0B816C7F-BA2C-2348-98D1-8E61BB626CA3}">
      <dgm:prSet/>
      <dgm:spPr/>
      <dgm:t>
        <a:bodyPr/>
        <a:lstStyle/>
        <a:p>
          <a:endParaRPr lang="zh-CN" altLang="en-US"/>
        </a:p>
      </dgm:t>
    </dgm:pt>
    <dgm:pt modelId="{65FFBC11-BAF8-494C-80C2-C27CBB5CD804}">
      <dgm:prSet phldrT="[文本]"/>
      <dgm:spPr/>
      <dgm:t>
        <a:bodyPr/>
        <a:lstStyle/>
        <a:p>
          <a:r>
            <a:rPr lang="zh-CN" altLang="en-US" dirty="0"/>
            <a:t>黑名单</a:t>
          </a:r>
        </a:p>
      </dgm:t>
    </dgm:pt>
    <dgm:pt modelId="{FABA88FF-13F7-E146-B447-22515AB6E488}" type="parTrans" cxnId="{D7FE2A43-8EC7-8041-AF31-31B4BFB7BAA1}">
      <dgm:prSet/>
      <dgm:spPr/>
      <dgm:t>
        <a:bodyPr/>
        <a:lstStyle/>
        <a:p>
          <a:endParaRPr lang="zh-CN" altLang="en-US"/>
        </a:p>
      </dgm:t>
    </dgm:pt>
    <dgm:pt modelId="{EA3249B5-C2DD-4B41-B487-B54062253DBA}" type="sibTrans" cxnId="{D7FE2A43-8EC7-8041-AF31-31B4BFB7BAA1}">
      <dgm:prSet/>
      <dgm:spPr/>
      <dgm:t>
        <a:bodyPr/>
        <a:lstStyle/>
        <a:p>
          <a:endParaRPr lang="zh-CN" altLang="en-US"/>
        </a:p>
      </dgm:t>
    </dgm:pt>
    <dgm:pt modelId="{0869C63F-6943-A84C-80E9-921C33EB6E7A}">
      <dgm:prSet phldrT="[文本]"/>
      <dgm:spPr/>
      <dgm:t>
        <a:bodyPr/>
        <a:lstStyle/>
        <a:p>
          <a:r>
            <a:rPr lang="zh-CN" altLang="en-US" dirty="0" smtClean="0"/>
            <a:t>校友推荐</a:t>
          </a:r>
          <a:endParaRPr lang="zh-CN" altLang="en-US" dirty="0"/>
        </a:p>
      </dgm:t>
    </dgm:pt>
    <dgm:pt modelId="{A1A4B1C7-0925-364D-A4CF-1DFD9D8C6BDD}" type="parTrans" cxnId="{31499C4E-BD40-8A4E-A141-89C005939765}">
      <dgm:prSet/>
      <dgm:spPr/>
      <dgm:t>
        <a:bodyPr/>
        <a:lstStyle/>
        <a:p>
          <a:endParaRPr lang="zh-CN" altLang="en-US"/>
        </a:p>
      </dgm:t>
    </dgm:pt>
    <dgm:pt modelId="{C5EDE2C5-E65E-4A43-B9F9-12A5AEBB6170}" type="sibTrans" cxnId="{31499C4E-BD40-8A4E-A141-89C005939765}">
      <dgm:prSet/>
      <dgm:spPr/>
      <dgm:t>
        <a:bodyPr/>
        <a:lstStyle/>
        <a:p>
          <a:endParaRPr lang="zh-CN" altLang="en-US"/>
        </a:p>
      </dgm:t>
    </dgm:pt>
    <dgm:pt modelId="{FB833988-CD94-0249-B048-39388F7586AF}" type="pres">
      <dgm:prSet presAssocID="{BB43F111-928A-E745-A529-4349EC3BDD26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9CE31619-15B4-EE47-9943-4CA20DFE42D7}" type="pres">
      <dgm:prSet presAssocID="{6C851507-66D8-9049-B176-A1517EBC3DE9}" presName="hierRoot1" presStyleCnt="0"/>
      <dgm:spPr/>
    </dgm:pt>
    <dgm:pt modelId="{6F05692F-5AEF-1F42-A626-7D9D06C42E6C}" type="pres">
      <dgm:prSet presAssocID="{6C851507-66D8-9049-B176-A1517EBC3DE9}" presName="composite" presStyleCnt="0"/>
      <dgm:spPr/>
    </dgm:pt>
    <dgm:pt modelId="{BB21C14D-6C6A-F74E-97A6-DD3397369AD0}" type="pres">
      <dgm:prSet presAssocID="{6C851507-66D8-9049-B176-A1517EBC3DE9}" presName="background" presStyleLbl="node0" presStyleIdx="0" presStyleCnt="1"/>
      <dgm:spPr/>
    </dgm:pt>
    <dgm:pt modelId="{E10701E4-3563-BC4B-AAFB-38B3D9CB3C17}" type="pres">
      <dgm:prSet presAssocID="{6C851507-66D8-9049-B176-A1517EBC3DE9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86F1A87-A5BE-B244-9890-82211CF184EE}" type="pres">
      <dgm:prSet presAssocID="{6C851507-66D8-9049-B176-A1517EBC3DE9}" presName="hierChild2" presStyleCnt="0"/>
      <dgm:spPr/>
    </dgm:pt>
    <dgm:pt modelId="{F75D35D9-DA34-E946-91F9-26DCCA161876}" type="pres">
      <dgm:prSet presAssocID="{A2EED9EB-BC59-D14D-9F4B-BCAD129B0DE7}" presName="Name10" presStyleLbl="parChTrans1D2" presStyleIdx="0" presStyleCnt="4"/>
      <dgm:spPr/>
      <dgm:t>
        <a:bodyPr/>
        <a:lstStyle/>
        <a:p>
          <a:endParaRPr lang="zh-CN" altLang="en-US"/>
        </a:p>
      </dgm:t>
    </dgm:pt>
    <dgm:pt modelId="{FB0F8083-A64A-7C4A-8BD3-142EF55EE255}" type="pres">
      <dgm:prSet presAssocID="{28D35D87-AEEA-4C45-ACB2-9759236ABE34}" presName="hierRoot2" presStyleCnt="0"/>
      <dgm:spPr/>
    </dgm:pt>
    <dgm:pt modelId="{0C38424C-788D-024F-A030-24A2E74B7C07}" type="pres">
      <dgm:prSet presAssocID="{28D35D87-AEEA-4C45-ACB2-9759236ABE34}" presName="composite2" presStyleCnt="0"/>
      <dgm:spPr/>
    </dgm:pt>
    <dgm:pt modelId="{093916B7-80BD-8C4D-8033-ABD56B31171B}" type="pres">
      <dgm:prSet presAssocID="{28D35D87-AEEA-4C45-ACB2-9759236ABE34}" presName="background2" presStyleLbl="node2" presStyleIdx="0" presStyleCnt="4"/>
      <dgm:spPr/>
    </dgm:pt>
    <dgm:pt modelId="{CD38D0EA-671A-1543-86F9-2525674B60FE}" type="pres">
      <dgm:prSet presAssocID="{28D35D87-AEEA-4C45-ACB2-9759236ABE34}" presName="text2" presStyleLbl="fgAcc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9F685A-ECEE-1641-9645-FBB35BDC952E}" type="pres">
      <dgm:prSet presAssocID="{28D35D87-AEEA-4C45-ACB2-9759236ABE34}" presName="hierChild3" presStyleCnt="0"/>
      <dgm:spPr/>
    </dgm:pt>
    <dgm:pt modelId="{4088BC38-A1EC-C84C-9590-AD32D783B2D9}" type="pres">
      <dgm:prSet presAssocID="{19E9500F-48B3-174A-A4D2-B6B1671366BD}" presName="Name17" presStyleLbl="parChTrans1D3" presStyleIdx="0" presStyleCnt="12"/>
      <dgm:spPr/>
      <dgm:t>
        <a:bodyPr/>
        <a:lstStyle/>
        <a:p>
          <a:endParaRPr lang="zh-CN" altLang="en-US"/>
        </a:p>
      </dgm:t>
    </dgm:pt>
    <dgm:pt modelId="{F73F6E47-4221-054E-8FE4-40B6F12BB59B}" type="pres">
      <dgm:prSet presAssocID="{DB755B28-C746-0942-903A-1122FD5CAD30}" presName="hierRoot3" presStyleCnt="0"/>
      <dgm:spPr/>
    </dgm:pt>
    <dgm:pt modelId="{E4B9CEF8-6E61-B14F-9EDC-928F821DB22F}" type="pres">
      <dgm:prSet presAssocID="{DB755B28-C746-0942-903A-1122FD5CAD30}" presName="composite3" presStyleCnt="0"/>
      <dgm:spPr/>
    </dgm:pt>
    <dgm:pt modelId="{BCFBCDF8-8E1F-774E-A030-676C8BD215A7}" type="pres">
      <dgm:prSet presAssocID="{DB755B28-C746-0942-903A-1122FD5CAD30}" presName="background3" presStyleLbl="node3" presStyleIdx="0" presStyleCnt="12"/>
      <dgm:spPr/>
    </dgm:pt>
    <dgm:pt modelId="{48EB432C-CE35-3042-B226-D90BE7D50FF2}" type="pres">
      <dgm:prSet presAssocID="{DB755B28-C746-0942-903A-1122FD5CAD30}" presName="text3" presStyleLbl="fgAcc3" presStyleIdx="0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03FD751-C70B-194D-8945-3476A655D9D9}" type="pres">
      <dgm:prSet presAssocID="{DB755B28-C746-0942-903A-1122FD5CAD30}" presName="hierChild4" presStyleCnt="0"/>
      <dgm:spPr/>
    </dgm:pt>
    <dgm:pt modelId="{D34DC81A-A582-5745-A431-FC2C2D295A86}" type="pres">
      <dgm:prSet presAssocID="{501CF74C-4FD3-014A-B782-72815348F0E5}" presName="Name17" presStyleLbl="parChTrans1D3" presStyleIdx="1" presStyleCnt="12"/>
      <dgm:spPr/>
      <dgm:t>
        <a:bodyPr/>
        <a:lstStyle/>
        <a:p>
          <a:endParaRPr lang="zh-CN" altLang="en-US"/>
        </a:p>
      </dgm:t>
    </dgm:pt>
    <dgm:pt modelId="{A1AE00FE-9DC3-B144-9421-06D7C4030E49}" type="pres">
      <dgm:prSet presAssocID="{94F8064E-9216-1747-BD54-C5D7486A3A39}" presName="hierRoot3" presStyleCnt="0"/>
      <dgm:spPr/>
    </dgm:pt>
    <dgm:pt modelId="{DA05240B-2E1C-D549-BAE3-E82661104494}" type="pres">
      <dgm:prSet presAssocID="{94F8064E-9216-1747-BD54-C5D7486A3A39}" presName="composite3" presStyleCnt="0"/>
      <dgm:spPr/>
    </dgm:pt>
    <dgm:pt modelId="{14016EC9-450C-6144-9958-22C9AF113CBB}" type="pres">
      <dgm:prSet presAssocID="{94F8064E-9216-1747-BD54-C5D7486A3A39}" presName="background3" presStyleLbl="node3" presStyleIdx="1" presStyleCnt="12"/>
      <dgm:spPr/>
    </dgm:pt>
    <dgm:pt modelId="{8F3D05F3-6CF2-354D-AB40-A4A1F046C2E4}" type="pres">
      <dgm:prSet presAssocID="{94F8064E-9216-1747-BD54-C5D7486A3A39}" presName="text3" presStyleLbl="fgAcc3" presStyleIdx="1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56CEAC3-7551-8642-9575-F365DEA27BAA}" type="pres">
      <dgm:prSet presAssocID="{94F8064E-9216-1747-BD54-C5D7486A3A39}" presName="hierChild4" presStyleCnt="0"/>
      <dgm:spPr/>
    </dgm:pt>
    <dgm:pt modelId="{52C22B92-43E9-004D-BA58-F6FBCD780E3C}" type="pres">
      <dgm:prSet presAssocID="{7A171EA7-6F54-2E47-B34D-EBC1A32AC43C}" presName="Name10" presStyleLbl="parChTrans1D2" presStyleIdx="1" presStyleCnt="4"/>
      <dgm:spPr/>
      <dgm:t>
        <a:bodyPr/>
        <a:lstStyle/>
        <a:p>
          <a:endParaRPr lang="zh-CN" altLang="en-US"/>
        </a:p>
      </dgm:t>
    </dgm:pt>
    <dgm:pt modelId="{3D0093D2-E947-A243-9E12-05ED38E6C729}" type="pres">
      <dgm:prSet presAssocID="{FA51FDCA-F9D1-354F-B4A9-4E59AB3B6CF3}" presName="hierRoot2" presStyleCnt="0"/>
      <dgm:spPr/>
    </dgm:pt>
    <dgm:pt modelId="{360B654D-0C50-464D-A0CA-311B41EFF9EF}" type="pres">
      <dgm:prSet presAssocID="{FA51FDCA-F9D1-354F-B4A9-4E59AB3B6CF3}" presName="composite2" presStyleCnt="0"/>
      <dgm:spPr/>
    </dgm:pt>
    <dgm:pt modelId="{EDCC391B-B4EC-ED41-B520-E1CD0CC7FBF0}" type="pres">
      <dgm:prSet presAssocID="{FA51FDCA-F9D1-354F-B4A9-4E59AB3B6CF3}" presName="background2" presStyleLbl="node2" presStyleIdx="1" presStyleCnt="4"/>
      <dgm:spPr/>
    </dgm:pt>
    <dgm:pt modelId="{7E6B18CF-53DA-7041-B751-B82653532901}" type="pres">
      <dgm:prSet presAssocID="{FA51FDCA-F9D1-354F-B4A9-4E59AB3B6CF3}" presName="text2" presStyleLbl="fgAcc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F194408-DBD9-E849-B735-09BF4A52BD28}" type="pres">
      <dgm:prSet presAssocID="{FA51FDCA-F9D1-354F-B4A9-4E59AB3B6CF3}" presName="hierChild3" presStyleCnt="0"/>
      <dgm:spPr/>
    </dgm:pt>
    <dgm:pt modelId="{0D23A08F-3D2B-2C47-9953-6A72B1E88C7E}" type="pres">
      <dgm:prSet presAssocID="{80839056-C4C7-CA46-85B9-7E309E9BC9F7}" presName="Name17" presStyleLbl="parChTrans1D3" presStyleIdx="2" presStyleCnt="12"/>
      <dgm:spPr/>
      <dgm:t>
        <a:bodyPr/>
        <a:lstStyle/>
        <a:p>
          <a:endParaRPr lang="zh-CN" altLang="en-US"/>
        </a:p>
      </dgm:t>
    </dgm:pt>
    <dgm:pt modelId="{1ADB0495-1E41-EB4A-8CB7-36C54D3503D1}" type="pres">
      <dgm:prSet presAssocID="{00C6BE6E-9C2B-3443-84EC-2CB9E9A314D1}" presName="hierRoot3" presStyleCnt="0"/>
      <dgm:spPr/>
    </dgm:pt>
    <dgm:pt modelId="{6B5A6E39-E60E-EC42-B2D7-4DEFECE4E6B9}" type="pres">
      <dgm:prSet presAssocID="{00C6BE6E-9C2B-3443-84EC-2CB9E9A314D1}" presName="composite3" presStyleCnt="0"/>
      <dgm:spPr/>
    </dgm:pt>
    <dgm:pt modelId="{3990A62C-DE03-724B-A23A-7D60C9E266CE}" type="pres">
      <dgm:prSet presAssocID="{00C6BE6E-9C2B-3443-84EC-2CB9E9A314D1}" presName="background3" presStyleLbl="node3" presStyleIdx="2" presStyleCnt="12"/>
      <dgm:spPr/>
    </dgm:pt>
    <dgm:pt modelId="{16F855EF-9B6D-F34B-89D7-1058D63C4893}" type="pres">
      <dgm:prSet presAssocID="{00C6BE6E-9C2B-3443-84EC-2CB9E9A314D1}" presName="text3" presStyleLbl="fgAcc3" presStyleIdx="2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A35FAF7-C437-5E4A-B1EC-DA523408A836}" type="pres">
      <dgm:prSet presAssocID="{00C6BE6E-9C2B-3443-84EC-2CB9E9A314D1}" presName="hierChild4" presStyleCnt="0"/>
      <dgm:spPr/>
    </dgm:pt>
    <dgm:pt modelId="{057F5D89-3A6C-0544-B48E-874DDAB297F8}" type="pres">
      <dgm:prSet presAssocID="{B031C08E-64C5-174F-A0A1-191A30D40680}" presName="Name17" presStyleLbl="parChTrans1D3" presStyleIdx="3" presStyleCnt="12"/>
      <dgm:spPr/>
      <dgm:t>
        <a:bodyPr/>
        <a:lstStyle/>
        <a:p>
          <a:endParaRPr lang="zh-CN" altLang="en-US"/>
        </a:p>
      </dgm:t>
    </dgm:pt>
    <dgm:pt modelId="{851725A0-712E-584E-A286-5E9B3A4ED57D}" type="pres">
      <dgm:prSet presAssocID="{8F1DF1FF-7738-B94F-9DEF-B0BFCB7D86DC}" presName="hierRoot3" presStyleCnt="0"/>
      <dgm:spPr/>
    </dgm:pt>
    <dgm:pt modelId="{7A9DFA2A-BC37-EC4E-9118-1480F773B242}" type="pres">
      <dgm:prSet presAssocID="{8F1DF1FF-7738-B94F-9DEF-B0BFCB7D86DC}" presName="composite3" presStyleCnt="0"/>
      <dgm:spPr/>
    </dgm:pt>
    <dgm:pt modelId="{C7854260-2785-B841-8AFC-92E4B4A50997}" type="pres">
      <dgm:prSet presAssocID="{8F1DF1FF-7738-B94F-9DEF-B0BFCB7D86DC}" presName="background3" presStyleLbl="node3" presStyleIdx="3" presStyleCnt="12"/>
      <dgm:spPr/>
    </dgm:pt>
    <dgm:pt modelId="{61F92BE4-2540-C349-BB33-ADE09E9C8020}" type="pres">
      <dgm:prSet presAssocID="{8F1DF1FF-7738-B94F-9DEF-B0BFCB7D86DC}" presName="text3" presStyleLbl="fgAcc3" presStyleIdx="3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253F2CA-2233-C249-9F04-DA7FE22B444F}" type="pres">
      <dgm:prSet presAssocID="{8F1DF1FF-7738-B94F-9DEF-B0BFCB7D86DC}" presName="hierChild4" presStyleCnt="0"/>
      <dgm:spPr/>
    </dgm:pt>
    <dgm:pt modelId="{96AA454A-2B8B-F143-997B-32AA791D9F23}" type="pres">
      <dgm:prSet presAssocID="{1DCCE4F5-6A5E-EE4C-A87E-ED90C71CFD06}" presName="Name17" presStyleLbl="parChTrans1D3" presStyleIdx="4" presStyleCnt="12"/>
      <dgm:spPr/>
      <dgm:t>
        <a:bodyPr/>
        <a:lstStyle/>
        <a:p>
          <a:endParaRPr lang="zh-CN" altLang="en-US"/>
        </a:p>
      </dgm:t>
    </dgm:pt>
    <dgm:pt modelId="{FD95D51C-92CF-614A-BDB5-7F24FD7E0BC5}" type="pres">
      <dgm:prSet presAssocID="{4565EEB2-F46E-E04B-8D12-1E8DFCC8938D}" presName="hierRoot3" presStyleCnt="0"/>
      <dgm:spPr/>
    </dgm:pt>
    <dgm:pt modelId="{AFDA83D8-29F3-8143-B7F9-DAE96ACA6E46}" type="pres">
      <dgm:prSet presAssocID="{4565EEB2-F46E-E04B-8D12-1E8DFCC8938D}" presName="composite3" presStyleCnt="0"/>
      <dgm:spPr/>
    </dgm:pt>
    <dgm:pt modelId="{FB38EE08-4550-3544-8AF6-B6B719826A93}" type="pres">
      <dgm:prSet presAssocID="{4565EEB2-F46E-E04B-8D12-1E8DFCC8938D}" presName="background3" presStyleLbl="node3" presStyleIdx="4" presStyleCnt="12"/>
      <dgm:spPr/>
    </dgm:pt>
    <dgm:pt modelId="{67D1CE45-ACF0-C446-85D7-FC817D067BDC}" type="pres">
      <dgm:prSet presAssocID="{4565EEB2-F46E-E04B-8D12-1E8DFCC8938D}" presName="text3" presStyleLbl="fgAcc3" presStyleIdx="4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D0CD7CA-85F4-7945-BF16-70186F006365}" type="pres">
      <dgm:prSet presAssocID="{4565EEB2-F46E-E04B-8D12-1E8DFCC8938D}" presName="hierChild4" presStyleCnt="0"/>
      <dgm:spPr/>
    </dgm:pt>
    <dgm:pt modelId="{75D7F38F-0283-5141-BA14-4D733D99FD77}" type="pres">
      <dgm:prSet presAssocID="{A4CA65A4-681D-3A4B-AE3E-D571F4224102}" presName="Name17" presStyleLbl="parChTrans1D3" presStyleIdx="5" presStyleCnt="12"/>
      <dgm:spPr/>
      <dgm:t>
        <a:bodyPr/>
        <a:lstStyle/>
        <a:p>
          <a:endParaRPr lang="zh-CN" altLang="en-US"/>
        </a:p>
      </dgm:t>
    </dgm:pt>
    <dgm:pt modelId="{13D6E2E3-F94F-9C4D-8833-536CE9C292C8}" type="pres">
      <dgm:prSet presAssocID="{21BC0825-3F6E-FD4A-A7EC-1F4DA61A1A6B}" presName="hierRoot3" presStyleCnt="0"/>
      <dgm:spPr/>
    </dgm:pt>
    <dgm:pt modelId="{921F9DF2-7886-0B40-B693-079426819927}" type="pres">
      <dgm:prSet presAssocID="{21BC0825-3F6E-FD4A-A7EC-1F4DA61A1A6B}" presName="composite3" presStyleCnt="0"/>
      <dgm:spPr/>
    </dgm:pt>
    <dgm:pt modelId="{6AC9F1D3-F255-B84D-B5A1-2CFC43D08F11}" type="pres">
      <dgm:prSet presAssocID="{21BC0825-3F6E-FD4A-A7EC-1F4DA61A1A6B}" presName="background3" presStyleLbl="node3" presStyleIdx="5" presStyleCnt="12"/>
      <dgm:spPr/>
    </dgm:pt>
    <dgm:pt modelId="{61EEACC6-75C8-AB44-A62B-2A6FDC07744C}" type="pres">
      <dgm:prSet presAssocID="{21BC0825-3F6E-FD4A-A7EC-1F4DA61A1A6B}" presName="text3" presStyleLbl="fgAcc3" presStyleIdx="5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9CCD6FA-D092-6B4C-8135-753FB423D059}" type="pres">
      <dgm:prSet presAssocID="{21BC0825-3F6E-FD4A-A7EC-1F4DA61A1A6B}" presName="hierChild4" presStyleCnt="0"/>
      <dgm:spPr/>
    </dgm:pt>
    <dgm:pt modelId="{2459D0BC-59C2-C740-899C-5788B5505DAD}" type="pres">
      <dgm:prSet presAssocID="{A1A4B1C7-0925-364D-A4CF-1DFD9D8C6BDD}" presName="Name17" presStyleLbl="parChTrans1D3" presStyleIdx="6" presStyleCnt="12"/>
      <dgm:spPr/>
      <dgm:t>
        <a:bodyPr/>
        <a:lstStyle/>
        <a:p>
          <a:endParaRPr lang="zh-CN" altLang="en-US"/>
        </a:p>
      </dgm:t>
    </dgm:pt>
    <dgm:pt modelId="{53446189-908B-644E-A23B-78531250162D}" type="pres">
      <dgm:prSet presAssocID="{0869C63F-6943-A84C-80E9-921C33EB6E7A}" presName="hierRoot3" presStyleCnt="0"/>
      <dgm:spPr/>
    </dgm:pt>
    <dgm:pt modelId="{FC281C6B-9729-F74B-8627-793E46A9A6C3}" type="pres">
      <dgm:prSet presAssocID="{0869C63F-6943-A84C-80E9-921C33EB6E7A}" presName="composite3" presStyleCnt="0"/>
      <dgm:spPr/>
    </dgm:pt>
    <dgm:pt modelId="{C7F6FFBC-7A89-ED42-BA41-7A0A4050263A}" type="pres">
      <dgm:prSet presAssocID="{0869C63F-6943-A84C-80E9-921C33EB6E7A}" presName="background3" presStyleLbl="node3" presStyleIdx="6" presStyleCnt="12"/>
      <dgm:spPr/>
    </dgm:pt>
    <dgm:pt modelId="{82511300-BB74-3543-923C-FFA3E32C1737}" type="pres">
      <dgm:prSet presAssocID="{0869C63F-6943-A84C-80E9-921C33EB6E7A}" presName="text3" presStyleLbl="fgAcc3" presStyleIdx="6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34A6144-626C-484C-AFDE-C37C4457F44E}" type="pres">
      <dgm:prSet presAssocID="{0869C63F-6943-A84C-80E9-921C33EB6E7A}" presName="hierChild4" presStyleCnt="0"/>
      <dgm:spPr/>
    </dgm:pt>
    <dgm:pt modelId="{CB3906C1-3407-6F41-A5DC-3ACAA9F40053}" type="pres">
      <dgm:prSet presAssocID="{FABA88FF-13F7-E146-B447-22515AB6E488}" presName="Name17" presStyleLbl="parChTrans1D3" presStyleIdx="7" presStyleCnt="12"/>
      <dgm:spPr/>
      <dgm:t>
        <a:bodyPr/>
        <a:lstStyle/>
        <a:p>
          <a:endParaRPr lang="zh-CN" altLang="en-US"/>
        </a:p>
      </dgm:t>
    </dgm:pt>
    <dgm:pt modelId="{7F92984C-C6CA-F44F-97B5-50AA0D5FEDF3}" type="pres">
      <dgm:prSet presAssocID="{65FFBC11-BAF8-494C-80C2-C27CBB5CD804}" presName="hierRoot3" presStyleCnt="0"/>
      <dgm:spPr/>
    </dgm:pt>
    <dgm:pt modelId="{7E78C170-D5B3-E24C-838D-E5B5D808E965}" type="pres">
      <dgm:prSet presAssocID="{65FFBC11-BAF8-494C-80C2-C27CBB5CD804}" presName="composite3" presStyleCnt="0"/>
      <dgm:spPr/>
    </dgm:pt>
    <dgm:pt modelId="{C6B1E577-627E-7E40-8125-CA531D2A7393}" type="pres">
      <dgm:prSet presAssocID="{65FFBC11-BAF8-494C-80C2-C27CBB5CD804}" presName="background3" presStyleLbl="node3" presStyleIdx="7" presStyleCnt="12"/>
      <dgm:spPr/>
    </dgm:pt>
    <dgm:pt modelId="{362486CF-CCEA-4A46-B513-D0A00C543222}" type="pres">
      <dgm:prSet presAssocID="{65FFBC11-BAF8-494C-80C2-C27CBB5CD804}" presName="text3" presStyleLbl="fgAcc3" presStyleIdx="7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B617CC7-8781-F643-813D-14AD9030061B}" type="pres">
      <dgm:prSet presAssocID="{65FFBC11-BAF8-494C-80C2-C27CBB5CD804}" presName="hierChild4" presStyleCnt="0"/>
      <dgm:spPr/>
    </dgm:pt>
    <dgm:pt modelId="{625AFEE6-6825-B441-97E7-53B13C27B8DA}" type="pres">
      <dgm:prSet presAssocID="{F399D1FE-A87F-DA45-BB03-99D34DFDC897}" presName="Name10" presStyleLbl="parChTrans1D2" presStyleIdx="2" presStyleCnt="4"/>
      <dgm:spPr/>
      <dgm:t>
        <a:bodyPr/>
        <a:lstStyle/>
        <a:p>
          <a:endParaRPr lang="zh-CN" altLang="en-US"/>
        </a:p>
      </dgm:t>
    </dgm:pt>
    <dgm:pt modelId="{26338196-F5CB-BD42-A04A-BD6D7B09D937}" type="pres">
      <dgm:prSet presAssocID="{1D2DA309-2D21-5245-90A2-58A97374DC54}" presName="hierRoot2" presStyleCnt="0"/>
      <dgm:spPr/>
    </dgm:pt>
    <dgm:pt modelId="{CF220BDF-340B-3345-B499-C544D338D56B}" type="pres">
      <dgm:prSet presAssocID="{1D2DA309-2D21-5245-90A2-58A97374DC54}" presName="composite2" presStyleCnt="0"/>
      <dgm:spPr/>
    </dgm:pt>
    <dgm:pt modelId="{B5FB9A2C-268E-EF47-B1F8-6D7A081FA3E3}" type="pres">
      <dgm:prSet presAssocID="{1D2DA309-2D21-5245-90A2-58A97374DC54}" presName="background2" presStyleLbl="node2" presStyleIdx="2" presStyleCnt="4"/>
      <dgm:spPr/>
    </dgm:pt>
    <dgm:pt modelId="{5C98F26F-E4E4-2841-9A7C-85692C3D4DFA}" type="pres">
      <dgm:prSet presAssocID="{1D2DA309-2D21-5245-90A2-58A97374DC54}" presName="text2" presStyleLbl="fgAcc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1B39A51-9893-C140-BD27-5D251EE18FE5}" type="pres">
      <dgm:prSet presAssocID="{1D2DA309-2D21-5245-90A2-58A97374DC54}" presName="hierChild3" presStyleCnt="0"/>
      <dgm:spPr/>
    </dgm:pt>
    <dgm:pt modelId="{A126F6C9-BA42-314A-A789-4534BFDB4265}" type="pres">
      <dgm:prSet presAssocID="{C558AA9D-5776-5E49-84DD-ACC6A832BD15}" presName="Name17" presStyleLbl="parChTrans1D3" presStyleIdx="8" presStyleCnt="12"/>
      <dgm:spPr/>
      <dgm:t>
        <a:bodyPr/>
        <a:lstStyle/>
        <a:p>
          <a:endParaRPr lang="zh-CN" altLang="en-US"/>
        </a:p>
      </dgm:t>
    </dgm:pt>
    <dgm:pt modelId="{B3A4E538-8227-744E-BB1A-3A36C5365229}" type="pres">
      <dgm:prSet presAssocID="{59D83413-F5B2-8943-BCE6-B11D04C430D4}" presName="hierRoot3" presStyleCnt="0"/>
      <dgm:spPr/>
    </dgm:pt>
    <dgm:pt modelId="{5192B22B-2731-1C4E-80EB-2E4193ECE056}" type="pres">
      <dgm:prSet presAssocID="{59D83413-F5B2-8943-BCE6-B11D04C430D4}" presName="composite3" presStyleCnt="0"/>
      <dgm:spPr/>
    </dgm:pt>
    <dgm:pt modelId="{B7B2A041-017D-814C-BF9C-E5173D509FC4}" type="pres">
      <dgm:prSet presAssocID="{59D83413-F5B2-8943-BCE6-B11D04C430D4}" presName="background3" presStyleLbl="node3" presStyleIdx="8" presStyleCnt="12"/>
      <dgm:spPr/>
    </dgm:pt>
    <dgm:pt modelId="{09A0EC28-3287-3543-B6F0-9EFD2CFC62DC}" type="pres">
      <dgm:prSet presAssocID="{59D83413-F5B2-8943-BCE6-B11D04C430D4}" presName="text3" presStyleLbl="fgAcc3" presStyleIdx="8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F93163E-B232-3D41-8F55-DB1A36B4AC95}" type="pres">
      <dgm:prSet presAssocID="{59D83413-F5B2-8943-BCE6-B11D04C430D4}" presName="hierChild4" presStyleCnt="0"/>
      <dgm:spPr/>
    </dgm:pt>
    <dgm:pt modelId="{284D72C0-2857-974E-AB8D-C0A20F5F810B}" type="pres">
      <dgm:prSet presAssocID="{921D0E55-3DFD-AB47-B9B7-8E45BC3F63B6}" presName="Name17" presStyleLbl="parChTrans1D3" presStyleIdx="9" presStyleCnt="12"/>
      <dgm:spPr/>
      <dgm:t>
        <a:bodyPr/>
        <a:lstStyle/>
        <a:p>
          <a:endParaRPr lang="zh-CN" altLang="en-US"/>
        </a:p>
      </dgm:t>
    </dgm:pt>
    <dgm:pt modelId="{291BBE3C-542A-3E4E-9234-8EFCCB6FFA40}" type="pres">
      <dgm:prSet presAssocID="{FA1A4288-3ED1-394F-831B-619F66605550}" presName="hierRoot3" presStyleCnt="0"/>
      <dgm:spPr/>
    </dgm:pt>
    <dgm:pt modelId="{F694D136-2EC9-F242-A063-D94957CAAEFC}" type="pres">
      <dgm:prSet presAssocID="{FA1A4288-3ED1-394F-831B-619F66605550}" presName="composite3" presStyleCnt="0"/>
      <dgm:spPr/>
    </dgm:pt>
    <dgm:pt modelId="{2320F407-84C4-374F-8C59-53C923399F4E}" type="pres">
      <dgm:prSet presAssocID="{FA1A4288-3ED1-394F-831B-619F66605550}" presName="background3" presStyleLbl="node3" presStyleIdx="9" presStyleCnt="12"/>
      <dgm:spPr/>
    </dgm:pt>
    <dgm:pt modelId="{FDBD1409-086F-B44F-B9A9-F51D95EEB2A1}" type="pres">
      <dgm:prSet presAssocID="{FA1A4288-3ED1-394F-831B-619F66605550}" presName="text3" presStyleLbl="fgAcc3" presStyleIdx="9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A8F3551-8C7E-FE4F-908C-65A4C026CB08}" type="pres">
      <dgm:prSet presAssocID="{FA1A4288-3ED1-394F-831B-619F66605550}" presName="hierChild4" presStyleCnt="0"/>
      <dgm:spPr/>
    </dgm:pt>
    <dgm:pt modelId="{548070D6-CA0F-5B4D-A670-989F9DB21D16}" type="pres">
      <dgm:prSet presAssocID="{C83D1E4A-E26A-9044-BE42-8E618A53C0C0}" presName="Name10" presStyleLbl="parChTrans1D2" presStyleIdx="3" presStyleCnt="4"/>
      <dgm:spPr/>
      <dgm:t>
        <a:bodyPr/>
        <a:lstStyle/>
        <a:p>
          <a:endParaRPr lang="zh-CN" altLang="en-US"/>
        </a:p>
      </dgm:t>
    </dgm:pt>
    <dgm:pt modelId="{99DAE8FA-1969-6048-8B86-1E7622C69B05}" type="pres">
      <dgm:prSet presAssocID="{F58A158E-4B58-7F46-8F59-442117E235FA}" presName="hierRoot2" presStyleCnt="0"/>
      <dgm:spPr/>
    </dgm:pt>
    <dgm:pt modelId="{3BE6BDA5-D5A2-A447-A14C-C5FFB76AE787}" type="pres">
      <dgm:prSet presAssocID="{F58A158E-4B58-7F46-8F59-442117E235FA}" presName="composite2" presStyleCnt="0"/>
      <dgm:spPr/>
    </dgm:pt>
    <dgm:pt modelId="{BEE79C28-7DDF-5C44-986C-5427316C4FBB}" type="pres">
      <dgm:prSet presAssocID="{F58A158E-4B58-7F46-8F59-442117E235FA}" presName="background2" presStyleLbl="node2" presStyleIdx="3" presStyleCnt="4"/>
      <dgm:spPr/>
    </dgm:pt>
    <dgm:pt modelId="{160E1B6E-D5E0-B24E-B7D6-BD6B8654F314}" type="pres">
      <dgm:prSet presAssocID="{F58A158E-4B58-7F46-8F59-442117E235FA}" presName="text2" presStyleLbl="fgAcc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824ED54-9E0D-8C4D-9181-D9B109E7DE8A}" type="pres">
      <dgm:prSet presAssocID="{F58A158E-4B58-7F46-8F59-442117E235FA}" presName="hierChild3" presStyleCnt="0"/>
      <dgm:spPr/>
    </dgm:pt>
    <dgm:pt modelId="{89F3AFFB-0A62-354C-9BD5-72AFED770D3C}" type="pres">
      <dgm:prSet presAssocID="{5F163FCB-0CBB-CB4A-929B-24E85D36F24A}" presName="Name17" presStyleLbl="parChTrans1D3" presStyleIdx="10" presStyleCnt="12"/>
      <dgm:spPr/>
      <dgm:t>
        <a:bodyPr/>
        <a:lstStyle/>
        <a:p>
          <a:endParaRPr lang="zh-CN" altLang="en-US"/>
        </a:p>
      </dgm:t>
    </dgm:pt>
    <dgm:pt modelId="{0CA3B5EE-0DDA-7D49-AF40-4D4C59BFB0AC}" type="pres">
      <dgm:prSet presAssocID="{05F6F80F-20D2-1A42-AE48-74C1B9F2451C}" presName="hierRoot3" presStyleCnt="0"/>
      <dgm:spPr/>
    </dgm:pt>
    <dgm:pt modelId="{E6AD1ABD-44B9-BE46-BA77-E1A393A1EAB4}" type="pres">
      <dgm:prSet presAssocID="{05F6F80F-20D2-1A42-AE48-74C1B9F2451C}" presName="composite3" presStyleCnt="0"/>
      <dgm:spPr/>
    </dgm:pt>
    <dgm:pt modelId="{EAFEA1E5-E51C-A942-B5F9-5286CC97B18A}" type="pres">
      <dgm:prSet presAssocID="{05F6F80F-20D2-1A42-AE48-74C1B9F2451C}" presName="background3" presStyleLbl="node3" presStyleIdx="10" presStyleCnt="12"/>
      <dgm:spPr/>
    </dgm:pt>
    <dgm:pt modelId="{CEC21CB0-7499-CD4E-9D12-74ADF7C62C0F}" type="pres">
      <dgm:prSet presAssocID="{05F6F80F-20D2-1A42-AE48-74C1B9F2451C}" presName="text3" presStyleLbl="fgAcc3" presStyleIdx="10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C843564-6A13-3248-9C54-4348F000AFB1}" type="pres">
      <dgm:prSet presAssocID="{05F6F80F-20D2-1A42-AE48-74C1B9F2451C}" presName="hierChild4" presStyleCnt="0"/>
      <dgm:spPr/>
    </dgm:pt>
    <dgm:pt modelId="{2798C444-A8E4-894D-A1E3-25A200F2D4D9}" type="pres">
      <dgm:prSet presAssocID="{4E88CA1F-5C6D-6B48-BB05-A05BE120D2A2}" presName="Name23" presStyleLbl="parChTrans1D4" presStyleIdx="0" presStyleCnt="2"/>
      <dgm:spPr/>
      <dgm:t>
        <a:bodyPr/>
        <a:lstStyle/>
        <a:p>
          <a:endParaRPr lang="zh-CN" altLang="en-US"/>
        </a:p>
      </dgm:t>
    </dgm:pt>
    <dgm:pt modelId="{DCE92326-27AC-9B4B-9F60-DECC8AFDD104}" type="pres">
      <dgm:prSet presAssocID="{79662FF2-3623-A04A-B9A5-1A90F3CC6DC4}" presName="hierRoot4" presStyleCnt="0"/>
      <dgm:spPr/>
    </dgm:pt>
    <dgm:pt modelId="{2A6E6C2A-6293-CE4B-BE4F-3786C2731981}" type="pres">
      <dgm:prSet presAssocID="{79662FF2-3623-A04A-B9A5-1A90F3CC6DC4}" presName="composite4" presStyleCnt="0"/>
      <dgm:spPr/>
    </dgm:pt>
    <dgm:pt modelId="{105E4898-1694-DF45-82D8-9C683B2FD567}" type="pres">
      <dgm:prSet presAssocID="{79662FF2-3623-A04A-B9A5-1A90F3CC6DC4}" presName="background4" presStyleLbl="node4" presStyleIdx="0" presStyleCnt="2"/>
      <dgm:spPr/>
    </dgm:pt>
    <dgm:pt modelId="{7F039E47-904B-FD42-A182-1E0E8C49EBE6}" type="pres">
      <dgm:prSet presAssocID="{79662FF2-3623-A04A-B9A5-1A90F3CC6DC4}" presName="text4" presStyleLbl="fgAcc4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556A587-85C7-D347-88A0-70D215620F95}" type="pres">
      <dgm:prSet presAssocID="{79662FF2-3623-A04A-B9A5-1A90F3CC6DC4}" presName="hierChild5" presStyleCnt="0"/>
      <dgm:spPr/>
    </dgm:pt>
    <dgm:pt modelId="{087FA6A8-8775-1D46-A884-736A7ABFB3A1}" type="pres">
      <dgm:prSet presAssocID="{CFFBFE89-18BC-7A4F-AD6A-C5E2E17E0370}" presName="Name23" presStyleLbl="parChTrans1D4" presStyleIdx="1" presStyleCnt="2"/>
      <dgm:spPr/>
      <dgm:t>
        <a:bodyPr/>
        <a:lstStyle/>
        <a:p>
          <a:endParaRPr lang="zh-CN" altLang="en-US"/>
        </a:p>
      </dgm:t>
    </dgm:pt>
    <dgm:pt modelId="{CE0CEB2A-E44B-8242-88FE-6077D3DF192A}" type="pres">
      <dgm:prSet presAssocID="{72C967FE-4791-F64E-BCED-DE0DA954DA25}" presName="hierRoot4" presStyleCnt="0"/>
      <dgm:spPr/>
    </dgm:pt>
    <dgm:pt modelId="{EC704B99-2E31-464E-8E5D-4B7138933B3E}" type="pres">
      <dgm:prSet presAssocID="{72C967FE-4791-F64E-BCED-DE0DA954DA25}" presName="composite4" presStyleCnt="0"/>
      <dgm:spPr/>
    </dgm:pt>
    <dgm:pt modelId="{E7C57F12-B28A-5C48-9459-725F071FEB79}" type="pres">
      <dgm:prSet presAssocID="{72C967FE-4791-F64E-BCED-DE0DA954DA25}" presName="background4" presStyleLbl="node4" presStyleIdx="1" presStyleCnt="2"/>
      <dgm:spPr/>
    </dgm:pt>
    <dgm:pt modelId="{66C6374F-C829-2E42-90C7-FD1923A0BD12}" type="pres">
      <dgm:prSet presAssocID="{72C967FE-4791-F64E-BCED-DE0DA954DA25}" presName="text4" presStyleLbl="fgAcc4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BE0507A-AAC2-8F44-9482-48C3611C8400}" type="pres">
      <dgm:prSet presAssocID="{72C967FE-4791-F64E-BCED-DE0DA954DA25}" presName="hierChild5" presStyleCnt="0"/>
      <dgm:spPr/>
    </dgm:pt>
    <dgm:pt modelId="{513903BC-3262-4A49-B0EA-2FE606BB4306}" type="pres">
      <dgm:prSet presAssocID="{01061AE2-221A-0947-8BA1-47BD737911D0}" presName="Name17" presStyleLbl="parChTrans1D3" presStyleIdx="11" presStyleCnt="12"/>
      <dgm:spPr/>
      <dgm:t>
        <a:bodyPr/>
        <a:lstStyle/>
        <a:p>
          <a:endParaRPr lang="zh-CN" altLang="en-US"/>
        </a:p>
      </dgm:t>
    </dgm:pt>
    <dgm:pt modelId="{DD96912F-698E-0947-BE22-01A2F60FC888}" type="pres">
      <dgm:prSet presAssocID="{D50556A9-462A-624F-88EC-08F83079E18C}" presName="hierRoot3" presStyleCnt="0"/>
      <dgm:spPr/>
    </dgm:pt>
    <dgm:pt modelId="{25F31F67-29B8-0841-9370-73EE284F0E26}" type="pres">
      <dgm:prSet presAssocID="{D50556A9-462A-624F-88EC-08F83079E18C}" presName="composite3" presStyleCnt="0"/>
      <dgm:spPr/>
    </dgm:pt>
    <dgm:pt modelId="{9D304829-F820-904B-BFB8-D40A146B2558}" type="pres">
      <dgm:prSet presAssocID="{D50556A9-462A-624F-88EC-08F83079E18C}" presName="background3" presStyleLbl="node3" presStyleIdx="11" presStyleCnt="12"/>
      <dgm:spPr/>
    </dgm:pt>
    <dgm:pt modelId="{EF249289-B955-8349-81D9-E156315DF29C}" type="pres">
      <dgm:prSet presAssocID="{D50556A9-462A-624F-88EC-08F83079E18C}" presName="text3" presStyleLbl="fgAcc3" presStyleIdx="11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9BC3E4A-D6D1-884E-B2C7-C8BC507612C0}" type="pres">
      <dgm:prSet presAssocID="{D50556A9-462A-624F-88EC-08F83079E18C}" presName="hierChild4" presStyleCnt="0"/>
      <dgm:spPr/>
    </dgm:pt>
  </dgm:ptLst>
  <dgm:cxnLst>
    <dgm:cxn modelId="{7FCDF8BF-FE7A-4F46-9A7F-B17DE983D0B4}" type="presOf" srcId="{05F6F80F-20D2-1A42-AE48-74C1B9F2451C}" destId="{CEC21CB0-7499-CD4E-9D12-74ADF7C62C0F}" srcOrd="0" destOrd="0" presId="urn:microsoft.com/office/officeart/2005/8/layout/hierarchy1"/>
    <dgm:cxn modelId="{F482FE57-C716-0F43-A3AE-943988FC4CD3}" srcId="{1D2DA309-2D21-5245-90A2-58A97374DC54}" destId="{FA1A4288-3ED1-394F-831B-619F66605550}" srcOrd="1" destOrd="0" parTransId="{921D0E55-3DFD-AB47-B9B7-8E45BC3F63B6}" sibTransId="{132C2855-666C-D341-B506-9837B5418B19}"/>
    <dgm:cxn modelId="{30AA3142-B1D2-FA49-B707-092BF09F51FE}" type="presOf" srcId="{C558AA9D-5776-5E49-84DD-ACC6A832BD15}" destId="{A126F6C9-BA42-314A-A789-4534BFDB4265}" srcOrd="0" destOrd="0" presId="urn:microsoft.com/office/officeart/2005/8/layout/hierarchy1"/>
    <dgm:cxn modelId="{731840BF-2F5A-5E45-B7A7-F3740741CD34}" type="presOf" srcId="{80839056-C4C7-CA46-85B9-7E309E9BC9F7}" destId="{0D23A08F-3D2B-2C47-9953-6A72B1E88C7E}" srcOrd="0" destOrd="0" presId="urn:microsoft.com/office/officeart/2005/8/layout/hierarchy1"/>
    <dgm:cxn modelId="{6A212392-B387-8D40-AB63-34ED850B3A2E}" type="presOf" srcId="{65FFBC11-BAF8-494C-80C2-C27CBB5CD804}" destId="{362486CF-CCEA-4A46-B513-D0A00C543222}" srcOrd="0" destOrd="0" presId="urn:microsoft.com/office/officeart/2005/8/layout/hierarchy1"/>
    <dgm:cxn modelId="{E19A088B-23A3-6547-BF35-8819DF081AAB}" srcId="{BB43F111-928A-E745-A529-4349EC3BDD26}" destId="{6C851507-66D8-9049-B176-A1517EBC3DE9}" srcOrd="0" destOrd="0" parTransId="{A5E5134F-19B7-6543-B888-4A3B7363F4C2}" sibTransId="{18CAA320-1DD5-9D41-9233-7A8B9BE5BB52}"/>
    <dgm:cxn modelId="{7A31B72B-DD4B-374B-A294-1030B44E8C4D}" type="presOf" srcId="{A2EED9EB-BC59-D14D-9F4B-BCAD129B0DE7}" destId="{F75D35D9-DA34-E946-91F9-26DCCA161876}" srcOrd="0" destOrd="0" presId="urn:microsoft.com/office/officeart/2005/8/layout/hierarchy1"/>
    <dgm:cxn modelId="{594CA190-7192-0E4F-8E49-A11850C54E86}" srcId="{FA51FDCA-F9D1-354F-B4A9-4E59AB3B6CF3}" destId="{21BC0825-3F6E-FD4A-A7EC-1F4DA61A1A6B}" srcOrd="3" destOrd="0" parTransId="{A4CA65A4-681D-3A4B-AE3E-D571F4224102}" sibTransId="{B1C85563-7096-9943-A3E9-FA46C54FBF11}"/>
    <dgm:cxn modelId="{2CC670DD-C4AB-5049-BCC9-7C1678A9A34C}" type="presOf" srcId="{A4CA65A4-681D-3A4B-AE3E-D571F4224102}" destId="{75D7F38F-0283-5141-BA14-4D733D99FD77}" srcOrd="0" destOrd="0" presId="urn:microsoft.com/office/officeart/2005/8/layout/hierarchy1"/>
    <dgm:cxn modelId="{0B816C7F-BA2C-2348-98D1-8E61BB626CA3}" srcId="{05F6F80F-20D2-1A42-AE48-74C1B9F2451C}" destId="{72C967FE-4791-F64E-BCED-DE0DA954DA25}" srcOrd="1" destOrd="0" parTransId="{CFFBFE89-18BC-7A4F-AD6A-C5E2E17E0370}" sibTransId="{CD3204D2-8882-CF4F-9EB7-B29288072001}"/>
    <dgm:cxn modelId="{29D06C31-B2ED-514D-AB66-041D79CDD889}" type="presOf" srcId="{8F1DF1FF-7738-B94F-9DEF-B0BFCB7D86DC}" destId="{61F92BE4-2540-C349-BB33-ADE09E9C8020}" srcOrd="0" destOrd="0" presId="urn:microsoft.com/office/officeart/2005/8/layout/hierarchy1"/>
    <dgm:cxn modelId="{EF44630D-3C30-E04F-82F8-A81EAEA0091E}" type="presOf" srcId="{4E88CA1F-5C6D-6B48-BB05-A05BE120D2A2}" destId="{2798C444-A8E4-894D-A1E3-25A200F2D4D9}" srcOrd="0" destOrd="0" presId="urn:microsoft.com/office/officeart/2005/8/layout/hierarchy1"/>
    <dgm:cxn modelId="{0E3121CE-98F1-A04B-957D-1FF2160A82E4}" type="presOf" srcId="{5F163FCB-0CBB-CB4A-929B-24E85D36F24A}" destId="{89F3AFFB-0A62-354C-9BD5-72AFED770D3C}" srcOrd="0" destOrd="0" presId="urn:microsoft.com/office/officeart/2005/8/layout/hierarchy1"/>
    <dgm:cxn modelId="{DEC152A8-5A54-2846-9226-56CEADF9FE4C}" srcId="{6C851507-66D8-9049-B176-A1517EBC3DE9}" destId="{1D2DA309-2D21-5245-90A2-58A97374DC54}" srcOrd="2" destOrd="0" parTransId="{F399D1FE-A87F-DA45-BB03-99D34DFDC897}" sibTransId="{9B24BBFE-4255-5D4D-9F86-CEF59E068BB8}"/>
    <dgm:cxn modelId="{41E4044A-8790-D14A-AAAE-4B8F28A22E5B}" type="presOf" srcId="{F399D1FE-A87F-DA45-BB03-99D34DFDC897}" destId="{625AFEE6-6825-B441-97E7-53B13C27B8DA}" srcOrd="0" destOrd="0" presId="urn:microsoft.com/office/officeart/2005/8/layout/hierarchy1"/>
    <dgm:cxn modelId="{7BC525DD-5881-AE4F-8187-C5FEFC8707AB}" type="presOf" srcId="{6C851507-66D8-9049-B176-A1517EBC3DE9}" destId="{E10701E4-3563-BC4B-AAFB-38B3D9CB3C17}" srcOrd="0" destOrd="0" presId="urn:microsoft.com/office/officeart/2005/8/layout/hierarchy1"/>
    <dgm:cxn modelId="{F1FE0FCB-23F3-CE49-935E-F48466E568DF}" srcId="{FA51FDCA-F9D1-354F-B4A9-4E59AB3B6CF3}" destId="{4565EEB2-F46E-E04B-8D12-1E8DFCC8938D}" srcOrd="2" destOrd="0" parTransId="{1DCCE4F5-6A5E-EE4C-A87E-ED90C71CFD06}" sibTransId="{0DA23CB7-C2E8-CE45-901C-D09C1781AAAF}"/>
    <dgm:cxn modelId="{3FDFF104-F73D-114B-8D0E-96BE1A03E138}" type="presOf" srcId="{79662FF2-3623-A04A-B9A5-1A90F3CC6DC4}" destId="{7F039E47-904B-FD42-A182-1E0E8C49EBE6}" srcOrd="0" destOrd="0" presId="urn:microsoft.com/office/officeart/2005/8/layout/hierarchy1"/>
    <dgm:cxn modelId="{46EDBD42-316B-9746-BE5E-3D680A6EABA7}" srcId="{28D35D87-AEEA-4C45-ACB2-9759236ABE34}" destId="{DB755B28-C746-0942-903A-1122FD5CAD30}" srcOrd="0" destOrd="0" parTransId="{19E9500F-48B3-174A-A4D2-B6B1671366BD}" sibTransId="{545D7022-8FC4-C443-88F8-4B055E95850D}"/>
    <dgm:cxn modelId="{1560D236-07D5-8C49-B796-4700B08676AB}" type="presOf" srcId="{7A171EA7-6F54-2E47-B34D-EBC1A32AC43C}" destId="{52C22B92-43E9-004D-BA58-F6FBCD780E3C}" srcOrd="0" destOrd="0" presId="urn:microsoft.com/office/officeart/2005/8/layout/hierarchy1"/>
    <dgm:cxn modelId="{04CAC0CA-7A6B-294F-BA99-468E8E56D52E}" type="presOf" srcId="{DB755B28-C746-0942-903A-1122FD5CAD30}" destId="{48EB432C-CE35-3042-B226-D90BE7D50FF2}" srcOrd="0" destOrd="0" presId="urn:microsoft.com/office/officeart/2005/8/layout/hierarchy1"/>
    <dgm:cxn modelId="{31499C4E-BD40-8A4E-A141-89C005939765}" srcId="{FA51FDCA-F9D1-354F-B4A9-4E59AB3B6CF3}" destId="{0869C63F-6943-A84C-80E9-921C33EB6E7A}" srcOrd="4" destOrd="0" parTransId="{A1A4B1C7-0925-364D-A4CF-1DFD9D8C6BDD}" sibTransId="{C5EDE2C5-E65E-4A43-B9F9-12A5AEBB6170}"/>
    <dgm:cxn modelId="{40DBB8D4-9CFF-2241-9775-A1C4026675CA}" type="presOf" srcId="{1D2DA309-2D21-5245-90A2-58A97374DC54}" destId="{5C98F26F-E4E4-2841-9A7C-85692C3D4DFA}" srcOrd="0" destOrd="0" presId="urn:microsoft.com/office/officeart/2005/8/layout/hierarchy1"/>
    <dgm:cxn modelId="{457B98A5-3D2A-1B4C-A166-3290C59272D0}" srcId="{FA51FDCA-F9D1-354F-B4A9-4E59AB3B6CF3}" destId="{8F1DF1FF-7738-B94F-9DEF-B0BFCB7D86DC}" srcOrd="1" destOrd="0" parTransId="{B031C08E-64C5-174F-A0A1-191A30D40680}" sibTransId="{7A6F0F28-FD96-AA4F-AB36-B111E3E53C90}"/>
    <dgm:cxn modelId="{8F5851C6-8FC7-774A-8BE4-EC03B9A3FF3A}" srcId="{FA51FDCA-F9D1-354F-B4A9-4E59AB3B6CF3}" destId="{00C6BE6E-9C2B-3443-84EC-2CB9E9A314D1}" srcOrd="0" destOrd="0" parTransId="{80839056-C4C7-CA46-85B9-7E309E9BC9F7}" sibTransId="{07B359CA-BFE8-B043-9D58-379EEB71FDD5}"/>
    <dgm:cxn modelId="{9B7FD0B6-15AD-984B-BB2F-404D06B34EB5}" srcId="{28D35D87-AEEA-4C45-ACB2-9759236ABE34}" destId="{94F8064E-9216-1747-BD54-C5D7486A3A39}" srcOrd="1" destOrd="0" parTransId="{501CF74C-4FD3-014A-B782-72815348F0E5}" sibTransId="{AE086A55-B28F-2342-9FE3-A0D33B4FF8DC}"/>
    <dgm:cxn modelId="{55F96818-E166-9646-B731-CA3211351365}" srcId="{6C851507-66D8-9049-B176-A1517EBC3DE9}" destId="{28D35D87-AEEA-4C45-ACB2-9759236ABE34}" srcOrd="0" destOrd="0" parTransId="{A2EED9EB-BC59-D14D-9F4B-BCAD129B0DE7}" sibTransId="{560DF286-F669-F145-8CB4-34A5AF3D7357}"/>
    <dgm:cxn modelId="{F1B87F4E-2182-FE42-B088-E203040973D6}" type="presOf" srcId="{C83D1E4A-E26A-9044-BE42-8E618A53C0C0}" destId="{548070D6-CA0F-5B4D-A670-989F9DB21D16}" srcOrd="0" destOrd="0" presId="urn:microsoft.com/office/officeart/2005/8/layout/hierarchy1"/>
    <dgm:cxn modelId="{FF991C39-817C-D949-957E-1B89DEB7FE7E}" srcId="{6C851507-66D8-9049-B176-A1517EBC3DE9}" destId="{FA51FDCA-F9D1-354F-B4A9-4E59AB3B6CF3}" srcOrd="1" destOrd="0" parTransId="{7A171EA7-6F54-2E47-B34D-EBC1A32AC43C}" sibTransId="{D8F95C36-0485-3247-8B3D-FB27FBAC1544}"/>
    <dgm:cxn modelId="{7E265277-7926-9A41-885C-272208123E63}" type="presOf" srcId="{B031C08E-64C5-174F-A0A1-191A30D40680}" destId="{057F5D89-3A6C-0544-B48E-874DDAB297F8}" srcOrd="0" destOrd="0" presId="urn:microsoft.com/office/officeart/2005/8/layout/hierarchy1"/>
    <dgm:cxn modelId="{3E1FF7F3-7FE0-0B4D-96A8-8AB41E032E6A}" type="presOf" srcId="{21BC0825-3F6E-FD4A-A7EC-1F4DA61A1A6B}" destId="{61EEACC6-75C8-AB44-A62B-2A6FDC07744C}" srcOrd="0" destOrd="0" presId="urn:microsoft.com/office/officeart/2005/8/layout/hierarchy1"/>
    <dgm:cxn modelId="{F7ED4ED1-AFEE-B246-ADF5-CAC56395FFC6}" srcId="{1D2DA309-2D21-5245-90A2-58A97374DC54}" destId="{59D83413-F5B2-8943-BCE6-B11D04C430D4}" srcOrd="0" destOrd="0" parTransId="{C558AA9D-5776-5E49-84DD-ACC6A832BD15}" sibTransId="{0C0ABBFF-7C96-954D-93C9-01497CF656E2}"/>
    <dgm:cxn modelId="{94590E3C-431D-F34B-84F3-B6C7C9BADD94}" type="presOf" srcId="{00C6BE6E-9C2B-3443-84EC-2CB9E9A314D1}" destId="{16F855EF-9B6D-F34B-89D7-1058D63C4893}" srcOrd="0" destOrd="0" presId="urn:microsoft.com/office/officeart/2005/8/layout/hierarchy1"/>
    <dgm:cxn modelId="{7D35D7BD-85C0-9D49-BF2A-450633AF912D}" type="presOf" srcId="{72C967FE-4791-F64E-BCED-DE0DA954DA25}" destId="{66C6374F-C829-2E42-90C7-FD1923A0BD12}" srcOrd="0" destOrd="0" presId="urn:microsoft.com/office/officeart/2005/8/layout/hierarchy1"/>
    <dgm:cxn modelId="{9D1EEB49-9846-3641-BE9F-0FADCC70B85B}" type="presOf" srcId="{28D35D87-AEEA-4C45-ACB2-9759236ABE34}" destId="{CD38D0EA-671A-1543-86F9-2525674B60FE}" srcOrd="0" destOrd="0" presId="urn:microsoft.com/office/officeart/2005/8/layout/hierarchy1"/>
    <dgm:cxn modelId="{0054F88F-8333-3A42-8E22-5E850A83DA78}" srcId="{6C851507-66D8-9049-B176-A1517EBC3DE9}" destId="{F58A158E-4B58-7F46-8F59-442117E235FA}" srcOrd="3" destOrd="0" parTransId="{C83D1E4A-E26A-9044-BE42-8E618A53C0C0}" sibTransId="{FBF324A3-B86B-1E4B-B1AE-CFFE86D2E6AA}"/>
    <dgm:cxn modelId="{6986E2A8-D0B7-FD4C-868E-CA011AA0E9A9}" type="presOf" srcId="{FA51FDCA-F9D1-354F-B4A9-4E59AB3B6CF3}" destId="{7E6B18CF-53DA-7041-B751-B82653532901}" srcOrd="0" destOrd="0" presId="urn:microsoft.com/office/officeart/2005/8/layout/hierarchy1"/>
    <dgm:cxn modelId="{57F21645-DC02-4748-97E1-17E117CE2AF1}" type="presOf" srcId="{921D0E55-3DFD-AB47-B9B7-8E45BC3F63B6}" destId="{284D72C0-2857-974E-AB8D-C0A20F5F810B}" srcOrd="0" destOrd="0" presId="urn:microsoft.com/office/officeart/2005/8/layout/hierarchy1"/>
    <dgm:cxn modelId="{392D2143-C47D-6F47-8624-7FF55D7D3C1C}" srcId="{F58A158E-4B58-7F46-8F59-442117E235FA}" destId="{05F6F80F-20D2-1A42-AE48-74C1B9F2451C}" srcOrd="0" destOrd="0" parTransId="{5F163FCB-0CBB-CB4A-929B-24E85D36F24A}" sibTransId="{A9237C0A-D68A-8D4F-81AD-0D5792578CD4}"/>
    <dgm:cxn modelId="{67099174-36C1-034A-AE83-915940140190}" type="presOf" srcId="{D50556A9-462A-624F-88EC-08F83079E18C}" destId="{EF249289-B955-8349-81D9-E156315DF29C}" srcOrd="0" destOrd="0" presId="urn:microsoft.com/office/officeart/2005/8/layout/hierarchy1"/>
    <dgm:cxn modelId="{C37E8B07-69BE-314A-8FC2-266643370F16}" type="presOf" srcId="{BB43F111-928A-E745-A529-4349EC3BDD26}" destId="{FB833988-CD94-0249-B048-39388F7586AF}" srcOrd="0" destOrd="0" presId="urn:microsoft.com/office/officeart/2005/8/layout/hierarchy1"/>
    <dgm:cxn modelId="{88598F20-5236-D04C-BBF7-C8A98B276A1F}" type="presOf" srcId="{FABA88FF-13F7-E146-B447-22515AB6E488}" destId="{CB3906C1-3407-6F41-A5DC-3ACAA9F40053}" srcOrd="0" destOrd="0" presId="urn:microsoft.com/office/officeart/2005/8/layout/hierarchy1"/>
    <dgm:cxn modelId="{D7FE2A43-8EC7-8041-AF31-31B4BFB7BAA1}" srcId="{FA51FDCA-F9D1-354F-B4A9-4E59AB3B6CF3}" destId="{65FFBC11-BAF8-494C-80C2-C27CBB5CD804}" srcOrd="5" destOrd="0" parTransId="{FABA88FF-13F7-E146-B447-22515AB6E488}" sibTransId="{EA3249B5-C2DD-4B41-B487-B54062253DBA}"/>
    <dgm:cxn modelId="{D3D59623-B968-6946-B9AB-13AA7B500557}" type="presOf" srcId="{4565EEB2-F46E-E04B-8D12-1E8DFCC8938D}" destId="{67D1CE45-ACF0-C446-85D7-FC817D067BDC}" srcOrd="0" destOrd="0" presId="urn:microsoft.com/office/officeart/2005/8/layout/hierarchy1"/>
    <dgm:cxn modelId="{DF998329-68CF-ED40-8E3D-D6E81B6CE54E}" srcId="{F58A158E-4B58-7F46-8F59-442117E235FA}" destId="{D50556A9-462A-624F-88EC-08F83079E18C}" srcOrd="1" destOrd="0" parTransId="{01061AE2-221A-0947-8BA1-47BD737911D0}" sibTransId="{DE65291C-4518-FE4F-8E9F-2113A680C8AD}"/>
    <dgm:cxn modelId="{5D82BA30-8773-7848-B519-44B0850CC397}" type="presOf" srcId="{94F8064E-9216-1747-BD54-C5D7486A3A39}" destId="{8F3D05F3-6CF2-354D-AB40-A4A1F046C2E4}" srcOrd="0" destOrd="0" presId="urn:microsoft.com/office/officeart/2005/8/layout/hierarchy1"/>
    <dgm:cxn modelId="{CD699919-D901-984B-BCA9-2206FE5B384C}" srcId="{05F6F80F-20D2-1A42-AE48-74C1B9F2451C}" destId="{79662FF2-3623-A04A-B9A5-1A90F3CC6DC4}" srcOrd="0" destOrd="0" parTransId="{4E88CA1F-5C6D-6B48-BB05-A05BE120D2A2}" sibTransId="{D7A8941A-4B29-744D-AD66-0F1ADB5AC5D3}"/>
    <dgm:cxn modelId="{8A26D4B4-72EA-EE47-8E0F-904372A63230}" type="presOf" srcId="{F58A158E-4B58-7F46-8F59-442117E235FA}" destId="{160E1B6E-D5E0-B24E-B7D6-BD6B8654F314}" srcOrd="0" destOrd="0" presId="urn:microsoft.com/office/officeart/2005/8/layout/hierarchy1"/>
    <dgm:cxn modelId="{3EBF0CBA-E140-AF4D-9AB6-5641D2278A5A}" type="presOf" srcId="{A1A4B1C7-0925-364D-A4CF-1DFD9D8C6BDD}" destId="{2459D0BC-59C2-C740-899C-5788B5505DAD}" srcOrd="0" destOrd="0" presId="urn:microsoft.com/office/officeart/2005/8/layout/hierarchy1"/>
    <dgm:cxn modelId="{FAD25748-51DA-6444-AFAC-4844D4E49EFC}" type="presOf" srcId="{FA1A4288-3ED1-394F-831B-619F66605550}" destId="{FDBD1409-086F-B44F-B9A9-F51D95EEB2A1}" srcOrd="0" destOrd="0" presId="urn:microsoft.com/office/officeart/2005/8/layout/hierarchy1"/>
    <dgm:cxn modelId="{D0E017BA-C737-4247-A0CF-255BC219A85A}" type="presOf" srcId="{501CF74C-4FD3-014A-B782-72815348F0E5}" destId="{D34DC81A-A582-5745-A431-FC2C2D295A86}" srcOrd="0" destOrd="0" presId="urn:microsoft.com/office/officeart/2005/8/layout/hierarchy1"/>
    <dgm:cxn modelId="{287C90D0-E833-2D49-BE21-43512B284A1F}" type="presOf" srcId="{19E9500F-48B3-174A-A4D2-B6B1671366BD}" destId="{4088BC38-A1EC-C84C-9590-AD32D783B2D9}" srcOrd="0" destOrd="0" presId="urn:microsoft.com/office/officeart/2005/8/layout/hierarchy1"/>
    <dgm:cxn modelId="{CA2F34C5-5175-F64E-99AF-7A45F787D82F}" type="presOf" srcId="{59D83413-F5B2-8943-BCE6-B11D04C430D4}" destId="{09A0EC28-3287-3543-B6F0-9EFD2CFC62DC}" srcOrd="0" destOrd="0" presId="urn:microsoft.com/office/officeart/2005/8/layout/hierarchy1"/>
    <dgm:cxn modelId="{DB6638FC-B74B-5E44-89D2-034032225E53}" type="presOf" srcId="{CFFBFE89-18BC-7A4F-AD6A-C5E2E17E0370}" destId="{087FA6A8-8775-1D46-A884-736A7ABFB3A1}" srcOrd="0" destOrd="0" presId="urn:microsoft.com/office/officeart/2005/8/layout/hierarchy1"/>
    <dgm:cxn modelId="{702BC4C0-9C50-8A4D-A3A2-7CA1650BFF75}" type="presOf" srcId="{1DCCE4F5-6A5E-EE4C-A87E-ED90C71CFD06}" destId="{96AA454A-2B8B-F143-997B-32AA791D9F23}" srcOrd="0" destOrd="0" presId="urn:microsoft.com/office/officeart/2005/8/layout/hierarchy1"/>
    <dgm:cxn modelId="{EF6850B1-F6EE-8149-8F75-C666BC9BCEA9}" type="presOf" srcId="{01061AE2-221A-0947-8BA1-47BD737911D0}" destId="{513903BC-3262-4A49-B0EA-2FE606BB4306}" srcOrd="0" destOrd="0" presId="urn:microsoft.com/office/officeart/2005/8/layout/hierarchy1"/>
    <dgm:cxn modelId="{B81EF6DD-90E9-124B-8985-26414A000D92}" type="presOf" srcId="{0869C63F-6943-A84C-80E9-921C33EB6E7A}" destId="{82511300-BB74-3543-923C-FFA3E32C1737}" srcOrd="0" destOrd="0" presId="urn:microsoft.com/office/officeart/2005/8/layout/hierarchy1"/>
    <dgm:cxn modelId="{BB2998BA-DC5C-B744-A00F-1CC97871CA95}" type="presParOf" srcId="{FB833988-CD94-0249-B048-39388F7586AF}" destId="{9CE31619-15B4-EE47-9943-4CA20DFE42D7}" srcOrd="0" destOrd="0" presId="urn:microsoft.com/office/officeart/2005/8/layout/hierarchy1"/>
    <dgm:cxn modelId="{B9390F2F-EC4D-D445-A98F-D4A50DDB318F}" type="presParOf" srcId="{9CE31619-15B4-EE47-9943-4CA20DFE42D7}" destId="{6F05692F-5AEF-1F42-A626-7D9D06C42E6C}" srcOrd="0" destOrd="0" presId="urn:microsoft.com/office/officeart/2005/8/layout/hierarchy1"/>
    <dgm:cxn modelId="{55F139C5-3BFE-7E41-AC74-01388B7E8B8A}" type="presParOf" srcId="{6F05692F-5AEF-1F42-A626-7D9D06C42E6C}" destId="{BB21C14D-6C6A-F74E-97A6-DD3397369AD0}" srcOrd="0" destOrd="0" presId="urn:microsoft.com/office/officeart/2005/8/layout/hierarchy1"/>
    <dgm:cxn modelId="{53CE2B3C-DFC9-4D4F-A6EC-F764FC9412B8}" type="presParOf" srcId="{6F05692F-5AEF-1F42-A626-7D9D06C42E6C}" destId="{E10701E4-3563-BC4B-AAFB-38B3D9CB3C17}" srcOrd="1" destOrd="0" presId="urn:microsoft.com/office/officeart/2005/8/layout/hierarchy1"/>
    <dgm:cxn modelId="{76C2884B-3897-374D-8DC2-77DE9BF8C276}" type="presParOf" srcId="{9CE31619-15B4-EE47-9943-4CA20DFE42D7}" destId="{586F1A87-A5BE-B244-9890-82211CF184EE}" srcOrd="1" destOrd="0" presId="urn:microsoft.com/office/officeart/2005/8/layout/hierarchy1"/>
    <dgm:cxn modelId="{6ECD5FCF-D5AD-CD49-8041-2D55EA984F8C}" type="presParOf" srcId="{586F1A87-A5BE-B244-9890-82211CF184EE}" destId="{F75D35D9-DA34-E946-91F9-26DCCA161876}" srcOrd="0" destOrd="0" presId="urn:microsoft.com/office/officeart/2005/8/layout/hierarchy1"/>
    <dgm:cxn modelId="{E9379520-0CA5-C342-AA05-2378D0ABB6D2}" type="presParOf" srcId="{586F1A87-A5BE-B244-9890-82211CF184EE}" destId="{FB0F8083-A64A-7C4A-8BD3-142EF55EE255}" srcOrd="1" destOrd="0" presId="urn:microsoft.com/office/officeart/2005/8/layout/hierarchy1"/>
    <dgm:cxn modelId="{26A7EC6E-DEEE-9B48-A1C8-CCB8E7196915}" type="presParOf" srcId="{FB0F8083-A64A-7C4A-8BD3-142EF55EE255}" destId="{0C38424C-788D-024F-A030-24A2E74B7C07}" srcOrd="0" destOrd="0" presId="urn:microsoft.com/office/officeart/2005/8/layout/hierarchy1"/>
    <dgm:cxn modelId="{569F6D1B-76F4-E446-B0D5-A01FAB495D03}" type="presParOf" srcId="{0C38424C-788D-024F-A030-24A2E74B7C07}" destId="{093916B7-80BD-8C4D-8033-ABD56B31171B}" srcOrd="0" destOrd="0" presId="urn:microsoft.com/office/officeart/2005/8/layout/hierarchy1"/>
    <dgm:cxn modelId="{BA5FE925-8AC1-7949-82F5-55EDDC058954}" type="presParOf" srcId="{0C38424C-788D-024F-A030-24A2E74B7C07}" destId="{CD38D0EA-671A-1543-86F9-2525674B60FE}" srcOrd="1" destOrd="0" presId="urn:microsoft.com/office/officeart/2005/8/layout/hierarchy1"/>
    <dgm:cxn modelId="{2A3A22FD-D743-314A-B0AE-5E3914ED294F}" type="presParOf" srcId="{FB0F8083-A64A-7C4A-8BD3-142EF55EE255}" destId="{F79F685A-ECEE-1641-9645-FBB35BDC952E}" srcOrd="1" destOrd="0" presId="urn:microsoft.com/office/officeart/2005/8/layout/hierarchy1"/>
    <dgm:cxn modelId="{99D2E82E-F8A4-8F48-AD08-77B600AA8ABB}" type="presParOf" srcId="{F79F685A-ECEE-1641-9645-FBB35BDC952E}" destId="{4088BC38-A1EC-C84C-9590-AD32D783B2D9}" srcOrd="0" destOrd="0" presId="urn:microsoft.com/office/officeart/2005/8/layout/hierarchy1"/>
    <dgm:cxn modelId="{B9EAD093-EDE4-134C-9428-8C00E480C602}" type="presParOf" srcId="{F79F685A-ECEE-1641-9645-FBB35BDC952E}" destId="{F73F6E47-4221-054E-8FE4-40B6F12BB59B}" srcOrd="1" destOrd="0" presId="urn:microsoft.com/office/officeart/2005/8/layout/hierarchy1"/>
    <dgm:cxn modelId="{5B0EDD34-FB5F-1B41-9042-9A8EA218FE0F}" type="presParOf" srcId="{F73F6E47-4221-054E-8FE4-40B6F12BB59B}" destId="{E4B9CEF8-6E61-B14F-9EDC-928F821DB22F}" srcOrd="0" destOrd="0" presId="urn:microsoft.com/office/officeart/2005/8/layout/hierarchy1"/>
    <dgm:cxn modelId="{767F4C63-6FAA-794A-AFF8-AFACC699A228}" type="presParOf" srcId="{E4B9CEF8-6E61-B14F-9EDC-928F821DB22F}" destId="{BCFBCDF8-8E1F-774E-A030-676C8BD215A7}" srcOrd="0" destOrd="0" presId="urn:microsoft.com/office/officeart/2005/8/layout/hierarchy1"/>
    <dgm:cxn modelId="{03F271BF-8ABC-F149-BE1A-BF11B204E928}" type="presParOf" srcId="{E4B9CEF8-6E61-B14F-9EDC-928F821DB22F}" destId="{48EB432C-CE35-3042-B226-D90BE7D50FF2}" srcOrd="1" destOrd="0" presId="urn:microsoft.com/office/officeart/2005/8/layout/hierarchy1"/>
    <dgm:cxn modelId="{30CA40CE-BDDA-2240-9612-443FE4D5C752}" type="presParOf" srcId="{F73F6E47-4221-054E-8FE4-40B6F12BB59B}" destId="{D03FD751-C70B-194D-8945-3476A655D9D9}" srcOrd="1" destOrd="0" presId="urn:microsoft.com/office/officeart/2005/8/layout/hierarchy1"/>
    <dgm:cxn modelId="{4E412774-0F85-C44A-9AF5-C6E46C9A45CF}" type="presParOf" srcId="{F79F685A-ECEE-1641-9645-FBB35BDC952E}" destId="{D34DC81A-A582-5745-A431-FC2C2D295A86}" srcOrd="2" destOrd="0" presId="urn:microsoft.com/office/officeart/2005/8/layout/hierarchy1"/>
    <dgm:cxn modelId="{7C5B4997-A1CA-FA44-AE28-1620DE59B187}" type="presParOf" srcId="{F79F685A-ECEE-1641-9645-FBB35BDC952E}" destId="{A1AE00FE-9DC3-B144-9421-06D7C4030E49}" srcOrd="3" destOrd="0" presId="urn:microsoft.com/office/officeart/2005/8/layout/hierarchy1"/>
    <dgm:cxn modelId="{E9C88692-714F-9348-8CFC-CA59EC9909FF}" type="presParOf" srcId="{A1AE00FE-9DC3-B144-9421-06D7C4030E49}" destId="{DA05240B-2E1C-D549-BAE3-E82661104494}" srcOrd="0" destOrd="0" presId="urn:microsoft.com/office/officeart/2005/8/layout/hierarchy1"/>
    <dgm:cxn modelId="{5DAA7684-9C86-A440-BF3F-629722562BC3}" type="presParOf" srcId="{DA05240B-2E1C-D549-BAE3-E82661104494}" destId="{14016EC9-450C-6144-9958-22C9AF113CBB}" srcOrd="0" destOrd="0" presId="urn:microsoft.com/office/officeart/2005/8/layout/hierarchy1"/>
    <dgm:cxn modelId="{CF545D63-4930-2C4F-AFEF-514EC25552D6}" type="presParOf" srcId="{DA05240B-2E1C-D549-BAE3-E82661104494}" destId="{8F3D05F3-6CF2-354D-AB40-A4A1F046C2E4}" srcOrd="1" destOrd="0" presId="urn:microsoft.com/office/officeart/2005/8/layout/hierarchy1"/>
    <dgm:cxn modelId="{BC549021-457C-5845-9937-DDAF97A7530B}" type="presParOf" srcId="{A1AE00FE-9DC3-B144-9421-06D7C4030E49}" destId="{156CEAC3-7551-8642-9575-F365DEA27BAA}" srcOrd="1" destOrd="0" presId="urn:microsoft.com/office/officeart/2005/8/layout/hierarchy1"/>
    <dgm:cxn modelId="{7356183A-3B20-874F-BFED-0DB4BBB16729}" type="presParOf" srcId="{586F1A87-A5BE-B244-9890-82211CF184EE}" destId="{52C22B92-43E9-004D-BA58-F6FBCD780E3C}" srcOrd="2" destOrd="0" presId="urn:microsoft.com/office/officeart/2005/8/layout/hierarchy1"/>
    <dgm:cxn modelId="{59836167-2EE7-2546-927B-8319B5235697}" type="presParOf" srcId="{586F1A87-A5BE-B244-9890-82211CF184EE}" destId="{3D0093D2-E947-A243-9E12-05ED38E6C729}" srcOrd="3" destOrd="0" presId="urn:microsoft.com/office/officeart/2005/8/layout/hierarchy1"/>
    <dgm:cxn modelId="{65A0011D-D0F3-5E46-9994-A8E2039D9DCC}" type="presParOf" srcId="{3D0093D2-E947-A243-9E12-05ED38E6C729}" destId="{360B654D-0C50-464D-A0CA-311B41EFF9EF}" srcOrd="0" destOrd="0" presId="urn:microsoft.com/office/officeart/2005/8/layout/hierarchy1"/>
    <dgm:cxn modelId="{5F4ED8CC-3BE7-AE44-9319-47102E47172B}" type="presParOf" srcId="{360B654D-0C50-464D-A0CA-311B41EFF9EF}" destId="{EDCC391B-B4EC-ED41-B520-E1CD0CC7FBF0}" srcOrd="0" destOrd="0" presId="urn:microsoft.com/office/officeart/2005/8/layout/hierarchy1"/>
    <dgm:cxn modelId="{C4A3FFC7-A4EF-194F-81E5-47521D8C4CDA}" type="presParOf" srcId="{360B654D-0C50-464D-A0CA-311B41EFF9EF}" destId="{7E6B18CF-53DA-7041-B751-B82653532901}" srcOrd="1" destOrd="0" presId="urn:microsoft.com/office/officeart/2005/8/layout/hierarchy1"/>
    <dgm:cxn modelId="{F265BD20-B42A-C247-B222-DE45FCA571F7}" type="presParOf" srcId="{3D0093D2-E947-A243-9E12-05ED38E6C729}" destId="{CF194408-DBD9-E849-B735-09BF4A52BD28}" srcOrd="1" destOrd="0" presId="urn:microsoft.com/office/officeart/2005/8/layout/hierarchy1"/>
    <dgm:cxn modelId="{239E4FF5-00A0-1548-9FA9-D861DCDAE92F}" type="presParOf" srcId="{CF194408-DBD9-E849-B735-09BF4A52BD28}" destId="{0D23A08F-3D2B-2C47-9953-6A72B1E88C7E}" srcOrd="0" destOrd="0" presId="urn:microsoft.com/office/officeart/2005/8/layout/hierarchy1"/>
    <dgm:cxn modelId="{69F2B9CF-57A2-6E48-AAC0-929EBEB5EADE}" type="presParOf" srcId="{CF194408-DBD9-E849-B735-09BF4A52BD28}" destId="{1ADB0495-1E41-EB4A-8CB7-36C54D3503D1}" srcOrd="1" destOrd="0" presId="urn:microsoft.com/office/officeart/2005/8/layout/hierarchy1"/>
    <dgm:cxn modelId="{1D371ECF-38E1-3B44-A175-B700AD3166CA}" type="presParOf" srcId="{1ADB0495-1E41-EB4A-8CB7-36C54D3503D1}" destId="{6B5A6E39-E60E-EC42-B2D7-4DEFECE4E6B9}" srcOrd="0" destOrd="0" presId="urn:microsoft.com/office/officeart/2005/8/layout/hierarchy1"/>
    <dgm:cxn modelId="{5BA7EF5B-4CE1-C548-9AE4-11246917A86F}" type="presParOf" srcId="{6B5A6E39-E60E-EC42-B2D7-4DEFECE4E6B9}" destId="{3990A62C-DE03-724B-A23A-7D60C9E266CE}" srcOrd="0" destOrd="0" presId="urn:microsoft.com/office/officeart/2005/8/layout/hierarchy1"/>
    <dgm:cxn modelId="{9D1CF2DF-B6BD-834A-A830-146D1F268620}" type="presParOf" srcId="{6B5A6E39-E60E-EC42-B2D7-4DEFECE4E6B9}" destId="{16F855EF-9B6D-F34B-89D7-1058D63C4893}" srcOrd="1" destOrd="0" presId="urn:microsoft.com/office/officeart/2005/8/layout/hierarchy1"/>
    <dgm:cxn modelId="{EB2E162A-B7FF-6F4B-AD1A-B1E4C415A431}" type="presParOf" srcId="{1ADB0495-1E41-EB4A-8CB7-36C54D3503D1}" destId="{7A35FAF7-C437-5E4A-B1EC-DA523408A836}" srcOrd="1" destOrd="0" presId="urn:microsoft.com/office/officeart/2005/8/layout/hierarchy1"/>
    <dgm:cxn modelId="{BA671AB9-1A19-E543-9527-C4B74E64C9A3}" type="presParOf" srcId="{CF194408-DBD9-E849-B735-09BF4A52BD28}" destId="{057F5D89-3A6C-0544-B48E-874DDAB297F8}" srcOrd="2" destOrd="0" presId="urn:microsoft.com/office/officeart/2005/8/layout/hierarchy1"/>
    <dgm:cxn modelId="{2DB4B9F1-F640-4949-8EF0-FD9D4023B03A}" type="presParOf" srcId="{CF194408-DBD9-E849-B735-09BF4A52BD28}" destId="{851725A0-712E-584E-A286-5E9B3A4ED57D}" srcOrd="3" destOrd="0" presId="urn:microsoft.com/office/officeart/2005/8/layout/hierarchy1"/>
    <dgm:cxn modelId="{6BD85330-2DF0-204C-AD32-021751E8ACE8}" type="presParOf" srcId="{851725A0-712E-584E-A286-5E9B3A4ED57D}" destId="{7A9DFA2A-BC37-EC4E-9118-1480F773B242}" srcOrd="0" destOrd="0" presId="urn:microsoft.com/office/officeart/2005/8/layout/hierarchy1"/>
    <dgm:cxn modelId="{A4902D93-F913-8448-A36B-4076D7EA6783}" type="presParOf" srcId="{7A9DFA2A-BC37-EC4E-9118-1480F773B242}" destId="{C7854260-2785-B841-8AFC-92E4B4A50997}" srcOrd="0" destOrd="0" presId="urn:microsoft.com/office/officeart/2005/8/layout/hierarchy1"/>
    <dgm:cxn modelId="{0EEA2080-02BB-484F-B0C0-AD8C79462366}" type="presParOf" srcId="{7A9DFA2A-BC37-EC4E-9118-1480F773B242}" destId="{61F92BE4-2540-C349-BB33-ADE09E9C8020}" srcOrd="1" destOrd="0" presId="urn:microsoft.com/office/officeart/2005/8/layout/hierarchy1"/>
    <dgm:cxn modelId="{11D3DCE8-E3D9-F34D-99B9-AF96CB17A203}" type="presParOf" srcId="{851725A0-712E-584E-A286-5E9B3A4ED57D}" destId="{8253F2CA-2233-C249-9F04-DA7FE22B444F}" srcOrd="1" destOrd="0" presId="urn:microsoft.com/office/officeart/2005/8/layout/hierarchy1"/>
    <dgm:cxn modelId="{62BEE40A-ED29-BC4F-95CA-F1926B411942}" type="presParOf" srcId="{CF194408-DBD9-E849-B735-09BF4A52BD28}" destId="{96AA454A-2B8B-F143-997B-32AA791D9F23}" srcOrd="4" destOrd="0" presId="urn:microsoft.com/office/officeart/2005/8/layout/hierarchy1"/>
    <dgm:cxn modelId="{77500B80-E60D-D944-AE95-4619B0607460}" type="presParOf" srcId="{CF194408-DBD9-E849-B735-09BF4A52BD28}" destId="{FD95D51C-92CF-614A-BDB5-7F24FD7E0BC5}" srcOrd="5" destOrd="0" presId="urn:microsoft.com/office/officeart/2005/8/layout/hierarchy1"/>
    <dgm:cxn modelId="{4DFAB132-7969-744F-A7DE-F685BB87D46B}" type="presParOf" srcId="{FD95D51C-92CF-614A-BDB5-7F24FD7E0BC5}" destId="{AFDA83D8-29F3-8143-B7F9-DAE96ACA6E46}" srcOrd="0" destOrd="0" presId="urn:microsoft.com/office/officeart/2005/8/layout/hierarchy1"/>
    <dgm:cxn modelId="{6649B009-0EE3-C441-95D2-CA890974FCA4}" type="presParOf" srcId="{AFDA83D8-29F3-8143-B7F9-DAE96ACA6E46}" destId="{FB38EE08-4550-3544-8AF6-B6B719826A93}" srcOrd="0" destOrd="0" presId="urn:microsoft.com/office/officeart/2005/8/layout/hierarchy1"/>
    <dgm:cxn modelId="{0ADBE8D3-D255-A04A-94C2-DB164859A0A3}" type="presParOf" srcId="{AFDA83D8-29F3-8143-B7F9-DAE96ACA6E46}" destId="{67D1CE45-ACF0-C446-85D7-FC817D067BDC}" srcOrd="1" destOrd="0" presId="urn:microsoft.com/office/officeart/2005/8/layout/hierarchy1"/>
    <dgm:cxn modelId="{7F030DEA-752C-DC41-A8D1-8E5B0F0A9F65}" type="presParOf" srcId="{FD95D51C-92CF-614A-BDB5-7F24FD7E0BC5}" destId="{5D0CD7CA-85F4-7945-BF16-70186F006365}" srcOrd="1" destOrd="0" presId="urn:microsoft.com/office/officeart/2005/8/layout/hierarchy1"/>
    <dgm:cxn modelId="{EAD90F27-FE56-C54D-A61A-7E449F93914B}" type="presParOf" srcId="{CF194408-DBD9-E849-B735-09BF4A52BD28}" destId="{75D7F38F-0283-5141-BA14-4D733D99FD77}" srcOrd="6" destOrd="0" presId="urn:microsoft.com/office/officeart/2005/8/layout/hierarchy1"/>
    <dgm:cxn modelId="{43FFEE73-2C49-4E4F-9C1A-3F2173A047DE}" type="presParOf" srcId="{CF194408-DBD9-E849-B735-09BF4A52BD28}" destId="{13D6E2E3-F94F-9C4D-8833-536CE9C292C8}" srcOrd="7" destOrd="0" presId="urn:microsoft.com/office/officeart/2005/8/layout/hierarchy1"/>
    <dgm:cxn modelId="{0A8CCA9A-E31F-EC46-807E-B95898BCCFAF}" type="presParOf" srcId="{13D6E2E3-F94F-9C4D-8833-536CE9C292C8}" destId="{921F9DF2-7886-0B40-B693-079426819927}" srcOrd="0" destOrd="0" presId="urn:microsoft.com/office/officeart/2005/8/layout/hierarchy1"/>
    <dgm:cxn modelId="{B47E9A5D-D6B5-3146-8660-09393418E3DF}" type="presParOf" srcId="{921F9DF2-7886-0B40-B693-079426819927}" destId="{6AC9F1D3-F255-B84D-B5A1-2CFC43D08F11}" srcOrd="0" destOrd="0" presId="urn:microsoft.com/office/officeart/2005/8/layout/hierarchy1"/>
    <dgm:cxn modelId="{5ABB5927-A052-AC44-B03C-BEF491C241BF}" type="presParOf" srcId="{921F9DF2-7886-0B40-B693-079426819927}" destId="{61EEACC6-75C8-AB44-A62B-2A6FDC07744C}" srcOrd="1" destOrd="0" presId="urn:microsoft.com/office/officeart/2005/8/layout/hierarchy1"/>
    <dgm:cxn modelId="{F1CF8475-81FB-F046-B756-21AA5D227EDD}" type="presParOf" srcId="{13D6E2E3-F94F-9C4D-8833-536CE9C292C8}" destId="{E9CCD6FA-D092-6B4C-8135-753FB423D059}" srcOrd="1" destOrd="0" presId="urn:microsoft.com/office/officeart/2005/8/layout/hierarchy1"/>
    <dgm:cxn modelId="{E472CBCD-7797-DB4A-BD9C-0E6F954D6BDD}" type="presParOf" srcId="{CF194408-DBD9-E849-B735-09BF4A52BD28}" destId="{2459D0BC-59C2-C740-899C-5788B5505DAD}" srcOrd="8" destOrd="0" presId="urn:microsoft.com/office/officeart/2005/8/layout/hierarchy1"/>
    <dgm:cxn modelId="{B980D0EC-E697-514B-A1F3-18B5BA413E18}" type="presParOf" srcId="{CF194408-DBD9-E849-B735-09BF4A52BD28}" destId="{53446189-908B-644E-A23B-78531250162D}" srcOrd="9" destOrd="0" presId="urn:microsoft.com/office/officeart/2005/8/layout/hierarchy1"/>
    <dgm:cxn modelId="{35980DF7-73AA-1C4B-B46B-DF4D0CC1D500}" type="presParOf" srcId="{53446189-908B-644E-A23B-78531250162D}" destId="{FC281C6B-9729-F74B-8627-793E46A9A6C3}" srcOrd="0" destOrd="0" presId="urn:microsoft.com/office/officeart/2005/8/layout/hierarchy1"/>
    <dgm:cxn modelId="{20FC2EA1-3AEF-F346-A840-F457FCCFF7D1}" type="presParOf" srcId="{FC281C6B-9729-F74B-8627-793E46A9A6C3}" destId="{C7F6FFBC-7A89-ED42-BA41-7A0A4050263A}" srcOrd="0" destOrd="0" presId="urn:microsoft.com/office/officeart/2005/8/layout/hierarchy1"/>
    <dgm:cxn modelId="{61357619-95CA-A444-8BEF-E7396487E98F}" type="presParOf" srcId="{FC281C6B-9729-F74B-8627-793E46A9A6C3}" destId="{82511300-BB74-3543-923C-FFA3E32C1737}" srcOrd="1" destOrd="0" presId="urn:microsoft.com/office/officeart/2005/8/layout/hierarchy1"/>
    <dgm:cxn modelId="{29C8960F-4FB2-034C-BDD0-3B2E91328E38}" type="presParOf" srcId="{53446189-908B-644E-A23B-78531250162D}" destId="{134A6144-626C-484C-AFDE-C37C4457F44E}" srcOrd="1" destOrd="0" presId="urn:microsoft.com/office/officeart/2005/8/layout/hierarchy1"/>
    <dgm:cxn modelId="{BE46D6D7-084F-2B4A-9709-B935DD7A2A5E}" type="presParOf" srcId="{CF194408-DBD9-E849-B735-09BF4A52BD28}" destId="{CB3906C1-3407-6F41-A5DC-3ACAA9F40053}" srcOrd="10" destOrd="0" presId="urn:microsoft.com/office/officeart/2005/8/layout/hierarchy1"/>
    <dgm:cxn modelId="{97CE243D-4849-3242-B471-F9F9E9DBE82B}" type="presParOf" srcId="{CF194408-DBD9-E849-B735-09BF4A52BD28}" destId="{7F92984C-C6CA-F44F-97B5-50AA0D5FEDF3}" srcOrd="11" destOrd="0" presId="urn:microsoft.com/office/officeart/2005/8/layout/hierarchy1"/>
    <dgm:cxn modelId="{3654D627-5663-2A4E-A8BB-67793C5BB532}" type="presParOf" srcId="{7F92984C-C6CA-F44F-97B5-50AA0D5FEDF3}" destId="{7E78C170-D5B3-E24C-838D-E5B5D808E965}" srcOrd="0" destOrd="0" presId="urn:microsoft.com/office/officeart/2005/8/layout/hierarchy1"/>
    <dgm:cxn modelId="{2FCA07D3-0CCF-FC46-9078-07878BC8AF69}" type="presParOf" srcId="{7E78C170-D5B3-E24C-838D-E5B5D808E965}" destId="{C6B1E577-627E-7E40-8125-CA531D2A7393}" srcOrd="0" destOrd="0" presId="urn:microsoft.com/office/officeart/2005/8/layout/hierarchy1"/>
    <dgm:cxn modelId="{45909325-FC78-144B-B5F9-1974C6E20EA8}" type="presParOf" srcId="{7E78C170-D5B3-E24C-838D-E5B5D808E965}" destId="{362486CF-CCEA-4A46-B513-D0A00C543222}" srcOrd="1" destOrd="0" presId="urn:microsoft.com/office/officeart/2005/8/layout/hierarchy1"/>
    <dgm:cxn modelId="{3F5B2BBA-7A8C-444F-93B8-3C14B23564A1}" type="presParOf" srcId="{7F92984C-C6CA-F44F-97B5-50AA0D5FEDF3}" destId="{5B617CC7-8781-F643-813D-14AD9030061B}" srcOrd="1" destOrd="0" presId="urn:microsoft.com/office/officeart/2005/8/layout/hierarchy1"/>
    <dgm:cxn modelId="{DA696C58-84DF-5340-BE82-963502618C14}" type="presParOf" srcId="{586F1A87-A5BE-B244-9890-82211CF184EE}" destId="{625AFEE6-6825-B441-97E7-53B13C27B8DA}" srcOrd="4" destOrd="0" presId="urn:microsoft.com/office/officeart/2005/8/layout/hierarchy1"/>
    <dgm:cxn modelId="{F586B878-FAEF-0D49-86E8-FCBE27867D54}" type="presParOf" srcId="{586F1A87-A5BE-B244-9890-82211CF184EE}" destId="{26338196-F5CB-BD42-A04A-BD6D7B09D937}" srcOrd="5" destOrd="0" presId="urn:microsoft.com/office/officeart/2005/8/layout/hierarchy1"/>
    <dgm:cxn modelId="{6F582249-0D63-5B4B-BEEB-FFB4E543C0A7}" type="presParOf" srcId="{26338196-F5CB-BD42-A04A-BD6D7B09D937}" destId="{CF220BDF-340B-3345-B499-C544D338D56B}" srcOrd="0" destOrd="0" presId="urn:microsoft.com/office/officeart/2005/8/layout/hierarchy1"/>
    <dgm:cxn modelId="{07F27B11-9968-4E45-9E4E-E5DD996DDE7C}" type="presParOf" srcId="{CF220BDF-340B-3345-B499-C544D338D56B}" destId="{B5FB9A2C-268E-EF47-B1F8-6D7A081FA3E3}" srcOrd="0" destOrd="0" presId="urn:microsoft.com/office/officeart/2005/8/layout/hierarchy1"/>
    <dgm:cxn modelId="{3D773104-5175-9448-AD17-0A2742019692}" type="presParOf" srcId="{CF220BDF-340B-3345-B499-C544D338D56B}" destId="{5C98F26F-E4E4-2841-9A7C-85692C3D4DFA}" srcOrd="1" destOrd="0" presId="urn:microsoft.com/office/officeart/2005/8/layout/hierarchy1"/>
    <dgm:cxn modelId="{AC808718-9E47-764E-8303-E14CEBC6579C}" type="presParOf" srcId="{26338196-F5CB-BD42-A04A-BD6D7B09D937}" destId="{41B39A51-9893-C140-BD27-5D251EE18FE5}" srcOrd="1" destOrd="0" presId="urn:microsoft.com/office/officeart/2005/8/layout/hierarchy1"/>
    <dgm:cxn modelId="{9F8B880A-C660-8A4D-9C1A-AD04835CAC79}" type="presParOf" srcId="{41B39A51-9893-C140-BD27-5D251EE18FE5}" destId="{A126F6C9-BA42-314A-A789-4534BFDB4265}" srcOrd="0" destOrd="0" presId="urn:microsoft.com/office/officeart/2005/8/layout/hierarchy1"/>
    <dgm:cxn modelId="{8D9DC3C7-E410-1348-B408-56152BC81F86}" type="presParOf" srcId="{41B39A51-9893-C140-BD27-5D251EE18FE5}" destId="{B3A4E538-8227-744E-BB1A-3A36C5365229}" srcOrd="1" destOrd="0" presId="urn:microsoft.com/office/officeart/2005/8/layout/hierarchy1"/>
    <dgm:cxn modelId="{5368E403-6B3A-7140-8EBC-B3B2068E7423}" type="presParOf" srcId="{B3A4E538-8227-744E-BB1A-3A36C5365229}" destId="{5192B22B-2731-1C4E-80EB-2E4193ECE056}" srcOrd="0" destOrd="0" presId="urn:microsoft.com/office/officeart/2005/8/layout/hierarchy1"/>
    <dgm:cxn modelId="{D477048A-1F53-5B48-910A-A0EB9DDF881D}" type="presParOf" srcId="{5192B22B-2731-1C4E-80EB-2E4193ECE056}" destId="{B7B2A041-017D-814C-BF9C-E5173D509FC4}" srcOrd="0" destOrd="0" presId="urn:microsoft.com/office/officeart/2005/8/layout/hierarchy1"/>
    <dgm:cxn modelId="{DED1164F-CD8E-1943-A011-9B3467200A3C}" type="presParOf" srcId="{5192B22B-2731-1C4E-80EB-2E4193ECE056}" destId="{09A0EC28-3287-3543-B6F0-9EFD2CFC62DC}" srcOrd="1" destOrd="0" presId="urn:microsoft.com/office/officeart/2005/8/layout/hierarchy1"/>
    <dgm:cxn modelId="{B3FE21C7-477C-4A41-B465-AD0C27CFF58E}" type="presParOf" srcId="{B3A4E538-8227-744E-BB1A-3A36C5365229}" destId="{9F93163E-B232-3D41-8F55-DB1A36B4AC95}" srcOrd="1" destOrd="0" presId="urn:microsoft.com/office/officeart/2005/8/layout/hierarchy1"/>
    <dgm:cxn modelId="{8254B758-A147-D344-B4DB-D0C44E25A06A}" type="presParOf" srcId="{41B39A51-9893-C140-BD27-5D251EE18FE5}" destId="{284D72C0-2857-974E-AB8D-C0A20F5F810B}" srcOrd="2" destOrd="0" presId="urn:microsoft.com/office/officeart/2005/8/layout/hierarchy1"/>
    <dgm:cxn modelId="{81853018-41DD-984B-8F3E-71A787135630}" type="presParOf" srcId="{41B39A51-9893-C140-BD27-5D251EE18FE5}" destId="{291BBE3C-542A-3E4E-9234-8EFCCB6FFA40}" srcOrd="3" destOrd="0" presId="urn:microsoft.com/office/officeart/2005/8/layout/hierarchy1"/>
    <dgm:cxn modelId="{23E62972-A139-A34C-A704-7237BAA2CC5C}" type="presParOf" srcId="{291BBE3C-542A-3E4E-9234-8EFCCB6FFA40}" destId="{F694D136-2EC9-F242-A063-D94957CAAEFC}" srcOrd="0" destOrd="0" presId="urn:microsoft.com/office/officeart/2005/8/layout/hierarchy1"/>
    <dgm:cxn modelId="{851E05BC-0A07-6A40-83E2-81AF7E0719C9}" type="presParOf" srcId="{F694D136-2EC9-F242-A063-D94957CAAEFC}" destId="{2320F407-84C4-374F-8C59-53C923399F4E}" srcOrd="0" destOrd="0" presId="urn:microsoft.com/office/officeart/2005/8/layout/hierarchy1"/>
    <dgm:cxn modelId="{51F475EA-A33A-EA4F-B8F9-B3BA6B94D4ED}" type="presParOf" srcId="{F694D136-2EC9-F242-A063-D94957CAAEFC}" destId="{FDBD1409-086F-B44F-B9A9-F51D95EEB2A1}" srcOrd="1" destOrd="0" presId="urn:microsoft.com/office/officeart/2005/8/layout/hierarchy1"/>
    <dgm:cxn modelId="{81B857DA-5A6F-F343-9D18-83386050E1DF}" type="presParOf" srcId="{291BBE3C-542A-3E4E-9234-8EFCCB6FFA40}" destId="{9A8F3551-8C7E-FE4F-908C-65A4C026CB08}" srcOrd="1" destOrd="0" presId="urn:microsoft.com/office/officeart/2005/8/layout/hierarchy1"/>
    <dgm:cxn modelId="{E22910E5-113E-6C4E-BDE1-F678C49CC6D3}" type="presParOf" srcId="{586F1A87-A5BE-B244-9890-82211CF184EE}" destId="{548070D6-CA0F-5B4D-A670-989F9DB21D16}" srcOrd="6" destOrd="0" presId="urn:microsoft.com/office/officeart/2005/8/layout/hierarchy1"/>
    <dgm:cxn modelId="{97AEEDBD-0788-864F-AC69-A5C9C022144B}" type="presParOf" srcId="{586F1A87-A5BE-B244-9890-82211CF184EE}" destId="{99DAE8FA-1969-6048-8B86-1E7622C69B05}" srcOrd="7" destOrd="0" presId="urn:microsoft.com/office/officeart/2005/8/layout/hierarchy1"/>
    <dgm:cxn modelId="{C88A5B3C-F8FB-794E-AF67-6887F3370BBC}" type="presParOf" srcId="{99DAE8FA-1969-6048-8B86-1E7622C69B05}" destId="{3BE6BDA5-D5A2-A447-A14C-C5FFB76AE787}" srcOrd="0" destOrd="0" presId="urn:microsoft.com/office/officeart/2005/8/layout/hierarchy1"/>
    <dgm:cxn modelId="{777E4117-5CE2-6A44-AAB0-BEEB872F6739}" type="presParOf" srcId="{3BE6BDA5-D5A2-A447-A14C-C5FFB76AE787}" destId="{BEE79C28-7DDF-5C44-986C-5427316C4FBB}" srcOrd="0" destOrd="0" presId="urn:microsoft.com/office/officeart/2005/8/layout/hierarchy1"/>
    <dgm:cxn modelId="{8712CF28-02F6-0742-AA06-FB33DF2CB1A0}" type="presParOf" srcId="{3BE6BDA5-D5A2-A447-A14C-C5FFB76AE787}" destId="{160E1B6E-D5E0-B24E-B7D6-BD6B8654F314}" srcOrd="1" destOrd="0" presId="urn:microsoft.com/office/officeart/2005/8/layout/hierarchy1"/>
    <dgm:cxn modelId="{CD9E85CB-BBB4-D54F-A482-AC151ACFD2D3}" type="presParOf" srcId="{99DAE8FA-1969-6048-8B86-1E7622C69B05}" destId="{C824ED54-9E0D-8C4D-9181-D9B109E7DE8A}" srcOrd="1" destOrd="0" presId="urn:microsoft.com/office/officeart/2005/8/layout/hierarchy1"/>
    <dgm:cxn modelId="{7045EB27-C91B-0F40-9A02-689310EBA6D9}" type="presParOf" srcId="{C824ED54-9E0D-8C4D-9181-D9B109E7DE8A}" destId="{89F3AFFB-0A62-354C-9BD5-72AFED770D3C}" srcOrd="0" destOrd="0" presId="urn:microsoft.com/office/officeart/2005/8/layout/hierarchy1"/>
    <dgm:cxn modelId="{A914EAE3-02CB-B342-BB3F-51902D9CC2BC}" type="presParOf" srcId="{C824ED54-9E0D-8C4D-9181-D9B109E7DE8A}" destId="{0CA3B5EE-0DDA-7D49-AF40-4D4C59BFB0AC}" srcOrd="1" destOrd="0" presId="urn:microsoft.com/office/officeart/2005/8/layout/hierarchy1"/>
    <dgm:cxn modelId="{6D7EE5B0-88FE-3A49-8F1D-0D3C5A28BB10}" type="presParOf" srcId="{0CA3B5EE-0DDA-7D49-AF40-4D4C59BFB0AC}" destId="{E6AD1ABD-44B9-BE46-BA77-E1A393A1EAB4}" srcOrd="0" destOrd="0" presId="urn:microsoft.com/office/officeart/2005/8/layout/hierarchy1"/>
    <dgm:cxn modelId="{338CABFB-4C6E-E848-9CA7-3704B5A7F8E9}" type="presParOf" srcId="{E6AD1ABD-44B9-BE46-BA77-E1A393A1EAB4}" destId="{EAFEA1E5-E51C-A942-B5F9-5286CC97B18A}" srcOrd="0" destOrd="0" presId="urn:microsoft.com/office/officeart/2005/8/layout/hierarchy1"/>
    <dgm:cxn modelId="{5D0AB5B9-252C-984E-B4CB-7E87171FEF8D}" type="presParOf" srcId="{E6AD1ABD-44B9-BE46-BA77-E1A393A1EAB4}" destId="{CEC21CB0-7499-CD4E-9D12-74ADF7C62C0F}" srcOrd="1" destOrd="0" presId="urn:microsoft.com/office/officeart/2005/8/layout/hierarchy1"/>
    <dgm:cxn modelId="{81649663-E103-D643-AFDA-865C4A2779E5}" type="presParOf" srcId="{0CA3B5EE-0DDA-7D49-AF40-4D4C59BFB0AC}" destId="{8C843564-6A13-3248-9C54-4348F000AFB1}" srcOrd="1" destOrd="0" presId="urn:microsoft.com/office/officeart/2005/8/layout/hierarchy1"/>
    <dgm:cxn modelId="{80DF502C-8894-5149-AA62-39C0A6355048}" type="presParOf" srcId="{8C843564-6A13-3248-9C54-4348F000AFB1}" destId="{2798C444-A8E4-894D-A1E3-25A200F2D4D9}" srcOrd="0" destOrd="0" presId="urn:microsoft.com/office/officeart/2005/8/layout/hierarchy1"/>
    <dgm:cxn modelId="{4449ADC6-22E6-9849-8DBD-D3C97F398334}" type="presParOf" srcId="{8C843564-6A13-3248-9C54-4348F000AFB1}" destId="{DCE92326-27AC-9B4B-9F60-DECC8AFDD104}" srcOrd="1" destOrd="0" presId="urn:microsoft.com/office/officeart/2005/8/layout/hierarchy1"/>
    <dgm:cxn modelId="{8969F09A-06AC-1E4C-A887-7B76C219316D}" type="presParOf" srcId="{DCE92326-27AC-9B4B-9F60-DECC8AFDD104}" destId="{2A6E6C2A-6293-CE4B-BE4F-3786C2731981}" srcOrd="0" destOrd="0" presId="urn:microsoft.com/office/officeart/2005/8/layout/hierarchy1"/>
    <dgm:cxn modelId="{63293E9B-216D-F849-8523-9EDB2EDDE889}" type="presParOf" srcId="{2A6E6C2A-6293-CE4B-BE4F-3786C2731981}" destId="{105E4898-1694-DF45-82D8-9C683B2FD567}" srcOrd="0" destOrd="0" presId="urn:microsoft.com/office/officeart/2005/8/layout/hierarchy1"/>
    <dgm:cxn modelId="{B1E0A1DD-34C3-2549-B89A-F0A1B190C08E}" type="presParOf" srcId="{2A6E6C2A-6293-CE4B-BE4F-3786C2731981}" destId="{7F039E47-904B-FD42-A182-1E0E8C49EBE6}" srcOrd="1" destOrd="0" presId="urn:microsoft.com/office/officeart/2005/8/layout/hierarchy1"/>
    <dgm:cxn modelId="{25CB2C76-DC4D-9C41-BF80-BD8B0909756A}" type="presParOf" srcId="{DCE92326-27AC-9B4B-9F60-DECC8AFDD104}" destId="{2556A587-85C7-D347-88A0-70D215620F95}" srcOrd="1" destOrd="0" presId="urn:microsoft.com/office/officeart/2005/8/layout/hierarchy1"/>
    <dgm:cxn modelId="{6DAA82DB-CF0A-5F4F-9F9C-0036A5855631}" type="presParOf" srcId="{8C843564-6A13-3248-9C54-4348F000AFB1}" destId="{087FA6A8-8775-1D46-A884-736A7ABFB3A1}" srcOrd="2" destOrd="0" presId="urn:microsoft.com/office/officeart/2005/8/layout/hierarchy1"/>
    <dgm:cxn modelId="{5D6CB567-6962-C945-BBE3-FB603E47A1CE}" type="presParOf" srcId="{8C843564-6A13-3248-9C54-4348F000AFB1}" destId="{CE0CEB2A-E44B-8242-88FE-6077D3DF192A}" srcOrd="3" destOrd="0" presId="urn:microsoft.com/office/officeart/2005/8/layout/hierarchy1"/>
    <dgm:cxn modelId="{3804E09E-6CE5-1A4A-862C-814745195548}" type="presParOf" srcId="{CE0CEB2A-E44B-8242-88FE-6077D3DF192A}" destId="{EC704B99-2E31-464E-8E5D-4B7138933B3E}" srcOrd="0" destOrd="0" presId="urn:microsoft.com/office/officeart/2005/8/layout/hierarchy1"/>
    <dgm:cxn modelId="{DC661743-94EB-E748-8F5E-2851C65A071D}" type="presParOf" srcId="{EC704B99-2E31-464E-8E5D-4B7138933B3E}" destId="{E7C57F12-B28A-5C48-9459-725F071FEB79}" srcOrd="0" destOrd="0" presId="urn:microsoft.com/office/officeart/2005/8/layout/hierarchy1"/>
    <dgm:cxn modelId="{0DCF324E-3D76-2F44-B885-D99A598F65E9}" type="presParOf" srcId="{EC704B99-2E31-464E-8E5D-4B7138933B3E}" destId="{66C6374F-C829-2E42-90C7-FD1923A0BD12}" srcOrd="1" destOrd="0" presId="urn:microsoft.com/office/officeart/2005/8/layout/hierarchy1"/>
    <dgm:cxn modelId="{FE977CDE-674A-854D-88EB-653E276C84F4}" type="presParOf" srcId="{CE0CEB2A-E44B-8242-88FE-6077D3DF192A}" destId="{6BE0507A-AAC2-8F44-9482-48C3611C8400}" srcOrd="1" destOrd="0" presId="urn:microsoft.com/office/officeart/2005/8/layout/hierarchy1"/>
    <dgm:cxn modelId="{F0D07721-3231-384A-93B7-EE8F6491BF40}" type="presParOf" srcId="{C824ED54-9E0D-8C4D-9181-D9B109E7DE8A}" destId="{513903BC-3262-4A49-B0EA-2FE606BB4306}" srcOrd="2" destOrd="0" presId="urn:microsoft.com/office/officeart/2005/8/layout/hierarchy1"/>
    <dgm:cxn modelId="{540E5414-5A4D-3645-9B15-D021681CF8EC}" type="presParOf" srcId="{C824ED54-9E0D-8C4D-9181-D9B109E7DE8A}" destId="{DD96912F-698E-0947-BE22-01A2F60FC888}" srcOrd="3" destOrd="0" presId="urn:microsoft.com/office/officeart/2005/8/layout/hierarchy1"/>
    <dgm:cxn modelId="{BFE763C7-1035-D74B-BB71-A55AD751F873}" type="presParOf" srcId="{DD96912F-698E-0947-BE22-01A2F60FC888}" destId="{25F31F67-29B8-0841-9370-73EE284F0E26}" srcOrd="0" destOrd="0" presId="urn:microsoft.com/office/officeart/2005/8/layout/hierarchy1"/>
    <dgm:cxn modelId="{23D07C68-E15F-E048-851F-1CFDFF5A0BE0}" type="presParOf" srcId="{25F31F67-29B8-0841-9370-73EE284F0E26}" destId="{9D304829-F820-904B-BFB8-D40A146B2558}" srcOrd="0" destOrd="0" presId="urn:microsoft.com/office/officeart/2005/8/layout/hierarchy1"/>
    <dgm:cxn modelId="{6E58DDBD-E9E4-454E-807D-28127E5A583B}" type="presParOf" srcId="{25F31F67-29B8-0841-9370-73EE284F0E26}" destId="{EF249289-B955-8349-81D9-E156315DF29C}" srcOrd="1" destOrd="0" presId="urn:microsoft.com/office/officeart/2005/8/layout/hierarchy1"/>
    <dgm:cxn modelId="{E6F1DA1D-CB71-CA4C-BDBD-291F83DC9B2D}" type="presParOf" srcId="{DD96912F-698E-0947-BE22-01A2F60FC888}" destId="{C9BC3E4A-D6D1-884E-B2C7-C8BC507612C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21EE0FAD-A6B9-694B-A66A-C362C28B2DDB}" type="doc">
      <dgm:prSet loTypeId="urn:microsoft.com/office/officeart/2005/8/layout/hierarchy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96F09514-F793-5B47-8F30-E0CBB519C95C}">
      <dgm:prSet phldrT="[文本]"/>
      <dgm:spPr/>
      <dgm:t>
        <a:bodyPr/>
        <a:lstStyle/>
        <a:p>
          <a:r>
            <a:rPr lang="zh-CN" altLang="en-US" dirty="0" smtClean="0"/>
            <a:t>网站显示</a:t>
          </a:r>
          <a:endParaRPr lang="zh-CN" altLang="en-US" dirty="0"/>
        </a:p>
      </dgm:t>
    </dgm:pt>
    <dgm:pt modelId="{F3DBDB18-AB35-EB42-BFC1-E2D6D6757B97}" type="parTrans" cxnId="{D8E1ABF0-6A98-6E40-9FEF-DA99B8D8612B}">
      <dgm:prSet/>
      <dgm:spPr/>
      <dgm:t>
        <a:bodyPr/>
        <a:lstStyle/>
        <a:p>
          <a:endParaRPr lang="zh-CN" altLang="en-US"/>
        </a:p>
      </dgm:t>
    </dgm:pt>
    <dgm:pt modelId="{D0188897-3693-3747-BDB2-AFA35DFC22DC}" type="sibTrans" cxnId="{D8E1ABF0-6A98-6E40-9FEF-DA99B8D8612B}">
      <dgm:prSet/>
      <dgm:spPr/>
      <dgm:t>
        <a:bodyPr/>
        <a:lstStyle/>
        <a:p>
          <a:endParaRPr lang="zh-CN" altLang="en-US"/>
        </a:p>
      </dgm:t>
    </dgm:pt>
    <dgm:pt modelId="{0433C38D-8C0C-2B42-97A1-EE3CE27C5F65}">
      <dgm:prSet phldrT="[文本]"/>
      <dgm:spPr/>
      <dgm:t>
        <a:bodyPr/>
        <a:lstStyle/>
        <a:p>
          <a:r>
            <a:rPr lang="zh-CN" altLang="en-US" dirty="0" smtClean="0"/>
            <a:t>热门职位推荐</a:t>
          </a:r>
          <a:endParaRPr lang="zh-CN" altLang="en-US" dirty="0"/>
        </a:p>
      </dgm:t>
    </dgm:pt>
    <dgm:pt modelId="{24D32604-E2A2-E24C-A396-04D9B9EB594A}" type="parTrans" cxnId="{74F3469D-69E0-4940-8B95-AE4C8D4B467F}">
      <dgm:prSet/>
      <dgm:spPr/>
      <dgm:t>
        <a:bodyPr/>
        <a:lstStyle/>
        <a:p>
          <a:endParaRPr lang="zh-CN" altLang="en-US"/>
        </a:p>
      </dgm:t>
    </dgm:pt>
    <dgm:pt modelId="{0154B192-BDBD-5340-8B3D-399DF8BF5151}" type="sibTrans" cxnId="{74F3469D-69E0-4940-8B95-AE4C8D4B467F}">
      <dgm:prSet/>
      <dgm:spPr/>
      <dgm:t>
        <a:bodyPr/>
        <a:lstStyle/>
        <a:p>
          <a:endParaRPr lang="zh-CN" altLang="en-US"/>
        </a:p>
      </dgm:t>
    </dgm:pt>
    <dgm:pt modelId="{B755FD15-C6B3-3349-A61F-B43C53F014A4}">
      <dgm:prSet phldrT="[文本]"/>
      <dgm:spPr/>
      <dgm:t>
        <a:bodyPr/>
        <a:lstStyle/>
        <a:p>
          <a:r>
            <a:rPr lang="zh-CN" altLang="en-US" dirty="0"/>
            <a:t>职位信息</a:t>
          </a:r>
        </a:p>
      </dgm:t>
    </dgm:pt>
    <dgm:pt modelId="{F8802248-10FD-2845-A61D-62D50A7FC0ED}" type="parTrans" cxnId="{CDDA0E8E-7DE8-CE43-80DE-AE11E72CC8E8}">
      <dgm:prSet/>
      <dgm:spPr/>
      <dgm:t>
        <a:bodyPr/>
        <a:lstStyle/>
        <a:p>
          <a:endParaRPr lang="zh-CN" altLang="en-US"/>
        </a:p>
      </dgm:t>
    </dgm:pt>
    <dgm:pt modelId="{AED237FC-EC06-F543-8F3D-0F4BCE5620F9}" type="sibTrans" cxnId="{CDDA0E8E-7DE8-CE43-80DE-AE11E72CC8E8}">
      <dgm:prSet/>
      <dgm:spPr/>
      <dgm:t>
        <a:bodyPr/>
        <a:lstStyle/>
        <a:p>
          <a:endParaRPr lang="zh-CN" altLang="en-US"/>
        </a:p>
      </dgm:t>
    </dgm:pt>
    <dgm:pt modelId="{FDC62012-6EB3-AE4D-A90F-27FA592BFBE7}">
      <dgm:prSet phldrT="[文本]"/>
      <dgm:spPr/>
      <dgm:t>
        <a:bodyPr/>
        <a:lstStyle/>
        <a:p>
          <a:r>
            <a:rPr lang="zh-CN" altLang="en-US" dirty="0"/>
            <a:t>职位数量</a:t>
          </a:r>
        </a:p>
      </dgm:t>
    </dgm:pt>
    <dgm:pt modelId="{01E636DB-85BB-9C48-9EB3-4CD37C7FEAA7}" type="parTrans" cxnId="{1CAC1026-D94D-514E-B0AE-A5B4F335482F}">
      <dgm:prSet/>
      <dgm:spPr/>
      <dgm:t>
        <a:bodyPr/>
        <a:lstStyle/>
        <a:p>
          <a:endParaRPr lang="zh-CN" altLang="en-US"/>
        </a:p>
      </dgm:t>
    </dgm:pt>
    <dgm:pt modelId="{0EB455B6-8EAB-9D41-9D08-BD2C11B2D143}" type="sibTrans" cxnId="{1CAC1026-D94D-514E-B0AE-A5B4F335482F}">
      <dgm:prSet/>
      <dgm:spPr/>
      <dgm:t>
        <a:bodyPr/>
        <a:lstStyle/>
        <a:p>
          <a:endParaRPr lang="zh-CN" altLang="en-US"/>
        </a:p>
      </dgm:t>
    </dgm:pt>
    <dgm:pt modelId="{0BAF0136-5B6B-3545-AB98-9A42D0904556}">
      <dgm:prSet phldrT="[文本]"/>
      <dgm:spPr/>
      <dgm:t>
        <a:bodyPr/>
        <a:lstStyle/>
        <a:p>
          <a:r>
            <a:rPr lang="zh-CN" altLang="en-US" dirty="0" smtClean="0"/>
            <a:t>热门数据显示	</a:t>
          </a:r>
          <a:endParaRPr lang="zh-CN" altLang="en-US" dirty="0"/>
        </a:p>
      </dgm:t>
    </dgm:pt>
    <dgm:pt modelId="{8A6C7A6C-343A-334A-8D0C-508214B709EB}" type="parTrans" cxnId="{D8615E83-4535-FA4B-9EC3-385639534E60}">
      <dgm:prSet/>
      <dgm:spPr/>
      <dgm:t>
        <a:bodyPr/>
        <a:lstStyle/>
        <a:p>
          <a:endParaRPr lang="zh-CN" altLang="en-US"/>
        </a:p>
      </dgm:t>
    </dgm:pt>
    <dgm:pt modelId="{F8ACE661-612A-FC4E-84FD-7617CFA7C981}" type="sibTrans" cxnId="{D8615E83-4535-FA4B-9EC3-385639534E60}">
      <dgm:prSet/>
      <dgm:spPr/>
      <dgm:t>
        <a:bodyPr/>
        <a:lstStyle/>
        <a:p>
          <a:endParaRPr lang="zh-CN" altLang="en-US"/>
        </a:p>
      </dgm:t>
    </dgm:pt>
    <dgm:pt modelId="{2F193C63-EC80-864F-830B-638B67CFFA88}">
      <dgm:prSet phldrT="[文本]"/>
      <dgm:spPr/>
      <dgm:t>
        <a:bodyPr/>
        <a:lstStyle/>
        <a:p>
          <a:r>
            <a:rPr lang="zh-CN" altLang="en-US" dirty="0" smtClean="0"/>
            <a:t>企业主页入口</a:t>
          </a:r>
          <a:endParaRPr lang="zh-CN" altLang="en-US" dirty="0"/>
        </a:p>
      </dgm:t>
    </dgm:pt>
    <dgm:pt modelId="{AF09FF63-A24A-424C-8B3F-253D3EABD416}" type="parTrans" cxnId="{208F5C3D-8C05-4E46-8C02-EA768D5F542C}">
      <dgm:prSet/>
      <dgm:spPr/>
      <dgm:t>
        <a:bodyPr/>
        <a:lstStyle/>
        <a:p>
          <a:endParaRPr lang="zh-CN" altLang="en-US"/>
        </a:p>
      </dgm:t>
    </dgm:pt>
    <dgm:pt modelId="{A0EF1F80-6516-3E43-993E-ED8282C33C58}" type="sibTrans" cxnId="{208F5C3D-8C05-4E46-8C02-EA768D5F542C}">
      <dgm:prSet/>
      <dgm:spPr/>
      <dgm:t>
        <a:bodyPr/>
        <a:lstStyle/>
        <a:p>
          <a:endParaRPr lang="zh-CN" altLang="en-US"/>
        </a:p>
      </dgm:t>
    </dgm:pt>
    <dgm:pt modelId="{79A887B5-3FF0-654B-B973-6910502CF4B2}">
      <dgm:prSet phldrT="[文本]"/>
      <dgm:spPr/>
      <dgm:t>
        <a:bodyPr/>
        <a:lstStyle/>
        <a:p>
          <a:r>
            <a:rPr lang="zh-CN" altLang="en-US" dirty="0" smtClean="0"/>
            <a:t>新增职位数</a:t>
          </a:r>
          <a:endParaRPr lang="zh-CN" altLang="en-US" dirty="0"/>
        </a:p>
      </dgm:t>
    </dgm:pt>
    <dgm:pt modelId="{CABFF6BC-5EB4-8347-A26F-069DFDB4376A}" type="parTrans" cxnId="{78153254-585F-3646-B6DC-BF43F7096437}">
      <dgm:prSet/>
      <dgm:spPr/>
      <dgm:t>
        <a:bodyPr/>
        <a:lstStyle/>
        <a:p>
          <a:endParaRPr lang="zh-CN" altLang="en-US"/>
        </a:p>
      </dgm:t>
    </dgm:pt>
    <dgm:pt modelId="{013EAEAF-3D2D-A143-9495-EE1D01C9ABF6}" type="sibTrans" cxnId="{78153254-585F-3646-B6DC-BF43F7096437}">
      <dgm:prSet/>
      <dgm:spPr/>
      <dgm:t>
        <a:bodyPr/>
        <a:lstStyle/>
        <a:p>
          <a:endParaRPr lang="zh-CN" altLang="en-US"/>
        </a:p>
      </dgm:t>
    </dgm:pt>
    <dgm:pt modelId="{55FFCA39-3194-6840-A693-94B5A2CAE498}">
      <dgm:prSet phldrT="[文本]"/>
      <dgm:spPr/>
      <dgm:t>
        <a:bodyPr/>
        <a:lstStyle/>
        <a:p>
          <a:r>
            <a:rPr lang="zh-CN" altLang="en-US" dirty="0" smtClean="0"/>
            <a:t>视频面试人数等等</a:t>
          </a:r>
          <a:endParaRPr lang="zh-CN" altLang="en-US" dirty="0"/>
        </a:p>
      </dgm:t>
    </dgm:pt>
    <dgm:pt modelId="{32F06BD2-F65D-484B-BE3E-D1BE991B5822}" type="parTrans" cxnId="{61AE9072-C9B7-F64F-849A-FBB3B560F28B}">
      <dgm:prSet/>
      <dgm:spPr/>
      <dgm:t>
        <a:bodyPr/>
        <a:lstStyle/>
        <a:p>
          <a:endParaRPr lang="zh-CN" altLang="en-US"/>
        </a:p>
      </dgm:t>
    </dgm:pt>
    <dgm:pt modelId="{102216F1-CB2A-8541-A0FF-7099EBD62FE5}" type="sibTrans" cxnId="{61AE9072-C9B7-F64F-849A-FBB3B560F28B}">
      <dgm:prSet/>
      <dgm:spPr/>
      <dgm:t>
        <a:bodyPr/>
        <a:lstStyle/>
        <a:p>
          <a:endParaRPr lang="zh-CN" altLang="en-US"/>
        </a:p>
      </dgm:t>
    </dgm:pt>
    <dgm:pt modelId="{BBCC0B9F-C4F8-5E49-9F48-AFE5FA281452}">
      <dgm:prSet phldrT="[文本]"/>
      <dgm:spPr/>
      <dgm:t>
        <a:bodyPr/>
        <a:lstStyle/>
        <a:p>
          <a:r>
            <a:rPr lang="zh-CN" altLang="en-US" dirty="0" smtClean="0"/>
            <a:t>入口</a:t>
          </a:r>
          <a:endParaRPr lang="zh-CN" altLang="en-US" dirty="0"/>
        </a:p>
      </dgm:t>
    </dgm:pt>
    <dgm:pt modelId="{258FDBE5-8500-E041-AE1A-E990D9848D5D}" type="parTrans" cxnId="{C2796EC0-851A-674E-B60F-50F0400CC4FA}">
      <dgm:prSet/>
      <dgm:spPr/>
      <dgm:t>
        <a:bodyPr/>
        <a:lstStyle/>
        <a:p>
          <a:endParaRPr lang="zh-CN" altLang="en-US"/>
        </a:p>
      </dgm:t>
    </dgm:pt>
    <dgm:pt modelId="{58883BA4-1F04-4340-9C4B-E62B77B1C38C}" type="sibTrans" cxnId="{C2796EC0-851A-674E-B60F-50F0400CC4FA}">
      <dgm:prSet/>
      <dgm:spPr/>
      <dgm:t>
        <a:bodyPr/>
        <a:lstStyle/>
        <a:p>
          <a:endParaRPr lang="zh-CN" altLang="en-US"/>
        </a:p>
      </dgm:t>
    </dgm:pt>
    <dgm:pt modelId="{C54316C2-2994-3542-88F7-E1719C4D6588}">
      <dgm:prSet phldrT="[文本]"/>
      <dgm:spPr/>
      <dgm:t>
        <a:bodyPr/>
        <a:lstStyle/>
        <a:p>
          <a:r>
            <a:rPr lang="zh-CN" altLang="en-US" dirty="0" smtClean="0"/>
            <a:t>职位所在地</a:t>
          </a:r>
          <a:endParaRPr lang="zh-CN" altLang="en-US" dirty="0"/>
        </a:p>
      </dgm:t>
    </dgm:pt>
    <dgm:pt modelId="{860530AE-4658-1840-98E7-2A52709E0A31}" type="parTrans" cxnId="{2DA3B7A5-3024-B542-9F20-20B46ED163EE}">
      <dgm:prSet/>
      <dgm:spPr/>
      <dgm:t>
        <a:bodyPr/>
        <a:lstStyle/>
        <a:p>
          <a:endParaRPr lang="zh-CN" altLang="en-US"/>
        </a:p>
      </dgm:t>
    </dgm:pt>
    <dgm:pt modelId="{58617948-BB89-D548-A9E0-8650C694EB94}" type="sibTrans" cxnId="{2DA3B7A5-3024-B542-9F20-20B46ED163EE}">
      <dgm:prSet/>
      <dgm:spPr/>
      <dgm:t>
        <a:bodyPr/>
        <a:lstStyle/>
        <a:p>
          <a:endParaRPr lang="zh-CN" altLang="en-US"/>
        </a:p>
      </dgm:t>
    </dgm:pt>
    <dgm:pt modelId="{0DCF3724-12A6-3644-B3C8-D5CAF2A0266F}">
      <dgm:prSet phldrT="[文本]"/>
      <dgm:spPr/>
      <dgm:t>
        <a:bodyPr/>
        <a:lstStyle/>
        <a:p>
          <a:r>
            <a:rPr lang="zh-CN" altLang="en-US" dirty="0"/>
            <a:t>快速搜索</a:t>
          </a:r>
        </a:p>
      </dgm:t>
    </dgm:pt>
    <dgm:pt modelId="{E8D1BA94-375B-414B-82BA-3E0FB246ACB6}" type="parTrans" cxnId="{8252E533-9362-9B46-B493-A3E6B0DD4D65}">
      <dgm:prSet/>
      <dgm:spPr/>
      <dgm:t>
        <a:bodyPr/>
        <a:lstStyle/>
        <a:p>
          <a:endParaRPr lang="zh-CN" altLang="en-US"/>
        </a:p>
      </dgm:t>
    </dgm:pt>
    <dgm:pt modelId="{D905729C-C7E9-2547-B951-0AC99C0B4EE9}" type="sibTrans" cxnId="{8252E533-9362-9B46-B493-A3E6B0DD4D65}">
      <dgm:prSet/>
      <dgm:spPr/>
      <dgm:t>
        <a:bodyPr/>
        <a:lstStyle/>
        <a:p>
          <a:endParaRPr lang="zh-CN" altLang="en-US"/>
        </a:p>
      </dgm:t>
    </dgm:pt>
    <dgm:pt modelId="{772230F8-F14A-1F4D-BA20-0AE79A4FB6CC}" type="pres">
      <dgm:prSet presAssocID="{21EE0FAD-A6B9-694B-A66A-C362C28B2DDB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F6E7D824-448A-614E-A390-0DB83C9F6101}" type="pres">
      <dgm:prSet presAssocID="{96F09514-F793-5B47-8F30-E0CBB519C95C}" presName="hierRoot1" presStyleCnt="0"/>
      <dgm:spPr/>
    </dgm:pt>
    <dgm:pt modelId="{EE7E627F-F863-7044-B756-68BCD690A6C8}" type="pres">
      <dgm:prSet presAssocID="{96F09514-F793-5B47-8F30-E0CBB519C95C}" presName="composite" presStyleCnt="0"/>
      <dgm:spPr/>
    </dgm:pt>
    <dgm:pt modelId="{B2C0CE46-719A-534F-BCF8-DD12134F5050}" type="pres">
      <dgm:prSet presAssocID="{96F09514-F793-5B47-8F30-E0CBB519C95C}" presName="background" presStyleLbl="node0" presStyleIdx="0" presStyleCnt="1"/>
      <dgm:spPr/>
    </dgm:pt>
    <dgm:pt modelId="{33B428BD-031D-0348-B390-87C77EF6CF52}" type="pres">
      <dgm:prSet presAssocID="{96F09514-F793-5B47-8F30-E0CBB519C95C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763CD09-725C-D24C-94F6-BAAE6AEE7EB8}" type="pres">
      <dgm:prSet presAssocID="{96F09514-F793-5B47-8F30-E0CBB519C95C}" presName="hierChild2" presStyleCnt="0"/>
      <dgm:spPr/>
    </dgm:pt>
    <dgm:pt modelId="{AF5DE9B6-6E79-CA40-A2CB-05E95515945D}" type="pres">
      <dgm:prSet presAssocID="{E8D1BA94-375B-414B-82BA-3E0FB246ACB6}" presName="Name10" presStyleLbl="parChTrans1D2" presStyleIdx="0" presStyleCnt="4"/>
      <dgm:spPr/>
      <dgm:t>
        <a:bodyPr/>
        <a:lstStyle/>
        <a:p>
          <a:endParaRPr lang="zh-CN" altLang="en-US"/>
        </a:p>
      </dgm:t>
    </dgm:pt>
    <dgm:pt modelId="{E4F2F100-7E86-EC4F-ADAF-4E5455041235}" type="pres">
      <dgm:prSet presAssocID="{0DCF3724-12A6-3644-B3C8-D5CAF2A0266F}" presName="hierRoot2" presStyleCnt="0"/>
      <dgm:spPr/>
    </dgm:pt>
    <dgm:pt modelId="{6561ED92-A555-6242-8069-4DB9852C4434}" type="pres">
      <dgm:prSet presAssocID="{0DCF3724-12A6-3644-B3C8-D5CAF2A0266F}" presName="composite2" presStyleCnt="0"/>
      <dgm:spPr/>
    </dgm:pt>
    <dgm:pt modelId="{9D65ACFD-F4EF-4B40-9399-59B05608BEDA}" type="pres">
      <dgm:prSet presAssocID="{0DCF3724-12A6-3644-B3C8-D5CAF2A0266F}" presName="background2" presStyleLbl="node2" presStyleIdx="0" presStyleCnt="4"/>
      <dgm:spPr/>
    </dgm:pt>
    <dgm:pt modelId="{08AF58CF-D24F-814B-A95B-BB64901E86D7}" type="pres">
      <dgm:prSet presAssocID="{0DCF3724-12A6-3644-B3C8-D5CAF2A0266F}" presName="text2" presStyleLbl="fgAcc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3D1F3B2-3B87-FA45-8B04-DDA66388F846}" type="pres">
      <dgm:prSet presAssocID="{0DCF3724-12A6-3644-B3C8-D5CAF2A0266F}" presName="hierChild3" presStyleCnt="0"/>
      <dgm:spPr/>
    </dgm:pt>
    <dgm:pt modelId="{EDBB79A9-64E9-6243-8A3E-62D0F2CE9879}" type="pres">
      <dgm:prSet presAssocID="{24D32604-E2A2-E24C-A396-04D9B9EB594A}" presName="Name10" presStyleLbl="parChTrans1D2" presStyleIdx="1" presStyleCnt="4"/>
      <dgm:spPr/>
      <dgm:t>
        <a:bodyPr/>
        <a:lstStyle/>
        <a:p>
          <a:endParaRPr lang="zh-CN" altLang="en-US"/>
        </a:p>
      </dgm:t>
    </dgm:pt>
    <dgm:pt modelId="{05149725-508C-6E42-AA2C-440F8039EC35}" type="pres">
      <dgm:prSet presAssocID="{0433C38D-8C0C-2B42-97A1-EE3CE27C5F65}" presName="hierRoot2" presStyleCnt="0"/>
      <dgm:spPr/>
    </dgm:pt>
    <dgm:pt modelId="{24A07E00-E652-124B-9684-47303DBFF31D}" type="pres">
      <dgm:prSet presAssocID="{0433C38D-8C0C-2B42-97A1-EE3CE27C5F65}" presName="composite2" presStyleCnt="0"/>
      <dgm:spPr/>
    </dgm:pt>
    <dgm:pt modelId="{B63DC6C8-5FC9-D347-9CA0-7C938E08ACF5}" type="pres">
      <dgm:prSet presAssocID="{0433C38D-8C0C-2B42-97A1-EE3CE27C5F65}" presName="background2" presStyleLbl="node2" presStyleIdx="1" presStyleCnt="4"/>
      <dgm:spPr/>
    </dgm:pt>
    <dgm:pt modelId="{7825DA10-E23E-3D42-A00E-F11A4D4A6403}" type="pres">
      <dgm:prSet presAssocID="{0433C38D-8C0C-2B42-97A1-EE3CE27C5F65}" presName="text2" presStyleLbl="fgAcc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070D7F9-6D32-C648-81C8-9F5B4F7A0369}" type="pres">
      <dgm:prSet presAssocID="{0433C38D-8C0C-2B42-97A1-EE3CE27C5F65}" presName="hierChild3" presStyleCnt="0"/>
      <dgm:spPr/>
    </dgm:pt>
    <dgm:pt modelId="{AB49A394-7094-0741-B7AE-8EF742EC320B}" type="pres">
      <dgm:prSet presAssocID="{F8802248-10FD-2845-A61D-62D50A7FC0ED}" presName="Name17" presStyleLbl="parChTrans1D3" presStyleIdx="0" presStyleCnt="6"/>
      <dgm:spPr/>
      <dgm:t>
        <a:bodyPr/>
        <a:lstStyle/>
        <a:p>
          <a:endParaRPr lang="zh-CN" altLang="en-US"/>
        </a:p>
      </dgm:t>
    </dgm:pt>
    <dgm:pt modelId="{83898508-CA43-334D-A173-4C16E9C105B6}" type="pres">
      <dgm:prSet presAssocID="{B755FD15-C6B3-3349-A61F-B43C53F014A4}" presName="hierRoot3" presStyleCnt="0"/>
      <dgm:spPr/>
    </dgm:pt>
    <dgm:pt modelId="{F351E7EA-E046-BE43-BD1F-90FB17FF6934}" type="pres">
      <dgm:prSet presAssocID="{B755FD15-C6B3-3349-A61F-B43C53F014A4}" presName="composite3" presStyleCnt="0"/>
      <dgm:spPr/>
    </dgm:pt>
    <dgm:pt modelId="{3C518802-E2D1-6E40-940D-7563B77E61C8}" type="pres">
      <dgm:prSet presAssocID="{B755FD15-C6B3-3349-A61F-B43C53F014A4}" presName="background3" presStyleLbl="node3" presStyleIdx="0" presStyleCnt="6"/>
      <dgm:spPr/>
    </dgm:pt>
    <dgm:pt modelId="{9D79D094-E414-2A4B-B515-A89974C23319}" type="pres">
      <dgm:prSet presAssocID="{B755FD15-C6B3-3349-A61F-B43C53F014A4}" presName="text3" presStyleLbl="fgAcc3" presStyleIdx="0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2A2C776-87A2-D64B-8482-4AD27F4E450D}" type="pres">
      <dgm:prSet presAssocID="{B755FD15-C6B3-3349-A61F-B43C53F014A4}" presName="hierChild4" presStyleCnt="0"/>
      <dgm:spPr/>
    </dgm:pt>
    <dgm:pt modelId="{72745241-4681-2043-8654-3D254227E2C2}" type="pres">
      <dgm:prSet presAssocID="{01E636DB-85BB-9C48-9EB3-4CD37C7FEAA7}" presName="Name17" presStyleLbl="parChTrans1D3" presStyleIdx="1" presStyleCnt="6"/>
      <dgm:spPr/>
      <dgm:t>
        <a:bodyPr/>
        <a:lstStyle/>
        <a:p>
          <a:endParaRPr lang="zh-CN" altLang="en-US"/>
        </a:p>
      </dgm:t>
    </dgm:pt>
    <dgm:pt modelId="{34C5F684-2AB4-2C4A-A05F-D4E4B1B2EF59}" type="pres">
      <dgm:prSet presAssocID="{FDC62012-6EB3-AE4D-A90F-27FA592BFBE7}" presName="hierRoot3" presStyleCnt="0"/>
      <dgm:spPr/>
    </dgm:pt>
    <dgm:pt modelId="{96313280-F294-514F-AEC0-D7FF85A4209D}" type="pres">
      <dgm:prSet presAssocID="{FDC62012-6EB3-AE4D-A90F-27FA592BFBE7}" presName="composite3" presStyleCnt="0"/>
      <dgm:spPr/>
    </dgm:pt>
    <dgm:pt modelId="{B0B6FB73-DC45-C24B-AA80-10625B01B7C2}" type="pres">
      <dgm:prSet presAssocID="{FDC62012-6EB3-AE4D-A90F-27FA592BFBE7}" presName="background3" presStyleLbl="node3" presStyleIdx="1" presStyleCnt="6"/>
      <dgm:spPr/>
    </dgm:pt>
    <dgm:pt modelId="{07DA26E6-343A-A54E-98CB-8E6C024A3251}" type="pres">
      <dgm:prSet presAssocID="{FDC62012-6EB3-AE4D-A90F-27FA592BFBE7}" presName="text3" presStyleLbl="fgAcc3" presStyleIdx="1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642F0DB-33DD-8B47-BD87-D9B62E9752D8}" type="pres">
      <dgm:prSet presAssocID="{FDC62012-6EB3-AE4D-A90F-27FA592BFBE7}" presName="hierChild4" presStyleCnt="0"/>
      <dgm:spPr/>
    </dgm:pt>
    <dgm:pt modelId="{C26BC35D-0305-4B48-92D0-8A6695C792A8}" type="pres">
      <dgm:prSet presAssocID="{8A6C7A6C-343A-334A-8D0C-508214B709EB}" presName="Name10" presStyleLbl="parChTrans1D2" presStyleIdx="2" presStyleCnt="4"/>
      <dgm:spPr/>
      <dgm:t>
        <a:bodyPr/>
        <a:lstStyle/>
        <a:p>
          <a:endParaRPr lang="zh-CN" altLang="en-US"/>
        </a:p>
      </dgm:t>
    </dgm:pt>
    <dgm:pt modelId="{8E450524-4214-924A-9D45-96C0F4303B65}" type="pres">
      <dgm:prSet presAssocID="{0BAF0136-5B6B-3545-AB98-9A42D0904556}" presName="hierRoot2" presStyleCnt="0"/>
      <dgm:spPr/>
    </dgm:pt>
    <dgm:pt modelId="{808D9192-2055-1C4C-A013-4576D6BAD093}" type="pres">
      <dgm:prSet presAssocID="{0BAF0136-5B6B-3545-AB98-9A42D0904556}" presName="composite2" presStyleCnt="0"/>
      <dgm:spPr/>
    </dgm:pt>
    <dgm:pt modelId="{0D1837E9-7A00-4548-9DA6-A6A929EF2472}" type="pres">
      <dgm:prSet presAssocID="{0BAF0136-5B6B-3545-AB98-9A42D0904556}" presName="background2" presStyleLbl="node2" presStyleIdx="2" presStyleCnt="4"/>
      <dgm:spPr/>
    </dgm:pt>
    <dgm:pt modelId="{D23A5C37-8FF9-9B4C-BC8E-7C80E6923386}" type="pres">
      <dgm:prSet presAssocID="{0BAF0136-5B6B-3545-AB98-9A42D0904556}" presName="text2" presStyleLbl="fgAcc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604F5D3-BC3B-E648-8C6D-C371907546F4}" type="pres">
      <dgm:prSet presAssocID="{0BAF0136-5B6B-3545-AB98-9A42D0904556}" presName="hierChild3" presStyleCnt="0"/>
      <dgm:spPr/>
    </dgm:pt>
    <dgm:pt modelId="{AA1A51E8-16FA-E34E-B2DF-A1D07474FB80}" type="pres">
      <dgm:prSet presAssocID="{CABFF6BC-5EB4-8347-A26F-069DFDB4376A}" presName="Name17" presStyleLbl="parChTrans1D3" presStyleIdx="2" presStyleCnt="6"/>
      <dgm:spPr/>
      <dgm:t>
        <a:bodyPr/>
        <a:lstStyle/>
        <a:p>
          <a:endParaRPr lang="zh-CN" altLang="en-US"/>
        </a:p>
      </dgm:t>
    </dgm:pt>
    <dgm:pt modelId="{A4F579A6-A2A0-054B-BAF6-0B37CCE12F1F}" type="pres">
      <dgm:prSet presAssocID="{79A887B5-3FF0-654B-B973-6910502CF4B2}" presName="hierRoot3" presStyleCnt="0"/>
      <dgm:spPr/>
    </dgm:pt>
    <dgm:pt modelId="{96D97AE5-E95D-564F-88FE-B9BA4FB8E1B2}" type="pres">
      <dgm:prSet presAssocID="{79A887B5-3FF0-654B-B973-6910502CF4B2}" presName="composite3" presStyleCnt="0"/>
      <dgm:spPr/>
    </dgm:pt>
    <dgm:pt modelId="{A8EFD901-6B4F-D241-A557-36ABC4DE32C3}" type="pres">
      <dgm:prSet presAssocID="{79A887B5-3FF0-654B-B973-6910502CF4B2}" presName="background3" presStyleLbl="node3" presStyleIdx="2" presStyleCnt="6"/>
      <dgm:spPr/>
    </dgm:pt>
    <dgm:pt modelId="{AB83A97F-3305-B249-A990-6F0387A8C427}" type="pres">
      <dgm:prSet presAssocID="{79A887B5-3FF0-654B-B973-6910502CF4B2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CF9F2AA-C4AD-ED4A-8C2D-5C85522AC760}" type="pres">
      <dgm:prSet presAssocID="{79A887B5-3FF0-654B-B973-6910502CF4B2}" presName="hierChild4" presStyleCnt="0"/>
      <dgm:spPr/>
    </dgm:pt>
    <dgm:pt modelId="{A095EAC0-A849-EE4E-9136-58EB3BE842BD}" type="pres">
      <dgm:prSet presAssocID="{32F06BD2-F65D-484B-BE3E-D1BE991B5822}" presName="Name17" presStyleLbl="parChTrans1D3" presStyleIdx="3" presStyleCnt="6"/>
      <dgm:spPr/>
      <dgm:t>
        <a:bodyPr/>
        <a:lstStyle/>
        <a:p>
          <a:endParaRPr lang="zh-CN" altLang="en-US"/>
        </a:p>
      </dgm:t>
    </dgm:pt>
    <dgm:pt modelId="{569F6EA0-8155-264E-B701-4CC45B3AA898}" type="pres">
      <dgm:prSet presAssocID="{55FFCA39-3194-6840-A693-94B5A2CAE498}" presName="hierRoot3" presStyleCnt="0"/>
      <dgm:spPr/>
    </dgm:pt>
    <dgm:pt modelId="{065C4C8E-1922-4B40-9523-153D9D6B3730}" type="pres">
      <dgm:prSet presAssocID="{55FFCA39-3194-6840-A693-94B5A2CAE498}" presName="composite3" presStyleCnt="0"/>
      <dgm:spPr/>
    </dgm:pt>
    <dgm:pt modelId="{30CA0E03-EFFF-284D-9A26-E3412FCF575E}" type="pres">
      <dgm:prSet presAssocID="{55FFCA39-3194-6840-A693-94B5A2CAE498}" presName="background3" presStyleLbl="node3" presStyleIdx="3" presStyleCnt="6"/>
      <dgm:spPr/>
    </dgm:pt>
    <dgm:pt modelId="{25269917-E520-F04C-9110-981D031F65C5}" type="pres">
      <dgm:prSet presAssocID="{55FFCA39-3194-6840-A693-94B5A2CAE498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4FBA9D9-78BD-884F-90CF-E1F04BFEF813}" type="pres">
      <dgm:prSet presAssocID="{55FFCA39-3194-6840-A693-94B5A2CAE498}" presName="hierChild4" presStyleCnt="0"/>
      <dgm:spPr/>
    </dgm:pt>
    <dgm:pt modelId="{524A60EB-6CB6-0043-890E-BAADDC1162C3}" type="pres">
      <dgm:prSet presAssocID="{AF09FF63-A24A-424C-8B3F-253D3EABD416}" presName="Name10" presStyleLbl="parChTrans1D2" presStyleIdx="3" presStyleCnt="4"/>
      <dgm:spPr/>
      <dgm:t>
        <a:bodyPr/>
        <a:lstStyle/>
        <a:p>
          <a:endParaRPr lang="zh-CN" altLang="en-US"/>
        </a:p>
      </dgm:t>
    </dgm:pt>
    <dgm:pt modelId="{ACED5F45-8253-914D-ACF4-3DAB243B26C5}" type="pres">
      <dgm:prSet presAssocID="{2F193C63-EC80-864F-830B-638B67CFFA88}" presName="hierRoot2" presStyleCnt="0"/>
      <dgm:spPr/>
    </dgm:pt>
    <dgm:pt modelId="{95C31B6F-C00C-324D-A931-7CB453EB2E38}" type="pres">
      <dgm:prSet presAssocID="{2F193C63-EC80-864F-830B-638B67CFFA88}" presName="composite2" presStyleCnt="0"/>
      <dgm:spPr/>
    </dgm:pt>
    <dgm:pt modelId="{28B15F8B-E538-DD4F-AE73-E42A52B93512}" type="pres">
      <dgm:prSet presAssocID="{2F193C63-EC80-864F-830B-638B67CFFA88}" presName="background2" presStyleLbl="node2" presStyleIdx="3" presStyleCnt="4"/>
      <dgm:spPr/>
    </dgm:pt>
    <dgm:pt modelId="{B15240D4-1CB7-AE4B-9A86-AB9D14077F69}" type="pres">
      <dgm:prSet presAssocID="{2F193C63-EC80-864F-830B-638B67CFFA88}" presName="text2" presStyleLbl="fgAcc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50D0E79-E873-ED4B-AB2E-D3B4A8605E84}" type="pres">
      <dgm:prSet presAssocID="{2F193C63-EC80-864F-830B-638B67CFFA88}" presName="hierChild3" presStyleCnt="0"/>
      <dgm:spPr/>
    </dgm:pt>
    <dgm:pt modelId="{388BDFE2-9241-A24A-ABDE-BADF6A7C802E}" type="pres">
      <dgm:prSet presAssocID="{258FDBE5-8500-E041-AE1A-E990D9848D5D}" presName="Name17" presStyleLbl="parChTrans1D3" presStyleIdx="4" presStyleCnt="6"/>
      <dgm:spPr/>
      <dgm:t>
        <a:bodyPr/>
        <a:lstStyle/>
        <a:p>
          <a:endParaRPr lang="zh-CN" altLang="en-US"/>
        </a:p>
      </dgm:t>
    </dgm:pt>
    <dgm:pt modelId="{9EACDC6E-9072-414B-AF4A-5B7411C6D8CA}" type="pres">
      <dgm:prSet presAssocID="{BBCC0B9F-C4F8-5E49-9F48-AFE5FA281452}" presName="hierRoot3" presStyleCnt="0"/>
      <dgm:spPr/>
    </dgm:pt>
    <dgm:pt modelId="{AD201571-628A-4340-B03D-8284FC07C428}" type="pres">
      <dgm:prSet presAssocID="{BBCC0B9F-C4F8-5E49-9F48-AFE5FA281452}" presName="composite3" presStyleCnt="0"/>
      <dgm:spPr/>
    </dgm:pt>
    <dgm:pt modelId="{E1AD54AC-A8E8-B242-A79E-582E1A7749EF}" type="pres">
      <dgm:prSet presAssocID="{BBCC0B9F-C4F8-5E49-9F48-AFE5FA281452}" presName="background3" presStyleLbl="node3" presStyleIdx="4" presStyleCnt="6"/>
      <dgm:spPr/>
    </dgm:pt>
    <dgm:pt modelId="{945185E6-9875-074D-BFCE-79E1634261AC}" type="pres">
      <dgm:prSet presAssocID="{BBCC0B9F-C4F8-5E49-9F48-AFE5FA281452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4D3DF7-50D8-B949-BEC9-B3CCAAF852B5}" type="pres">
      <dgm:prSet presAssocID="{BBCC0B9F-C4F8-5E49-9F48-AFE5FA281452}" presName="hierChild4" presStyleCnt="0"/>
      <dgm:spPr/>
    </dgm:pt>
    <dgm:pt modelId="{24A206D6-8348-CD47-A244-3F90B9C5F14E}" type="pres">
      <dgm:prSet presAssocID="{860530AE-4658-1840-98E7-2A52709E0A31}" presName="Name17" presStyleLbl="parChTrans1D3" presStyleIdx="5" presStyleCnt="6"/>
      <dgm:spPr/>
      <dgm:t>
        <a:bodyPr/>
        <a:lstStyle/>
        <a:p>
          <a:endParaRPr lang="zh-CN" altLang="en-US"/>
        </a:p>
      </dgm:t>
    </dgm:pt>
    <dgm:pt modelId="{F62BCB42-13CD-4D4F-8B16-365668914BD6}" type="pres">
      <dgm:prSet presAssocID="{C54316C2-2994-3542-88F7-E1719C4D6588}" presName="hierRoot3" presStyleCnt="0"/>
      <dgm:spPr/>
    </dgm:pt>
    <dgm:pt modelId="{83B3B742-2E8C-6E43-81AD-1C697C86473F}" type="pres">
      <dgm:prSet presAssocID="{C54316C2-2994-3542-88F7-E1719C4D6588}" presName="composite3" presStyleCnt="0"/>
      <dgm:spPr/>
    </dgm:pt>
    <dgm:pt modelId="{C2C8BAE7-E2F6-F34B-8E5D-FE60A86267EE}" type="pres">
      <dgm:prSet presAssocID="{C54316C2-2994-3542-88F7-E1719C4D6588}" presName="background3" presStyleLbl="node3" presStyleIdx="5" presStyleCnt="6"/>
      <dgm:spPr/>
    </dgm:pt>
    <dgm:pt modelId="{A59C838C-9AF1-644B-B8F9-18D732CE257E}" type="pres">
      <dgm:prSet presAssocID="{C54316C2-2994-3542-88F7-E1719C4D6588}" presName="text3" presStyleLbl="fgAcc3" presStyleIdx="5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B1A1743-A1C8-564D-945C-C61B6C8E14E4}" type="pres">
      <dgm:prSet presAssocID="{C54316C2-2994-3542-88F7-E1719C4D6588}" presName="hierChild4" presStyleCnt="0"/>
      <dgm:spPr/>
    </dgm:pt>
  </dgm:ptLst>
  <dgm:cxnLst>
    <dgm:cxn modelId="{736561C2-CAD4-ED4F-B146-E7ABFC266965}" type="presOf" srcId="{C54316C2-2994-3542-88F7-E1719C4D6588}" destId="{A59C838C-9AF1-644B-B8F9-18D732CE257E}" srcOrd="0" destOrd="0" presId="urn:microsoft.com/office/officeart/2005/8/layout/hierarchy1"/>
    <dgm:cxn modelId="{5C4262A0-08E8-254B-8342-A767D0636BDB}" type="presOf" srcId="{96F09514-F793-5B47-8F30-E0CBB519C95C}" destId="{33B428BD-031D-0348-B390-87C77EF6CF52}" srcOrd="0" destOrd="0" presId="urn:microsoft.com/office/officeart/2005/8/layout/hierarchy1"/>
    <dgm:cxn modelId="{BE03A760-A464-4743-8E64-EA7A4C35BD1E}" type="presOf" srcId="{AF09FF63-A24A-424C-8B3F-253D3EABD416}" destId="{524A60EB-6CB6-0043-890E-BAADDC1162C3}" srcOrd="0" destOrd="0" presId="urn:microsoft.com/office/officeart/2005/8/layout/hierarchy1"/>
    <dgm:cxn modelId="{3DBAB03B-84B1-2C4B-B46B-D032E177FD13}" type="presOf" srcId="{21EE0FAD-A6B9-694B-A66A-C362C28B2DDB}" destId="{772230F8-F14A-1F4D-BA20-0AE79A4FB6CC}" srcOrd="0" destOrd="0" presId="urn:microsoft.com/office/officeart/2005/8/layout/hierarchy1"/>
    <dgm:cxn modelId="{2DA3B7A5-3024-B542-9F20-20B46ED163EE}" srcId="{2F193C63-EC80-864F-830B-638B67CFFA88}" destId="{C54316C2-2994-3542-88F7-E1719C4D6588}" srcOrd="1" destOrd="0" parTransId="{860530AE-4658-1840-98E7-2A52709E0A31}" sibTransId="{58617948-BB89-D548-A9E0-8650C694EB94}"/>
    <dgm:cxn modelId="{61AE9072-C9B7-F64F-849A-FBB3B560F28B}" srcId="{0BAF0136-5B6B-3545-AB98-9A42D0904556}" destId="{55FFCA39-3194-6840-A693-94B5A2CAE498}" srcOrd="1" destOrd="0" parTransId="{32F06BD2-F65D-484B-BE3E-D1BE991B5822}" sibTransId="{102216F1-CB2A-8541-A0FF-7099EBD62FE5}"/>
    <dgm:cxn modelId="{C2796EC0-851A-674E-B60F-50F0400CC4FA}" srcId="{2F193C63-EC80-864F-830B-638B67CFFA88}" destId="{BBCC0B9F-C4F8-5E49-9F48-AFE5FA281452}" srcOrd="0" destOrd="0" parTransId="{258FDBE5-8500-E041-AE1A-E990D9848D5D}" sibTransId="{58883BA4-1F04-4340-9C4B-E62B77B1C38C}"/>
    <dgm:cxn modelId="{6D0C42E6-2433-8D47-AC8C-38ECA44E1D57}" type="presOf" srcId="{01E636DB-85BB-9C48-9EB3-4CD37C7FEAA7}" destId="{72745241-4681-2043-8654-3D254227E2C2}" srcOrd="0" destOrd="0" presId="urn:microsoft.com/office/officeart/2005/8/layout/hierarchy1"/>
    <dgm:cxn modelId="{E24E6C71-7D49-DA4E-9E68-579F92E4FCB7}" type="presOf" srcId="{2F193C63-EC80-864F-830B-638B67CFFA88}" destId="{B15240D4-1CB7-AE4B-9A86-AB9D14077F69}" srcOrd="0" destOrd="0" presId="urn:microsoft.com/office/officeart/2005/8/layout/hierarchy1"/>
    <dgm:cxn modelId="{0AA0744C-8C85-5F4D-961B-0F5EA0E450F6}" type="presOf" srcId="{0BAF0136-5B6B-3545-AB98-9A42D0904556}" destId="{D23A5C37-8FF9-9B4C-BC8E-7C80E6923386}" srcOrd="0" destOrd="0" presId="urn:microsoft.com/office/officeart/2005/8/layout/hierarchy1"/>
    <dgm:cxn modelId="{9127C638-9A10-5842-8A40-3DCC1B54F817}" type="presOf" srcId="{0433C38D-8C0C-2B42-97A1-EE3CE27C5F65}" destId="{7825DA10-E23E-3D42-A00E-F11A4D4A6403}" srcOrd="0" destOrd="0" presId="urn:microsoft.com/office/officeart/2005/8/layout/hierarchy1"/>
    <dgm:cxn modelId="{74F3469D-69E0-4940-8B95-AE4C8D4B467F}" srcId="{96F09514-F793-5B47-8F30-E0CBB519C95C}" destId="{0433C38D-8C0C-2B42-97A1-EE3CE27C5F65}" srcOrd="1" destOrd="0" parTransId="{24D32604-E2A2-E24C-A396-04D9B9EB594A}" sibTransId="{0154B192-BDBD-5340-8B3D-399DF8BF5151}"/>
    <dgm:cxn modelId="{AB597750-8837-5848-A74F-CD31BCE31218}" type="presOf" srcId="{55FFCA39-3194-6840-A693-94B5A2CAE498}" destId="{25269917-E520-F04C-9110-981D031F65C5}" srcOrd="0" destOrd="0" presId="urn:microsoft.com/office/officeart/2005/8/layout/hierarchy1"/>
    <dgm:cxn modelId="{C86E4313-B9B3-3244-AB11-C19947D319C4}" type="presOf" srcId="{BBCC0B9F-C4F8-5E49-9F48-AFE5FA281452}" destId="{945185E6-9875-074D-BFCE-79E1634261AC}" srcOrd="0" destOrd="0" presId="urn:microsoft.com/office/officeart/2005/8/layout/hierarchy1"/>
    <dgm:cxn modelId="{A779B3A4-D1EC-0242-B871-B122E13603FE}" type="presOf" srcId="{CABFF6BC-5EB4-8347-A26F-069DFDB4376A}" destId="{AA1A51E8-16FA-E34E-B2DF-A1D07474FB80}" srcOrd="0" destOrd="0" presId="urn:microsoft.com/office/officeart/2005/8/layout/hierarchy1"/>
    <dgm:cxn modelId="{18B7D2F1-35AB-8349-B3AF-E13F6AC56B5D}" type="presOf" srcId="{79A887B5-3FF0-654B-B973-6910502CF4B2}" destId="{AB83A97F-3305-B249-A990-6F0387A8C427}" srcOrd="0" destOrd="0" presId="urn:microsoft.com/office/officeart/2005/8/layout/hierarchy1"/>
    <dgm:cxn modelId="{8252E533-9362-9B46-B493-A3E6B0DD4D65}" srcId="{96F09514-F793-5B47-8F30-E0CBB519C95C}" destId="{0DCF3724-12A6-3644-B3C8-D5CAF2A0266F}" srcOrd="0" destOrd="0" parTransId="{E8D1BA94-375B-414B-82BA-3E0FB246ACB6}" sibTransId="{D905729C-C7E9-2547-B951-0AC99C0B4EE9}"/>
    <dgm:cxn modelId="{A691A0D8-1E5F-1C4B-BE30-A63F61FAE276}" type="presOf" srcId="{B755FD15-C6B3-3349-A61F-B43C53F014A4}" destId="{9D79D094-E414-2A4B-B515-A89974C23319}" srcOrd="0" destOrd="0" presId="urn:microsoft.com/office/officeart/2005/8/layout/hierarchy1"/>
    <dgm:cxn modelId="{E81497EB-6CA8-7540-9C88-52F32CEB2D96}" type="presOf" srcId="{F8802248-10FD-2845-A61D-62D50A7FC0ED}" destId="{AB49A394-7094-0741-B7AE-8EF742EC320B}" srcOrd="0" destOrd="0" presId="urn:microsoft.com/office/officeart/2005/8/layout/hierarchy1"/>
    <dgm:cxn modelId="{78153254-585F-3646-B6DC-BF43F7096437}" srcId="{0BAF0136-5B6B-3545-AB98-9A42D0904556}" destId="{79A887B5-3FF0-654B-B973-6910502CF4B2}" srcOrd="0" destOrd="0" parTransId="{CABFF6BC-5EB4-8347-A26F-069DFDB4376A}" sibTransId="{013EAEAF-3D2D-A143-9495-EE1D01C9ABF6}"/>
    <dgm:cxn modelId="{72108108-695C-8F42-9871-1CF16155FC95}" type="presOf" srcId="{FDC62012-6EB3-AE4D-A90F-27FA592BFBE7}" destId="{07DA26E6-343A-A54E-98CB-8E6C024A3251}" srcOrd="0" destOrd="0" presId="urn:microsoft.com/office/officeart/2005/8/layout/hierarchy1"/>
    <dgm:cxn modelId="{1CAC1026-D94D-514E-B0AE-A5B4F335482F}" srcId="{0433C38D-8C0C-2B42-97A1-EE3CE27C5F65}" destId="{FDC62012-6EB3-AE4D-A90F-27FA592BFBE7}" srcOrd="1" destOrd="0" parTransId="{01E636DB-85BB-9C48-9EB3-4CD37C7FEAA7}" sibTransId="{0EB455B6-8EAB-9D41-9D08-BD2C11B2D143}"/>
    <dgm:cxn modelId="{DFA38616-F099-2844-A395-D8FCC9469E72}" type="presOf" srcId="{32F06BD2-F65D-484B-BE3E-D1BE991B5822}" destId="{A095EAC0-A849-EE4E-9136-58EB3BE842BD}" srcOrd="0" destOrd="0" presId="urn:microsoft.com/office/officeart/2005/8/layout/hierarchy1"/>
    <dgm:cxn modelId="{CDDA0E8E-7DE8-CE43-80DE-AE11E72CC8E8}" srcId="{0433C38D-8C0C-2B42-97A1-EE3CE27C5F65}" destId="{B755FD15-C6B3-3349-A61F-B43C53F014A4}" srcOrd="0" destOrd="0" parTransId="{F8802248-10FD-2845-A61D-62D50A7FC0ED}" sibTransId="{AED237FC-EC06-F543-8F3D-0F4BCE5620F9}"/>
    <dgm:cxn modelId="{A1CAD7F8-201B-4445-B6F7-423C0ABBC5FA}" type="presOf" srcId="{0DCF3724-12A6-3644-B3C8-D5CAF2A0266F}" destId="{08AF58CF-D24F-814B-A95B-BB64901E86D7}" srcOrd="0" destOrd="0" presId="urn:microsoft.com/office/officeart/2005/8/layout/hierarchy1"/>
    <dgm:cxn modelId="{B31C8627-BD0E-4D48-BD2F-E66FBDFB0622}" type="presOf" srcId="{8A6C7A6C-343A-334A-8D0C-508214B709EB}" destId="{C26BC35D-0305-4B48-92D0-8A6695C792A8}" srcOrd="0" destOrd="0" presId="urn:microsoft.com/office/officeart/2005/8/layout/hierarchy1"/>
    <dgm:cxn modelId="{208F5C3D-8C05-4E46-8C02-EA768D5F542C}" srcId="{96F09514-F793-5B47-8F30-E0CBB519C95C}" destId="{2F193C63-EC80-864F-830B-638B67CFFA88}" srcOrd="3" destOrd="0" parTransId="{AF09FF63-A24A-424C-8B3F-253D3EABD416}" sibTransId="{A0EF1F80-6516-3E43-993E-ED8282C33C58}"/>
    <dgm:cxn modelId="{1BEA7742-F41C-4C46-B500-5A95ED2E2FFA}" type="presOf" srcId="{E8D1BA94-375B-414B-82BA-3E0FB246ACB6}" destId="{AF5DE9B6-6E79-CA40-A2CB-05E95515945D}" srcOrd="0" destOrd="0" presId="urn:microsoft.com/office/officeart/2005/8/layout/hierarchy1"/>
    <dgm:cxn modelId="{D8E1ABF0-6A98-6E40-9FEF-DA99B8D8612B}" srcId="{21EE0FAD-A6B9-694B-A66A-C362C28B2DDB}" destId="{96F09514-F793-5B47-8F30-E0CBB519C95C}" srcOrd="0" destOrd="0" parTransId="{F3DBDB18-AB35-EB42-BFC1-E2D6D6757B97}" sibTransId="{D0188897-3693-3747-BDB2-AFA35DFC22DC}"/>
    <dgm:cxn modelId="{3AFDDDB5-009C-F348-AE61-FB6BC3A52A3A}" type="presOf" srcId="{24D32604-E2A2-E24C-A396-04D9B9EB594A}" destId="{EDBB79A9-64E9-6243-8A3E-62D0F2CE9879}" srcOrd="0" destOrd="0" presId="urn:microsoft.com/office/officeart/2005/8/layout/hierarchy1"/>
    <dgm:cxn modelId="{D8615E83-4535-FA4B-9EC3-385639534E60}" srcId="{96F09514-F793-5B47-8F30-E0CBB519C95C}" destId="{0BAF0136-5B6B-3545-AB98-9A42D0904556}" srcOrd="2" destOrd="0" parTransId="{8A6C7A6C-343A-334A-8D0C-508214B709EB}" sibTransId="{F8ACE661-612A-FC4E-84FD-7617CFA7C981}"/>
    <dgm:cxn modelId="{ABDE15F2-CDE5-8049-915C-A14A73951A6D}" type="presOf" srcId="{860530AE-4658-1840-98E7-2A52709E0A31}" destId="{24A206D6-8348-CD47-A244-3F90B9C5F14E}" srcOrd="0" destOrd="0" presId="urn:microsoft.com/office/officeart/2005/8/layout/hierarchy1"/>
    <dgm:cxn modelId="{3D3B9BF1-5C37-0C47-B3D1-6EC6EF214906}" type="presOf" srcId="{258FDBE5-8500-E041-AE1A-E990D9848D5D}" destId="{388BDFE2-9241-A24A-ABDE-BADF6A7C802E}" srcOrd="0" destOrd="0" presId="urn:microsoft.com/office/officeart/2005/8/layout/hierarchy1"/>
    <dgm:cxn modelId="{74456492-2B72-DC41-A177-645D9C74B38B}" type="presParOf" srcId="{772230F8-F14A-1F4D-BA20-0AE79A4FB6CC}" destId="{F6E7D824-448A-614E-A390-0DB83C9F6101}" srcOrd="0" destOrd="0" presId="urn:microsoft.com/office/officeart/2005/8/layout/hierarchy1"/>
    <dgm:cxn modelId="{8F7C4F4A-42F6-AE44-9404-B9A433651E7D}" type="presParOf" srcId="{F6E7D824-448A-614E-A390-0DB83C9F6101}" destId="{EE7E627F-F863-7044-B756-68BCD690A6C8}" srcOrd="0" destOrd="0" presId="urn:microsoft.com/office/officeart/2005/8/layout/hierarchy1"/>
    <dgm:cxn modelId="{55307CC5-7618-0844-8375-3C720CFCFB15}" type="presParOf" srcId="{EE7E627F-F863-7044-B756-68BCD690A6C8}" destId="{B2C0CE46-719A-534F-BCF8-DD12134F5050}" srcOrd="0" destOrd="0" presId="urn:microsoft.com/office/officeart/2005/8/layout/hierarchy1"/>
    <dgm:cxn modelId="{C7859E58-3CB7-7C49-A284-B80CC14E48FF}" type="presParOf" srcId="{EE7E627F-F863-7044-B756-68BCD690A6C8}" destId="{33B428BD-031D-0348-B390-87C77EF6CF52}" srcOrd="1" destOrd="0" presId="urn:microsoft.com/office/officeart/2005/8/layout/hierarchy1"/>
    <dgm:cxn modelId="{BC9766F1-0046-DD4D-B8B0-5160B63D3BED}" type="presParOf" srcId="{F6E7D824-448A-614E-A390-0DB83C9F6101}" destId="{5763CD09-725C-D24C-94F6-BAAE6AEE7EB8}" srcOrd="1" destOrd="0" presId="urn:microsoft.com/office/officeart/2005/8/layout/hierarchy1"/>
    <dgm:cxn modelId="{9F2C1EBF-5AFD-CC43-A329-B1227CF57435}" type="presParOf" srcId="{5763CD09-725C-D24C-94F6-BAAE6AEE7EB8}" destId="{AF5DE9B6-6E79-CA40-A2CB-05E95515945D}" srcOrd="0" destOrd="0" presId="urn:microsoft.com/office/officeart/2005/8/layout/hierarchy1"/>
    <dgm:cxn modelId="{499B4AB3-0C49-464D-B0AB-CDB068ED212A}" type="presParOf" srcId="{5763CD09-725C-D24C-94F6-BAAE6AEE7EB8}" destId="{E4F2F100-7E86-EC4F-ADAF-4E5455041235}" srcOrd="1" destOrd="0" presId="urn:microsoft.com/office/officeart/2005/8/layout/hierarchy1"/>
    <dgm:cxn modelId="{AB26D6FB-E38F-F146-89C6-E75B67D34D44}" type="presParOf" srcId="{E4F2F100-7E86-EC4F-ADAF-4E5455041235}" destId="{6561ED92-A555-6242-8069-4DB9852C4434}" srcOrd="0" destOrd="0" presId="urn:microsoft.com/office/officeart/2005/8/layout/hierarchy1"/>
    <dgm:cxn modelId="{C0F4E1F3-9FB0-8A4D-BC21-22B2454E7153}" type="presParOf" srcId="{6561ED92-A555-6242-8069-4DB9852C4434}" destId="{9D65ACFD-F4EF-4B40-9399-59B05608BEDA}" srcOrd="0" destOrd="0" presId="urn:microsoft.com/office/officeart/2005/8/layout/hierarchy1"/>
    <dgm:cxn modelId="{EA0DD50B-C00E-6544-ADDD-F070ECC44CDE}" type="presParOf" srcId="{6561ED92-A555-6242-8069-4DB9852C4434}" destId="{08AF58CF-D24F-814B-A95B-BB64901E86D7}" srcOrd="1" destOrd="0" presId="urn:microsoft.com/office/officeart/2005/8/layout/hierarchy1"/>
    <dgm:cxn modelId="{FA5559AA-8C29-914F-A2F4-1563BA46DAE9}" type="presParOf" srcId="{E4F2F100-7E86-EC4F-ADAF-4E5455041235}" destId="{13D1F3B2-3B87-FA45-8B04-DDA66388F846}" srcOrd="1" destOrd="0" presId="urn:microsoft.com/office/officeart/2005/8/layout/hierarchy1"/>
    <dgm:cxn modelId="{90424480-4C09-F141-AA48-FB62E6244D73}" type="presParOf" srcId="{5763CD09-725C-D24C-94F6-BAAE6AEE7EB8}" destId="{EDBB79A9-64E9-6243-8A3E-62D0F2CE9879}" srcOrd="2" destOrd="0" presId="urn:microsoft.com/office/officeart/2005/8/layout/hierarchy1"/>
    <dgm:cxn modelId="{F74B89F4-B1E6-A843-9BFF-2AD8C15804AD}" type="presParOf" srcId="{5763CD09-725C-D24C-94F6-BAAE6AEE7EB8}" destId="{05149725-508C-6E42-AA2C-440F8039EC35}" srcOrd="3" destOrd="0" presId="urn:microsoft.com/office/officeart/2005/8/layout/hierarchy1"/>
    <dgm:cxn modelId="{29122DE5-537F-2A47-B61F-F316EBFCD4B9}" type="presParOf" srcId="{05149725-508C-6E42-AA2C-440F8039EC35}" destId="{24A07E00-E652-124B-9684-47303DBFF31D}" srcOrd="0" destOrd="0" presId="urn:microsoft.com/office/officeart/2005/8/layout/hierarchy1"/>
    <dgm:cxn modelId="{BF96A50D-742E-0940-9A4E-0CDEA27A9054}" type="presParOf" srcId="{24A07E00-E652-124B-9684-47303DBFF31D}" destId="{B63DC6C8-5FC9-D347-9CA0-7C938E08ACF5}" srcOrd="0" destOrd="0" presId="urn:microsoft.com/office/officeart/2005/8/layout/hierarchy1"/>
    <dgm:cxn modelId="{CCCD2680-F6CD-974B-867E-5BCA304CF98A}" type="presParOf" srcId="{24A07E00-E652-124B-9684-47303DBFF31D}" destId="{7825DA10-E23E-3D42-A00E-F11A4D4A6403}" srcOrd="1" destOrd="0" presId="urn:microsoft.com/office/officeart/2005/8/layout/hierarchy1"/>
    <dgm:cxn modelId="{04859F3E-ECF3-654F-8FD1-AA27CE8AC9C8}" type="presParOf" srcId="{05149725-508C-6E42-AA2C-440F8039EC35}" destId="{2070D7F9-6D32-C648-81C8-9F5B4F7A0369}" srcOrd="1" destOrd="0" presId="urn:microsoft.com/office/officeart/2005/8/layout/hierarchy1"/>
    <dgm:cxn modelId="{FB3DA9E9-6C71-7D45-A6FB-BF1ADA7AB84F}" type="presParOf" srcId="{2070D7F9-6D32-C648-81C8-9F5B4F7A0369}" destId="{AB49A394-7094-0741-B7AE-8EF742EC320B}" srcOrd="0" destOrd="0" presId="urn:microsoft.com/office/officeart/2005/8/layout/hierarchy1"/>
    <dgm:cxn modelId="{CAEE4767-BCDC-F143-95B2-0FFAB6E64060}" type="presParOf" srcId="{2070D7F9-6D32-C648-81C8-9F5B4F7A0369}" destId="{83898508-CA43-334D-A173-4C16E9C105B6}" srcOrd="1" destOrd="0" presId="urn:microsoft.com/office/officeart/2005/8/layout/hierarchy1"/>
    <dgm:cxn modelId="{5C3064C0-A547-E246-8EC5-B1882E124DE7}" type="presParOf" srcId="{83898508-CA43-334D-A173-4C16E9C105B6}" destId="{F351E7EA-E046-BE43-BD1F-90FB17FF6934}" srcOrd="0" destOrd="0" presId="urn:microsoft.com/office/officeart/2005/8/layout/hierarchy1"/>
    <dgm:cxn modelId="{057543E0-23F9-8643-8D86-773F8D71312D}" type="presParOf" srcId="{F351E7EA-E046-BE43-BD1F-90FB17FF6934}" destId="{3C518802-E2D1-6E40-940D-7563B77E61C8}" srcOrd="0" destOrd="0" presId="urn:microsoft.com/office/officeart/2005/8/layout/hierarchy1"/>
    <dgm:cxn modelId="{698201C8-3871-1C46-B85C-2E24B0D56427}" type="presParOf" srcId="{F351E7EA-E046-BE43-BD1F-90FB17FF6934}" destId="{9D79D094-E414-2A4B-B515-A89974C23319}" srcOrd="1" destOrd="0" presId="urn:microsoft.com/office/officeart/2005/8/layout/hierarchy1"/>
    <dgm:cxn modelId="{97D17DAF-AD58-A746-9CED-536FD1DEA897}" type="presParOf" srcId="{83898508-CA43-334D-A173-4C16E9C105B6}" destId="{E2A2C776-87A2-D64B-8482-4AD27F4E450D}" srcOrd="1" destOrd="0" presId="urn:microsoft.com/office/officeart/2005/8/layout/hierarchy1"/>
    <dgm:cxn modelId="{BB733EE4-B3B8-7C41-86C1-83DB4D663C0A}" type="presParOf" srcId="{2070D7F9-6D32-C648-81C8-9F5B4F7A0369}" destId="{72745241-4681-2043-8654-3D254227E2C2}" srcOrd="2" destOrd="0" presId="urn:microsoft.com/office/officeart/2005/8/layout/hierarchy1"/>
    <dgm:cxn modelId="{562CCF53-38CF-1540-B298-BCF62DA79CAC}" type="presParOf" srcId="{2070D7F9-6D32-C648-81C8-9F5B4F7A0369}" destId="{34C5F684-2AB4-2C4A-A05F-D4E4B1B2EF59}" srcOrd="3" destOrd="0" presId="urn:microsoft.com/office/officeart/2005/8/layout/hierarchy1"/>
    <dgm:cxn modelId="{0AF0B325-3297-864F-8E20-FD6F164BE82E}" type="presParOf" srcId="{34C5F684-2AB4-2C4A-A05F-D4E4B1B2EF59}" destId="{96313280-F294-514F-AEC0-D7FF85A4209D}" srcOrd="0" destOrd="0" presId="urn:microsoft.com/office/officeart/2005/8/layout/hierarchy1"/>
    <dgm:cxn modelId="{53D2E77D-CA98-5B4E-A45E-5038DC1AC818}" type="presParOf" srcId="{96313280-F294-514F-AEC0-D7FF85A4209D}" destId="{B0B6FB73-DC45-C24B-AA80-10625B01B7C2}" srcOrd="0" destOrd="0" presId="urn:microsoft.com/office/officeart/2005/8/layout/hierarchy1"/>
    <dgm:cxn modelId="{EEAC7410-0B8B-084B-83EE-D0DBF37475D2}" type="presParOf" srcId="{96313280-F294-514F-AEC0-D7FF85A4209D}" destId="{07DA26E6-343A-A54E-98CB-8E6C024A3251}" srcOrd="1" destOrd="0" presId="urn:microsoft.com/office/officeart/2005/8/layout/hierarchy1"/>
    <dgm:cxn modelId="{33AD4516-E7C6-4446-B1A4-B3DDAA8596EB}" type="presParOf" srcId="{34C5F684-2AB4-2C4A-A05F-D4E4B1B2EF59}" destId="{7642F0DB-33DD-8B47-BD87-D9B62E9752D8}" srcOrd="1" destOrd="0" presId="urn:microsoft.com/office/officeart/2005/8/layout/hierarchy1"/>
    <dgm:cxn modelId="{EE1B8DAB-5DDF-4849-A54D-BADEB9A3492B}" type="presParOf" srcId="{5763CD09-725C-D24C-94F6-BAAE6AEE7EB8}" destId="{C26BC35D-0305-4B48-92D0-8A6695C792A8}" srcOrd="4" destOrd="0" presId="urn:microsoft.com/office/officeart/2005/8/layout/hierarchy1"/>
    <dgm:cxn modelId="{55645A5B-F110-2343-90D9-3442313C2AF9}" type="presParOf" srcId="{5763CD09-725C-D24C-94F6-BAAE6AEE7EB8}" destId="{8E450524-4214-924A-9D45-96C0F4303B65}" srcOrd="5" destOrd="0" presId="urn:microsoft.com/office/officeart/2005/8/layout/hierarchy1"/>
    <dgm:cxn modelId="{B0C79C52-FE19-DC4C-99EA-5A4C0CF2B38F}" type="presParOf" srcId="{8E450524-4214-924A-9D45-96C0F4303B65}" destId="{808D9192-2055-1C4C-A013-4576D6BAD093}" srcOrd="0" destOrd="0" presId="urn:microsoft.com/office/officeart/2005/8/layout/hierarchy1"/>
    <dgm:cxn modelId="{CBF72E76-7006-9E49-A7AB-EAD4298858A5}" type="presParOf" srcId="{808D9192-2055-1C4C-A013-4576D6BAD093}" destId="{0D1837E9-7A00-4548-9DA6-A6A929EF2472}" srcOrd="0" destOrd="0" presId="urn:microsoft.com/office/officeart/2005/8/layout/hierarchy1"/>
    <dgm:cxn modelId="{C51699B1-FF79-364B-B260-48938D061AEB}" type="presParOf" srcId="{808D9192-2055-1C4C-A013-4576D6BAD093}" destId="{D23A5C37-8FF9-9B4C-BC8E-7C80E6923386}" srcOrd="1" destOrd="0" presId="urn:microsoft.com/office/officeart/2005/8/layout/hierarchy1"/>
    <dgm:cxn modelId="{FE2E7DB8-739B-EF41-A90E-DAEA00728D4B}" type="presParOf" srcId="{8E450524-4214-924A-9D45-96C0F4303B65}" destId="{7604F5D3-BC3B-E648-8C6D-C371907546F4}" srcOrd="1" destOrd="0" presId="urn:microsoft.com/office/officeart/2005/8/layout/hierarchy1"/>
    <dgm:cxn modelId="{AA1771EC-3842-3940-8EC2-BDA19A555EC1}" type="presParOf" srcId="{7604F5D3-BC3B-E648-8C6D-C371907546F4}" destId="{AA1A51E8-16FA-E34E-B2DF-A1D07474FB80}" srcOrd="0" destOrd="0" presId="urn:microsoft.com/office/officeart/2005/8/layout/hierarchy1"/>
    <dgm:cxn modelId="{38A90113-A936-1340-83FE-FD10A68D3007}" type="presParOf" srcId="{7604F5D3-BC3B-E648-8C6D-C371907546F4}" destId="{A4F579A6-A2A0-054B-BAF6-0B37CCE12F1F}" srcOrd="1" destOrd="0" presId="urn:microsoft.com/office/officeart/2005/8/layout/hierarchy1"/>
    <dgm:cxn modelId="{FDE97D81-B5E5-6944-95F7-615D46EDEE1A}" type="presParOf" srcId="{A4F579A6-A2A0-054B-BAF6-0B37CCE12F1F}" destId="{96D97AE5-E95D-564F-88FE-B9BA4FB8E1B2}" srcOrd="0" destOrd="0" presId="urn:microsoft.com/office/officeart/2005/8/layout/hierarchy1"/>
    <dgm:cxn modelId="{F261B988-E160-9A40-A4FA-533A25AD95E1}" type="presParOf" srcId="{96D97AE5-E95D-564F-88FE-B9BA4FB8E1B2}" destId="{A8EFD901-6B4F-D241-A557-36ABC4DE32C3}" srcOrd="0" destOrd="0" presId="urn:microsoft.com/office/officeart/2005/8/layout/hierarchy1"/>
    <dgm:cxn modelId="{5ED2482E-792C-5C44-8439-0843714D90E2}" type="presParOf" srcId="{96D97AE5-E95D-564F-88FE-B9BA4FB8E1B2}" destId="{AB83A97F-3305-B249-A990-6F0387A8C427}" srcOrd="1" destOrd="0" presId="urn:microsoft.com/office/officeart/2005/8/layout/hierarchy1"/>
    <dgm:cxn modelId="{7BDBD8B8-4A11-2B44-B28A-A7EF5CEE8F51}" type="presParOf" srcId="{A4F579A6-A2A0-054B-BAF6-0B37CCE12F1F}" destId="{7CF9F2AA-C4AD-ED4A-8C2D-5C85522AC760}" srcOrd="1" destOrd="0" presId="urn:microsoft.com/office/officeart/2005/8/layout/hierarchy1"/>
    <dgm:cxn modelId="{B505A59D-B3E9-B44D-9F29-10F288CF67DC}" type="presParOf" srcId="{7604F5D3-BC3B-E648-8C6D-C371907546F4}" destId="{A095EAC0-A849-EE4E-9136-58EB3BE842BD}" srcOrd="2" destOrd="0" presId="urn:microsoft.com/office/officeart/2005/8/layout/hierarchy1"/>
    <dgm:cxn modelId="{A205F138-7329-194A-86CC-87817603248F}" type="presParOf" srcId="{7604F5D3-BC3B-E648-8C6D-C371907546F4}" destId="{569F6EA0-8155-264E-B701-4CC45B3AA898}" srcOrd="3" destOrd="0" presId="urn:microsoft.com/office/officeart/2005/8/layout/hierarchy1"/>
    <dgm:cxn modelId="{262D1065-99AA-D64A-AAE7-5F8934401D37}" type="presParOf" srcId="{569F6EA0-8155-264E-B701-4CC45B3AA898}" destId="{065C4C8E-1922-4B40-9523-153D9D6B3730}" srcOrd="0" destOrd="0" presId="urn:microsoft.com/office/officeart/2005/8/layout/hierarchy1"/>
    <dgm:cxn modelId="{D6B07EF6-4EA4-0E49-B1FD-02291EA5B2ED}" type="presParOf" srcId="{065C4C8E-1922-4B40-9523-153D9D6B3730}" destId="{30CA0E03-EFFF-284D-9A26-E3412FCF575E}" srcOrd="0" destOrd="0" presId="urn:microsoft.com/office/officeart/2005/8/layout/hierarchy1"/>
    <dgm:cxn modelId="{8879AE55-D1A3-FE43-B5E3-9C437318480E}" type="presParOf" srcId="{065C4C8E-1922-4B40-9523-153D9D6B3730}" destId="{25269917-E520-F04C-9110-981D031F65C5}" srcOrd="1" destOrd="0" presId="urn:microsoft.com/office/officeart/2005/8/layout/hierarchy1"/>
    <dgm:cxn modelId="{512F3717-9D48-B442-8FE3-BB3B0A789886}" type="presParOf" srcId="{569F6EA0-8155-264E-B701-4CC45B3AA898}" destId="{74FBA9D9-78BD-884F-90CF-E1F04BFEF813}" srcOrd="1" destOrd="0" presId="urn:microsoft.com/office/officeart/2005/8/layout/hierarchy1"/>
    <dgm:cxn modelId="{405FD4C1-1263-8644-9CD1-3A2789F00482}" type="presParOf" srcId="{5763CD09-725C-D24C-94F6-BAAE6AEE7EB8}" destId="{524A60EB-6CB6-0043-890E-BAADDC1162C3}" srcOrd="6" destOrd="0" presId="urn:microsoft.com/office/officeart/2005/8/layout/hierarchy1"/>
    <dgm:cxn modelId="{41E976FB-1563-FD4A-B90B-3A293D6DAA90}" type="presParOf" srcId="{5763CD09-725C-D24C-94F6-BAAE6AEE7EB8}" destId="{ACED5F45-8253-914D-ACF4-3DAB243B26C5}" srcOrd="7" destOrd="0" presId="urn:microsoft.com/office/officeart/2005/8/layout/hierarchy1"/>
    <dgm:cxn modelId="{B6F25C34-9332-7240-ACEC-3F9A1870A49C}" type="presParOf" srcId="{ACED5F45-8253-914D-ACF4-3DAB243B26C5}" destId="{95C31B6F-C00C-324D-A931-7CB453EB2E38}" srcOrd="0" destOrd="0" presId="urn:microsoft.com/office/officeart/2005/8/layout/hierarchy1"/>
    <dgm:cxn modelId="{B938720C-6448-DE47-B47B-DCE4FA74F16C}" type="presParOf" srcId="{95C31B6F-C00C-324D-A931-7CB453EB2E38}" destId="{28B15F8B-E538-DD4F-AE73-E42A52B93512}" srcOrd="0" destOrd="0" presId="urn:microsoft.com/office/officeart/2005/8/layout/hierarchy1"/>
    <dgm:cxn modelId="{8ED1F057-4290-7A43-8189-5DD31D27CD04}" type="presParOf" srcId="{95C31B6F-C00C-324D-A931-7CB453EB2E38}" destId="{B15240D4-1CB7-AE4B-9A86-AB9D14077F69}" srcOrd="1" destOrd="0" presId="urn:microsoft.com/office/officeart/2005/8/layout/hierarchy1"/>
    <dgm:cxn modelId="{35D5D401-36F8-F748-94E1-18FB5C80DF54}" type="presParOf" srcId="{ACED5F45-8253-914D-ACF4-3DAB243B26C5}" destId="{650D0E79-E873-ED4B-AB2E-D3B4A8605E84}" srcOrd="1" destOrd="0" presId="urn:microsoft.com/office/officeart/2005/8/layout/hierarchy1"/>
    <dgm:cxn modelId="{7A2A79B7-D766-D34E-8D52-8C2172B11091}" type="presParOf" srcId="{650D0E79-E873-ED4B-AB2E-D3B4A8605E84}" destId="{388BDFE2-9241-A24A-ABDE-BADF6A7C802E}" srcOrd="0" destOrd="0" presId="urn:microsoft.com/office/officeart/2005/8/layout/hierarchy1"/>
    <dgm:cxn modelId="{47C2648D-7B45-D94E-B7F8-6BAF1629FFC3}" type="presParOf" srcId="{650D0E79-E873-ED4B-AB2E-D3B4A8605E84}" destId="{9EACDC6E-9072-414B-AF4A-5B7411C6D8CA}" srcOrd="1" destOrd="0" presId="urn:microsoft.com/office/officeart/2005/8/layout/hierarchy1"/>
    <dgm:cxn modelId="{393EFF80-DC43-0141-BDAA-3D784F37B62D}" type="presParOf" srcId="{9EACDC6E-9072-414B-AF4A-5B7411C6D8CA}" destId="{AD201571-628A-4340-B03D-8284FC07C428}" srcOrd="0" destOrd="0" presId="urn:microsoft.com/office/officeart/2005/8/layout/hierarchy1"/>
    <dgm:cxn modelId="{AC5572EC-7CE0-7B4D-BB31-8D8594CD4289}" type="presParOf" srcId="{AD201571-628A-4340-B03D-8284FC07C428}" destId="{E1AD54AC-A8E8-B242-A79E-582E1A7749EF}" srcOrd="0" destOrd="0" presId="urn:microsoft.com/office/officeart/2005/8/layout/hierarchy1"/>
    <dgm:cxn modelId="{6EC4F60E-E0BA-3845-91AB-9F7B592449E8}" type="presParOf" srcId="{AD201571-628A-4340-B03D-8284FC07C428}" destId="{945185E6-9875-074D-BFCE-79E1634261AC}" srcOrd="1" destOrd="0" presId="urn:microsoft.com/office/officeart/2005/8/layout/hierarchy1"/>
    <dgm:cxn modelId="{338A403E-A95B-1E4B-B214-0465E37F520E}" type="presParOf" srcId="{9EACDC6E-9072-414B-AF4A-5B7411C6D8CA}" destId="{034D3DF7-50D8-B949-BEC9-B3CCAAF852B5}" srcOrd="1" destOrd="0" presId="urn:microsoft.com/office/officeart/2005/8/layout/hierarchy1"/>
    <dgm:cxn modelId="{31598E96-85DF-954A-82B5-43ACB3C13A8E}" type="presParOf" srcId="{650D0E79-E873-ED4B-AB2E-D3B4A8605E84}" destId="{24A206D6-8348-CD47-A244-3F90B9C5F14E}" srcOrd="2" destOrd="0" presId="urn:microsoft.com/office/officeart/2005/8/layout/hierarchy1"/>
    <dgm:cxn modelId="{C30650AB-C3E3-034D-A603-1F0749FFA0A3}" type="presParOf" srcId="{650D0E79-E873-ED4B-AB2E-D3B4A8605E84}" destId="{F62BCB42-13CD-4D4F-8B16-365668914BD6}" srcOrd="3" destOrd="0" presId="urn:microsoft.com/office/officeart/2005/8/layout/hierarchy1"/>
    <dgm:cxn modelId="{642ED8DB-FC58-1045-9BE7-EE2C16607190}" type="presParOf" srcId="{F62BCB42-13CD-4D4F-8B16-365668914BD6}" destId="{83B3B742-2E8C-6E43-81AD-1C697C86473F}" srcOrd="0" destOrd="0" presId="urn:microsoft.com/office/officeart/2005/8/layout/hierarchy1"/>
    <dgm:cxn modelId="{4E74477C-C354-5445-863C-1B4F0C24B636}" type="presParOf" srcId="{83B3B742-2E8C-6E43-81AD-1C697C86473F}" destId="{C2C8BAE7-E2F6-F34B-8E5D-FE60A86267EE}" srcOrd="0" destOrd="0" presId="urn:microsoft.com/office/officeart/2005/8/layout/hierarchy1"/>
    <dgm:cxn modelId="{1E27B70D-AFFB-2344-96F6-C8C9936EF7C2}" type="presParOf" srcId="{83B3B742-2E8C-6E43-81AD-1C697C86473F}" destId="{A59C838C-9AF1-644B-B8F9-18D732CE257E}" srcOrd="1" destOrd="0" presId="urn:microsoft.com/office/officeart/2005/8/layout/hierarchy1"/>
    <dgm:cxn modelId="{8FC61395-16DF-7B42-8CAF-8AC1D39BA68C}" type="presParOf" srcId="{F62BCB42-13CD-4D4F-8B16-365668914BD6}" destId="{1B1A1743-A1C8-564D-945C-C61B6C8E14E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69283956-681E-0844-A583-FD9ECA163107}" type="doc">
      <dgm:prSet loTypeId="urn:microsoft.com/office/officeart/2005/8/layout/hierarchy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64381AB6-2CA3-0949-A37D-506481ECC01B}">
      <dgm:prSet phldrT="[文本]"/>
      <dgm:spPr/>
      <dgm:t>
        <a:bodyPr/>
        <a:lstStyle/>
        <a:p>
          <a:r>
            <a:rPr lang="zh-CN" altLang="en-US" dirty="0" smtClean="0"/>
            <a:t>企业招聘</a:t>
          </a:r>
          <a:endParaRPr lang="zh-CN" altLang="en-US" dirty="0"/>
        </a:p>
      </dgm:t>
    </dgm:pt>
    <dgm:pt modelId="{D34C3165-D19A-364C-A09A-96435D99190A}" type="parTrans" cxnId="{7140FE91-46A4-A444-8051-DC39F5A980C7}">
      <dgm:prSet/>
      <dgm:spPr/>
      <dgm:t>
        <a:bodyPr/>
        <a:lstStyle/>
        <a:p>
          <a:endParaRPr lang="zh-CN" altLang="en-US"/>
        </a:p>
      </dgm:t>
    </dgm:pt>
    <dgm:pt modelId="{D02ADFFB-07A0-3848-9B76-A713EBE4CE3E}" type="sibTrans" cxnId="{7140FE91-46A4-A444-8051-DC39F5A980C7}">
      <dgm:prSet/>
      <dgm:spPr/>
      <dgm:t>
        <a:bodyPr/>
        <a:lstStyle/>
        <a:p>
          <a:endParaRPr lang="zh-CN" altLang="en-US"/>
        </a:p>
      </dgm:t>
    </dgm:pt>
    <dgm:pt modelId="{0E1BD2C6-AEF2-8044-8D24-1EECF8DC13E6}">
      <dgm:prSet phldrT="[文本]"/>
      <dgm:spPr/>
      <dgm:t>
        <a:bodyPr/>
        <a:lstStyle/>
        <a:p>
          <a:r>
            <a:rPr lang="zh-CN" altLang="en-US" dirty="0" smtClean="0"/>
            <a:t>企业资料</a:t>
          </a:r>
          <a:endParaRPr lang="zh-CN" altLang="en-US" dirty="0"/>
        </a:p>
      </dgm:t>
    </dgm:pt>
    <dgm:pt modelId="{AAB819AC-9E82-664D-92CB-A0D4F95088E3}" type="parTrans" cxnId="{97D53133-F81E-FE49-BEA5-1C2A7F577B1E}">
      <dgm:prSet/>
      <dgm:spPr/>
      <dgm:t>
        <a:bodyPr/>
        <a:lstStyle/>
        <a:p>
          <a:endParaRPr lang="zh-CN" altLang="en-US"/>
        </a:p>
      </dgm:t>
    </dgm:pt>
    <dgm:pt modelId="{149F0799-7638-5C43-97AE-AD7CD1B6B941}" type="sibTrans" cxnId="{97D53133-F81E-FE49-BEA5-1C2A7F577B1E}">
      <dgm:prSet/>
      <dgm:spPr/>
      <dgm:t>
        <a:bodyPr/>
        <a:lstStyle/>
        <a:p>
          <a:endParaRPr lang="zh-CN" altLang="en-US"/>
        </a:p>
      </dgm:t>
    </dgm:pt>
    <dgm:pt modelId="{AA1FDE56-8CDB-C24A-8904-B689807A6827}">
      <dgm:prSet phldrT="[文本]"/>
      <dgm:spPr/>
      <dgm:t>
        <a:bodyPr/>
        <a:lstStyle/>
        <a:p>
          <a:r>
            <a:rPr lang="zh-CN" altLang="en-US" dirty="0" smtClean="0"/>
            <a:t>人才招聘</a:t>
          </a:r>
          <a:endParaRPr lang="zh-CN" altLang="en-US" dirty="0"/>
        </a:p>
      </dgm:t>
    </dgm:pt>
    <dgm:pt modelId="{322FF711-8FCB-334E-A1CF-AA4671EBFDC5}" type="parTrans" cxnId="{F49B90E3-D037-BF49-B50B-88175232C0EA}">
      <dgm:prSet/>
      <dgm:spPr/>
      <dgm:t>
        <a:bodyPr/>
        <a:lstStyle/>
        <a:p>
          <a:endParaRPr lang="zh-CN" altLang="en-US"/>
        </a:p>
      </dgm:t>
    </dgm:pt>
    <dgm:pt modelId="{4EE643DB-1AF3-5B4F-A20C-0AB6E5FF9ED2}" type="sibTrans" cxnId="{F49B90E3-D037-BF49-B50B-88175232C0EA}">
      <dgm:prSet/>
      <dgm:spPr/>
      <dgm:t>
        <a:bodyPr/>
        <a:lstStyle/>
        <a:p>
          <a:endParaRPr lang="zh-CN" altLang="en-US"/>
        </a:p>
      </dgm:t>
    </dgm:pt>
    <dgm:pt modelId="{66D13D0E-A998-0E49-8B2F-BB1253E837F6}">
      <dgm:prSet phldrT="[文本]"/>
      <dgm:spPr/>
      <dgm:t>
        <a:bodyPr/>
        <a:lstStyle/>
        <a:p>
          <a:r>
            <a:rPr lang="zh-CN" altLang="en-US" dirty="0" smtClean="0"/>
            <a:t>接收</a:t>
          </a:r>
          <a:r>
            <a:rPr lang="en-US" altLang="zh-CN" dirty="0" smtClean="0"/>
            <a:t>/</a:t>
          </a:r>
          <a:r>
            <a:rPr lang="zh-CN" altLang="en-US" dirty="0" smtClean="0"/>
            <a:t>拒绝简历</a:t>
          </a:r>
          <a:endParaRPr lang="zh-CN" altLang="en-US" dirty="0"/>
        </a:p>
      </dgm:t>
    </dgm:pt>
    <dgm:pt modelId="{1E7EDA68-996D-3E4B-A20B-A1ED5969FA77}" type="parTrans" cxnId="{520CFF7A-E8C3-884C-8374-AA08F34F42E1}">
      <dgm:prSet/>
      <dgm:spPr/>
      <dgm:t>
        <a:bodyPr/>
        <a:lstStyle/>
        <a:p>
          <a:endParaRPr lang="zh-CN" altLang="en-US"/>
        </a:p>
      </dgm:t>
    </dgm:pt>
    <dgm:pt modelId="{005487C0-E8D3-C147-9A16-B2D05A794C11}" type="sibTrans" cxnId="{520CFF7A-E8C3-884C-8374-AA08F34F42E1}">
      <dgm:prSet/>
      <dgm:spPr/>
      <dgm:t>
        <a:bodyPr/>
        <a:lstStyle/>
        <a:p>
          <a:endParaRPr lang="zh-CN" altLang="en-US"/>
        </a:p>
      </dgm:t>
    </dgm:pt>
    <dgm:pt modelId="{866DF8A7-B41E-E24B-B2A7-84609145A8B8}">
      <dgm:prSet/>
      <dgm:spPr/>
      <dgm:t>
        <a:bodyPr/>
        <a:lstStyle/>
        <a:p>
          <a:r>
            <a:rPr lang="zh-CN" altLang="en-US" dirty="0" smtClean="0"/>
            <a:t>企业圈子</a:t>
          </a:r>
          <a:endParaRPr lang="zh-CN" altLang="en-US" dirty="0"/>
        </a:p>
      </dgm:t>
    </dgm:pt>
    <dgm:pt modelId="{4B1DB316-73B2-8243-A199-7331175F7BD3}" type="parTrans" cxnId="{A156D8FD-ACF8-4F4E-BABB-79F90EFAC80D}">
      <dgm:prSet/>
      <dgm:spPr/>
      <dgm:t>
        <a:bodyPr/>
        <a:lstStyle/>
        <a:p>
          <a:endParaRPr lang="zh-CN" altLang="en-US"/>
        </a:p>
      </dgm:t>
    </dgm:pt>
    <dgm:pt modelId="{683613EB-05D9-AB4F-AD4F-44A104FB7361}" type="sibTrans" cxnId="{A156D8FD-ACF8-4F4E-BABB-79F90EFAC80D}">
      <dgm:prSet/>
      <dgm:spPr/>
      <dgm:t>
        <a:bodyPr/>
        <a:lstStyle/>
        <a:p>
          <a:endParaRPr lang="zh-CN" altLang="en-US"/>
        </a:p>
      </dgm:t>
    </dgm:pt>
    <dgm:pt modelId="{92BF16BF-AB69-3348-B456-B6596428D7D1}">
      <dgm:prSet phldrT="[文本]"/>
      <dgm:spPr/>
      <dgm:t>
        <a:bodyPr/>
        <a:lstStyle/>
        <a:p>
          <a:r>
            <a:rPr lang="zh-CN" altLang="en-US" dirty="0" smtClean="0"/>
            <a:t>视频面试</a:t>
          </a:r>
          <a:endParaRPr lang="zh-CN" altLang="en-US" dirty="0"/>
        </a:p>
      </dgm:t>
    </dgm:pt>
    <dgm:pt modelId="{B364FAD6-4E45-A04D-BC70-E520B34184BB}" type="parTrans" cxnId="{C211C090-7106-D649-839A-A60EB4C738DF}">
      <dgm:prSet/>
      <dgm:spPr/>
      <dgm:t>
        <a:bodyPr/>
        <a:lstStyle/>
        <a:p>
          <a:endParaRPr lang="zh-CN" altLang="en-US"/>
        </a:p>
      </dgm:t>
    </dgm:pt>
    <dgm:pt modelId="{5D3FCFEC-F67F-084C-9D34-AA07788CD2AA}" type="sibTrans" cxnId="{C211C090-7106-D649-839A-A60EB4C738DF}">
      <dgm:prSet/>
      <dgm:spPr/>
      <dgm:t>
        <a:bodyPr/>
        <a:lstStyle/>
        <a:p>
          <a:endParaRPr lang="zh-CN" altLang="en-US"/>
        </a:p>
      </dgm:t>
    </dgm:pt>
    <dgm:pt modelId="{4B05354B-CFC2-064F-B990-B61EA8E1781F}">
      <dgm:prSet/>
      <dgm:spPr/>
      <dgm:t>
        <a:bodyPr/>
        <a:lstStyle/>
        <a:p>
          <a:r>
            <a:rPr lang="zh-CN" altLang="en-US" dirty="0" smtClean="0"/>
            <a:t>新投递简历个数</a:t>
          </a:r>
          <a:endParaRPr lang="zh-CN" altLang="en-US" dirty="0"/>
        </a:p>
      </dgm:t>
    </dgm:pt>
    <dgm:pt modelId="{40F8C477-2897-654A-B40D-37767C962E7F}" type="parTrans" cxnId="{9A0D83D2-A3C2-2544-8C79-21BB8DF6E8BB}">
      <dgm:prSet/>
      <dgm:spPr/>
      <dgm:t>
        <a:bodyPr/>
        <a:lstStyle/>
        <a:p>
          <a:endParaRPr lang="zh-CN" altLang="en-US"/>
        </a:p>
      </dgm:t>
    </dgm:pt>
    <dgm:pt modelId="{8D933DCA-12A3-C246-91E5-A0734002293F}" type="sibTrans" cxnId="{9A0D83D2-A3C2-2544-8C79-21BB8DF6E8BB}">
      <dgm:prSet/>
      <dgm:spPr/>
      <dgm:t>
        <a:bodyPr/>
        <a:lstStyle/>
        <a:p>
          <a:endParaRPr lang="zh-CN" altLang="en-US"/>
        </a:p>
      </dgm:t>
    </dgm:pt>
    <dgm:pt modelId="{18B98305-4F14-E84E-800D-8E98B03560B7}">
      <dgm:prSet/>
      <dgm:spPr/>
      <dgm:t>
        <a:bodyPr/>
        <a:lstStyle/>
        <a:p>
          <a:r>
            <a:rPr lang="zh-CN" altLang="en-US" dirty="0" smtClean="0"/>
            <a:t>招聘中职位信息</a:t>
          </a:r>
          <a:endParaRPr lang="zh-CN" altLang="en-US" dirty="0"/>
        </a:p>
      </dgm:t>
    </dgm:pt>
    <dgm:pt modelId="{EC4C6E4C-3EAD-4743-AF38-18EE938B2B7F}" type="parTrans" cxnId="{094253ED-3093-214A-9952-C2780D0D03CE}">
      <dgm:prSet/>
      <dgm:spPr/>
      <dgm:t>
        <a:bodyPr/>
        <a:lstStyle/>
        <a:p>
          <a:endParaRPr lang="zh-CN" altLang="en-US"/>
        </a:p>
      </dgm:t>
    </dgm:pt>
    <dgm:pt modelId="{0F8BBD96-0745-FE49-9A6A-E3E40E563256}" type="sibTrans" cxnId="{094253ED-3093-214A-9952-C2780D0D03CE}">
      <dgm:prSet/>
      <dgm:spPr/>
      <dgm:t>
        <a:bodyPr/>
        <a:lstStyle/>
        <a:p>
          <a:endParaRPr lang="zh-CN" altLang="en-US"/>
        </a:p>
      </dgm:t>
    </dgm:pt>
    <dgm:pt modelId="{3C4C2E88-72CD-1D44-8807-5D2072FDE346}">
      <dgm:prSet/>
      <dgm:spPr/>
      <dgm:t>
        <a:bodyPr/>
        <a:lstStyle/>
        <a:p>
          <a:r>
            <a:rPr lang="zh-CN" altLang="en-US" dirty="0" smtClean="0"/>
            <a:t>提示预约视频面试</a:t>
          </a:r>
          <a:endParaRPr lang="zh-CN" altLang="en-US" dirty="0"/>
        </a:p>
      </dgm:t>
    </dgm:pt>
    <dgm:pt modelId="{9822D93A-4507-8E4F-A88D-E4C305BDCDF1}" type="parTrans" cxnId="{1651BFD0-ACC9-2548-8852-3D628BD4E32B}">
      <dgm:prSet/>
      <dgm:spPr/>
      <dgm:t>
        <a:bodyPr/>
        <a:lstStyle/>
        <a:p>
          <a:endParaRPr lang="zh-CN" altLang="en-US"/>
        </a:p>
      </dgm:t>
    </dgm:pt>
    <dgm:pt modelId="{8AB5FF59-2886-8D45-B18E-F79183562980}" type="sibTrans" cxnId="{1651BFD0-ACC9-2548-8852-3D628BD4E32B}">
      <dgm:prSet/>
      <dgm:spPr/>
      <dgm:t>
        <a:bodyPr/>
        <a:lstStyle/>
        <a:p>
          <a:endParaRPr lang="zh-CN" altLang="en-US"/>
        </a:p>
      </dgm:t>
    </dgm:pt>
    <dgm:pt modelId="{E49DC266-1C3F-F344-A218-305C84B07F92}">
      <dgm:prSet/>
      <dgm:spPr/>
      <dgm:t>
        <a:bodyPr/>
        <a:lstStyle/>
        <a:p>
          <a:r>
            <a:rPr lang="zh-CN" altLang="en-US" dirty="0" smtClean="0"/>
            <a:t>关注企业</a:t>
          </a:r>
          <a:endParaRPr lang="zh-CN" altLang="en-US" dirty="0"/>
        </a:p>
      </dgm:t>
    </dgm:pt>
    <dgm:pt modelId="{0441182B-938B-A64E-BF7C-6D87CADF562F}" type="parTrans" cxnId="{F36F3668-C580-B340-B6F1-12FD59344F83}">
      <dgm:prSet/>
      <dgm:spPr/>
      <dgm:t>
        <a:bodyPr/>
        <a:lstStyle/>
        <a:p>
          <a:endParaRPr lang="zh-CN" altLang="en-US"/>
        </a:p>
      </dgm:t>
    </dgm:pt>
    <dgm:pt modelId="{7D66392C-C906-964F-A994-032ADCCF2256}" type="sibTrans" cxnId="{F36F3668-C580-B340-B6F1-12FD59344F83}">
      <dgm:prSet/>
      <dgm:spPr/>
      <dgm:t>
        <a:bodyPr/>
        <a:lstStyle/>
        <a:p>
          <a:endParaRPr lang="zh-CN" altLang="en-US"/>
        </a:p>
      </dgm:t>
    </dgm:pt>
    <dgm:pt modelId="{8B0E5B3E-8E01-6B45-B827-A9E7CA3581EA}">
      <dgm:prSet/>
      <dgm:spPr/>
      <dgm:t>
        <a:bodyPr/>
        <a:lstStyle/>
        <a:p>
          <a:r>
            <a:rPr lang="zh-CN" altLang="en-US" dirty="0"/>
            <a:t>关注个人</a:t>
          </a:r>
        </a:p>
      </dgm:t>
    </dgm:pt>
    <dgm:pt modelId="{BF677101-6F48-9E49-97D3-298DDC81232B}" type="parTrans" cxnId="{16C82E48-D6CC-204F-88CA-2A108F3B93E3}">
      <dgm:prSet/>
      <dgm:spPr/>
      <dgm:t>
        <a:bodyPr/>
        <a:lstStyle/>
        <a:p>
          <a:endParaRPr lang="zh-CN" altLang="en-US"/>
        </a:p>
      </dgm:t>
    </dgm:pt>
    <dgm:pt modelId="{0DEEDD71-589E-ED4E-BBDB-D9D698936341}" type="sibTrans" cxnId="{16C82E48-D6CC-204F-88CA-2A108F3B93E3}">
      <dgm:prSet/>
      <dgm:spPr/>
      <dgm:t>
        <a:bodyPr/>
        <a:lstStyle/>
        <a:p>
          <a:endParaRPr lang="zh-CN" altLang="en-US"/>
        </a:p>
      </dgm:t>
    </dgm:pt>
    <dgm:pt modelId="{E4FF96A5-962F-BC4D-A9E7-1CD49EFCEF70}">
      <dgm:prSet phldrT="[文本]"/>
      <dgm:spPr/>
      <dgm:t>
        <a:bodyPr/>
        <a:lstStyle/>
        <a:p>
          <a:r>
            <a:rPr lang="zh-CN" altLang="en-US" dirty="0" smtClean="0"/>
            <a:t>简介</a:t>
          </a:r>
          <a:endParaRPr lang="zh-CN" altLang="en-US" dirty="0"/>
        </a:p>
      </dgm:t>
    </dgm:pt>
    <dgm:pt modelId="{10CA61EA-EF71-8549-A5D8-BD31AAFB4971}" type="parTrans" cxnId="{5D1A7E8F-465F-CD4F-8F51-918C0980488D}">
      <dgm:prSet/>
      <dgm:spPr/>
      <dgm:t>
        <a:bodyPr/>
        <a:lstStyle/>
        <a:p>
          <a:endParaRPr lang="zh-CN" altLang="en-US"/>
        </a:p>
      </dgm:t>
    </dgm:pt>
    <dgm:pt modelId="{256CAD73-9DE1-E74D-8A94-7DC1B67BD3D3}" type="sibTrans" cxnId="{5D1A7E8F-465F-CD4F-8F51-918C0980488D}">
      <dgm:prSet/>
      <dgm:spPr/>
      <dgm:t>
        <a:bodyPr/>
        <a:lstStyle/>
        <a:p>
          <a:endParaRPr lang="zh-CN" altLang="en-US"/>
        </a:p>
      </dgm:t>
    </dgm:pt>
    <dgm:pt modelId="{7B3ED18F-C342-3A42-A293-0D5CCFF1F55F}">
      <dgm:prSet phldrT="[文本]"/>
      <dgm:spPr/>
      <dgm:t>
        <a:bodyPr/>
        <a:lstStyle/>
        <a:p>
          <a:r>
            <a:rPr lang="zh-CN" altLang="en-US" dirty="0" smtClean="0"/>
            <a:t>快捷搜索</a:t>
          </a:r>
          <a:endParaRPr lang="zh-CN" altLang="en-US" dirty="0"/>
        </a:p>
      </dgm:t>
    </dgm:pt>
    <dgm:pt modelId="{508AA8E0-2702-274F-9573-5F793BB22A89}" type="parTrans" cxnId="{6EA8A8DB-89E0-EC4B-928A-92424A9CC2C9}">
      <dgm:prSet/>
      <dgm:spPr/>
      <dgm:t>
        <a:bodyPr/>
        <a:lstStyle/>
        <a:p>
          <a:endParaRPr lang="zh-CN" altLang="en-US"/>
        </a:p>
      </dgm:t>
    </dgm:pt>
    <dgm:pt modelId="{CA62421A-3C9A-544C-BAB0-B078C2EBF517}" type="sibTrans" cxnId="{6EA8A8DB-89E0-EC4B-928A-92424A9CC2C9}">
      <dgm:prSet/>
      <dgm:spPr/>
      <dgm:t>
        <a:bodyPr/>
        <a:lstStyle/>
        <a:p>
          <a:endParaRPr lang="zh-CN" altLang="en-US"/>
        </a:p>
      </dgm:t>
    </dgm:pt>
    <dgm:pt modelId="{F1C23352-AE05-C843-8329-E96C72CC320B}">
      <dgm:prSet phldrT="[文本]"/>
      <dgm:spPr/>
      <dgm:t>
        <a:bodyPr/>
        <a:lstStyle/>
        <a:p>
          <a:r>
            <a:rPr lang="zh-CN" altLang="en-US" dirty="0" smtClean="0"/>
            <a:t>留言</a:t>
          </a:r>
          <a:endParaRPr lang="zh-CN" altLang="en-US" dirty="0"/>
        </a:p>
      </dgm:t>
    </dgm:pt>
    <dgm:pt modelId="{15224447-2C09-F24C-96EF-D2038AC8B16B}" type="parTrans" cxnId="{58F2990A-5CC4-7347-9D04-CDA30FFED9D6}">
      <dgm:prSet/>
      <dgm:spPr/>
      <dgm:t>
        <a:bodyPr/>
        <a:lstStyle/>
        <a:p>
          <a:endParaRPr lang="zh-CN" altLang="en-US"/>
        </a:p>
      </dgm:t>
    </dgm:pt>
    <dgm:pt modelId="{5949A4BB-9F5F-2746-8295-70187568CABA}" type="sibTrans" cxnId="{58F2990A-5CC4-7347-9D04-CDA30FFED9D6}">
      <dgm:prSet/>
      <dgm:spPr/>
      <dgm:t>
        <a:bodyPr/>
        <a:lstStyle/>
        <a:p>
          <a:endParaRPr lang="zh-CN" altLang="en-US"/>
        </a:p>
      </dgm:t>
    </dgm:pt>
    <dgm:pt modelId="{27EDDF2D-7B30-A149-8BB8-66AF2B0D6DF2}">
      <dgm:prSet/>
      <dgm:spPr/>
      <dgm:t>
        <a:bodyPr/>
        <a:lstStyle/>
        <a:p>
          <a:r>
            <a:rPr lang="en-US" altLang="zh-CN" dirty="0" smtClean="0"/>
            <a:t>HR</a:t>
          </a:r>
          <a:r>
            <a:rPr lang="zh-CN" altLang="en-US" dirty="0" smtClean="0"/>
            <a:t>首页</a:t>
          </a:r>
          <a:endParaRPr lang="zh-CN" altLang="en-US" dirty="0"/>
        </a:p>
      </dgm:t>
    </dgm:pt>
    <dgm:pt modelId="{5CDD64C2-E7FA-BB48-B1C3-B3D1AE909D26}" type="parTrans" cxnId="{BAA86273-3211-E743-A378-3DA62462DD48}">
      <dgm:prSet/>
      <dgm:spPr/>
      <dgm:t>
        <a:bodyPr/>
        <a:lstStyle/>
        <a:p>
          <a:endParaRPr lang="zh-CN" altLang="en-US"/>
        </a:p>
      </dgm:t>
    </dgm:pt>
    <dgm:pt modelId="{3CCA3042-18C4-4847-988C-68BFFB024BB9}" type="sibTrans" cxnId="{BAA86273-3211-E743-A378-3DA62462DD48}">
      <dgm:prSet/>
      <dgm:spPr/>
      <dgm:t>
        <a:bodyPr/>
        <a:lstStyle/>
        <a:p>
          <a:endParaRPr lang="zh-CN" altLang="en-US"/>
        </a:p>
      </dgm:t>
    </dgm:pt>
    <dgm:pt modelId="{9942026E-A53F-1741-863F-06AB87763B08}">
      <dgm:prSet/>
      <dgm:spPr/>
      <dgm:t>
        <a:bodyPr/>
        <a:lstStyle/>
        <a:p>
          <a:r>
            <a:rPr lang="zh-CN" altLang="en-US" dirty="0" smtClean="0"/>
            <a:t>提示</a:t>
          </a:r>
          <a:endParaRPr lang="zh-CN" altLang="en-US" dirty="0"/>
        </a:p>
      </dgm:t>
    </dgm:pt>
    <dgm:pt modelId="{027F38B8-B79E-6D46-8B62-2EBBA42AB95B}" type="parTrans" cxnId="{44ED4777-6CD6-D346-991C-94358899D451}">
      <dgm:prSet/>
      <dgm:spPr/>
      <dgm:t>
        <a:bodyPr/>
        <a:lstStyle/>
        <a:p>
          <a:endParaRPr lang="zh-CN" altLang="en-US"/>
        </a:p>
      </dgm:t>
    </dgm:pt>
    <dgm:pt modelId="{7637F3B7-86F2-5A4C-8E06-59B3A06AAC0D}" type="sibTrans" cxnId="{44ED4777-6CD6-D346-991C-94358899D451}">
      <dgm:prSet/>
      <dgm:spPr/>
      <dgm:t>
        <a:bodyPr/>
        <a:lstStyle/>
        <a:p>
          <a:endParaRPr lang="zh-CN" altLang="en-US"/>
        </a:p>
      </dgm:t>
    </dgm:pt>
    <dgm:pt modelId="{4B832698-2041-6A4A-BC49-D254CB9D0A2E}">
      <dgm:prSet/>
      <dgm:spPr/>
      <dgm:t>
        <a:bodyPr/>
        <a:lstStyle/>
        <a:p>
          <a:r>
            <a:rPr lang="zh-CN" altLang="en-US" dirty="0" smtClean="0"/>
            <a:t>推荐简历</a:t>
          </a:r>
          <a:endParaRPr lang="zh-CN" altLang="en-US" dirty="0"/>
        </a:p>
      </dgm:t>
    </dgm:pt>
    <dgm:pt modelId="{24E0E7E7-280F-FB44-90D3-FB7A93A991F3}" type="parTrans" cxnId="{821A33A5-B811-6641-B721-A8E20012DA07}">
      <dgm:prSet/>
      <dgm:spPr/>
      <dgm:t>
        <a:bodyPr/>
        <a:lstStyle/>
        <a:p>
          <a:endParaRPr lang="zh-CN" altLang="en-US"/>
        </a:p>
      </dgm:t>
    </dgm:pt>
    <dgm:pt modelId="{663A68A1-E209-3645-8B1A-3BEA0F341808}" type="sibTrans" cxnId="{821A33A5-B811-6641-B721-A8E20012DA07}">
      <dgm:prSet/>
      <dgm:spPr/>
      <dgm:t>
        <a:bodyPr/>
        <a:lstStyle/>
        <a:p>
          <a:endParaRPr lang="zh-CN" altLang="en-US"/>
        </a:p>
      </dgm:t>
    </dgm:pt>
    <dgm:pt modelId="{7AA6C534-794E-034D-B517-6BE67EBAD43A}">
      <dgm:prSet/>
      <dgm:spPr/>
      <dgm:t>
        <a:bodyPr/>
        <a:lstStyle/>
        <a:p>
          <a:r>
            <a:rPr lang="zh-CN" altLang="en-US" dirty="0" smtClean="0"/>
            <a:t>简历信息</a:t>
          </a:r>
          <a:endParaRPr lang="zh-CN" altLang="en-US" dirty="0"/>
        </a:p>
      </dgm:t>
    </dgm:pt>
    <dgm:pt modelId="{461F4396-287C-A24E-8523-D7855F1BB689}" type="parTrans" cxnId="{9DEC3926-CAF0-CE4A-8F31-5A94F3C54AB7}">
      <dgm:prSet/>
      <dgm:spPr/>
      <dgm:t>
        <a:bodyPr/>
        <a:lstStyle/>
        <a:p>
          <a:endParaRPr lang="zh-CN" altLang="en-US"/>
        </a:p>
      </dgm:t>
    </dgm:pt>
    <dgm:pt modelId="{BBA6C11F-B11B-8441-8CAC-8A2ECD1317F3}" type="sibTrans" cxnId="{9DEC3926-CAF0-CE4A-8F31-5A94F3C54AB7}">
      <dgm:prSet/>
      <dgm:spPr/>
      <dgm:t>
        <a:bodyPr/>
        <a:lstStyle/>
        <a:p>
          <a:endParaRPr lang="zh-CN" altLang="en-US"/>
        </a:p>
      </dgm:t>
    </dgm:pt>
    <dgm:pt modelId="{7E182D34-4C93-7948-B966-B4E6F4DD6395}">
      <dgm:prSet/>
      <dgm:spPr/>
      <dgm:t>
        <a:bodyPr/>
        <a:lstStyle/>
        <a:p>
          <a:r>
            <a:rPr lang="zh-CN" altLang="en-US" dirty="0" smtClean="0"/>
            <a:t>资料</a:t>
          </a:r>
          <a:endParaRPr lang="zh-CN" altLang="en-US" dirty="0"/>
        </a:p>
      </dgm:t>
    </dgm:pt>
    <dgm:pt modelId="{03B15979-426D-D143-8583-9DF805FD4D5F}" type="parTrans" cxnId="{4D1AC899-1BD3-5E4C-8160-5F889D48C0FC}">
      <dgm:prSet/>
      <dgm:spPr/>
      <dgm:t>
        <a:bodyPr/>
        <a:lstStyle/>
        <a:p>
          <a:endParaRPr lang="zh-CN" altLang="en-US"/>
        </a:p>
      </dgm:t>
    </dgm:pt>
    <dgm:pt modelId="{E98D10BB-1483-BD41-8077-8013A2F938BD}" type="sibTrans" cxnId="{4D1AC899-1BD3-5E4C-8160-5F889D48C0FC}">
      <dgm:prSet/>
      <dgm:spPr/>
      <dgm:t>
        <a:bodyPr/>
        <a:lstStyle/>
        <a:p>
          <a:endParaRPr lang="zh-CN" altLang="en-US"/>
        </a:p>
      </dgm:t>
    </dgm:pt>
    <dgm:pt modelId="{D18DDA82-0B46-FB43-9278-C05EC9C0C1DE}">
      <dgm:prSet/>
      <dgm:spPr/>
      <dgm:t>
        <a:bodyPr/>
        <a:lstStyle/>
        <a:p>
          <a:r>
            <a:rPr lang="zh-CN" altLang="en-US" dirty="0" smtClean="0"/>
            <a:t>管理员信息</a:t>
          </a:r>
          <a:endParaRPr lang="zh-CN" altLang="en-US" dirty="0"/>
        </a:p>
      </dgm:t>
    </dgm:pt>
    <dgm:pt modelId="{FC4018C3-4EF5-9F4B-9A2B-6674204FBCE0}" type="parTrans" cxnId="{1BB78275-A0DF-5D42-9FA4-70270B2B665D}">
      <dgm:prSet/>
      <dgm:spPr/>
      <dgm:t>
        <a:bodyPr/>
        <a:lstStyle/>
        <a:p>
          <a:endParaRPr lang="zh-CN" altLang="en-US"/>
        </a:p>
      </dgm:t>
    </dgm:pt>
    <dgm:pt modelId="{BCA39945-1705-B14C-9E27-79DE59812A5F}" type="sibTrans" cxnId="{1BB78275-A0DF-5D42-9FA4-70270B2B665D}">
      <dgm:prSet/>
      <dgm:spPr/>
      <dgm:t>
        <a:bodyPr/>
        <a:lstStyle/>
        <a:p>
          <a:endParaRPr lang="zh-CN" altLang="en-US"/>
        </a:p>
      </dgm:t>
    </dgm:pt>
    <dgm:pt modelId="{2DD2DDD1-479F-4445-8ABE-47A872A63BCF}">
      <dgm:prSet/>
      <dgm:spPr/>
      <dgm:t>
        <a:bodyPr/>
        <a:lstStyle/>
        <a:p>
          <a:r>
            <a:rPr lang="zh-CN" altLang="en-US" dirty="0" smtClean="0"/>
            <a:t>职位信息</a:t>
          </a:r>
          <a:endParaRPr lang="zh-CN" altLang="en-US" dirty="0"/>
        </a:p>
      </dgm:t>
    </dgm:pt>
    <dgm:pt modelId="{253A5824-C0EA-2245-8941-A39B3D2F88A3}" type="parTrans" cxnId="{7F5FAAB5-8C86-9941-91E9-86242377D480}">
      <dgm:prSet/>
      <dgm:spPr/>
      <dgm:t>
        <a:bodyPr/>
        <a:lstStyle/>
        <a:p>
          <a:endParaRPr lang="zh-CN" altLang="en-US"/>
        </a:p>
      </dgm:t>
    </dgm:pt>
    <dgm:pt modelId="{ADAA0757-2998-2B47-BA1B-6D3D94CCAA8B}" type="sibTrans" cxnId="{7F5FAAB5-8C86-9941-91E9-86242377D480}">
      <dgm:prSet/>
      <dgm:spPr/>
      <dgm:t>
        <a:bodyPr/>
        <a:lstStyle/>
        <a:p>
          <a:endParaRPr lang="zh-CN" altLang="en-US"/>
        </a:p>
      </dgm:t>
    </dgm:pt>
    <dgm:pt modelId="{9E2F118B-6DC8-2348-A955-0D432C193148}">
      <dgm:prSet/>
      <dgm:spPr/>
      <dgm:t>
        <a:bodyPr/>
        <a:lstStyle/>
        <a:p>
          <a:r>
            <a:rPr lang="zh-CN" altLang="en-US" dirty="0"/>
            <a:t>黑名单</a:t>
          </a:r>
        </a:p>
      </dgm:t>
    </dgm:pt>
    <dgm:pt modelId="{2E92C83D-9B51-534F-A3D1-ACC9B1A0BB30}" type="parTrans" cxnId="{C7AD7325-0A5A-CA4E-933E-CC46F73813A1}">
      <dgm:prSet/>
      <dgm:spPr/>
      <dgm:t>
        <a:bodyPr/>
        <a:lstStyle/>
        <a:p>
          <a:endParaRPr lang="zh-CN" altLang="en-US"/>
        </a:p>
      </dgm:t>
    </dgm:pt>
    <dgm:pt modelId="{4631BE58-CFB2-BC44-8B6E-057714D26065}" type="sibTrans" cxnId="{C7AD7325-0A5A-CA4E-933E-CC46F73813A1}">
      <dgm:prSet/>
      <dgm:spPr/>
      <dgm:t>
        <a:bodyPr/>
        <a:lstStyle/>
        <a:p>
          <a:endParaRPr lang="zh-CN" altLang="en-US"/>
        </a:p>
      </dgm:t>
    </dgm:pt>
    <dgm:pt modelId="{2E5E82E7-9197-114F-B603-0BF549245503}">
      <dgm:prSet/>
      <dgm:spPr/>
      <dgm:t>
        <a:bodyPr/>
        <a:lstStyle/>
        <a:p>
          <a:r>
            <a:rPr lang="zh-CN" altLang="en-US" dirty="0"/>
            <a:t>关注我</a:t>
          </a:r>
        </a:p>
      </dgm:t>
    </dgm:pt>
    <dgm:pt modelId="{FA8F4C71-A0EC-0741-B96F-51A0E381808E}" type="parTrans" cxnId="{3EB1C329-3340-EC41-BA51-EBAC37431B6E}">
      <dgm:prSet/>
      <dgm:spPr/>
      <dgm:t>
        <a:bodyPr/>
        <a:lstStyle/>
        <a:p>
          <a:endParaRPr lang="zh-CN" altLang="en-US"/>
        </a:p>
      </dgm:t>
    </dgm:pt>
    <dgm:pt modelId="{3D586F0E-64AE-5147-8560-2A556E5241C0}" type="sibTrans" cxnId="{3EB1C329-3340-EC41-BA51-EBAC37431B6E}">
      <dgm:prSet/>
      <dgm:spPr/>
      <dgm:t>
        <a:bodyPr/>
        <a:lstStyle/>
        <a:p>
          <a:endParaRPr lang="zh-CN" altLang="en-US"/>
        </a:p>
      </dgm:t>
    </dgm:pt>
    <dgm:pt modelId="{474E3E41-5C67-9F45-8B12-31FBBC0C0F12}" type="pres">
      <dgm:prSet presAssocID="{69283956-681E-0844-A583-FD9ECA16310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5F30024-2907-F144-9230-56C794F051BF}" type="pres">
      <dgm:prSet presAssocID="{64381AB6-2CA3-0949-A37D-506481ECC01B}" presName="hierRoot1" presStyleCnt="0"/>
      <dgm:spPr/>
    </dgm:pt>
    <dgm:pt modelId="{E42D6D77-F974-DE47-BD70-FF1A613A8020}" type="pres">
      <dgm:prSet presAssocID="{64381AB6-2CA3-0949-A37D-506481ECC01B}" presName="composite" presStyleCnt="0"/>
      <dgm:spPr/>
    </dgm:pt>
    <dgm:pt modelId="{6EF2E621-611A-4D40-BE91-FF45C37D2D00}" type="pres">
      <dgm:prSet presAssocID="{64381AB6-2CA3-0949-A37D-506481ECC01B}" presName="background" presStyleLbl="node0" presStyleIdx="0" presStyleCnt="1"/>
      <dgm:spPr/>
    </dgm:pt>
    <dgm:pt modelId="{13F27474-6A41-5749-8B8D-769667007C89}" type="pres">
      <dgm:prSet presAssocID="{64381AB6-2CA3-0949-A37D-506481ECC01B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BF6FEA6-BEF6-7745-8A36-8EBD177C8980}" type="pres">
      <dgm:prSet presAssocID="{64381AB6-2CA3-0949-A37D-506481ECC01B}" presName="hierChild2" presStyleCnt="0"/>
      <dgm:spPr/>
    </dgm:pt>
    <dgm:pt modelId="{CAFA52FF-ECEF-6F40-AC77-7D265A5F59FE}" type="pres">
      <dgm:prSet presAssocID="{AAB819AC-9E82-664D-92CB-A0D4F95088E3}" presName="Name10" presStyleLbl="parChTrans1D2" presStyleIdx="0" presStyleCnt="3"/>
      <dgm:spPr/>
      <dgm:t>
        <a:bodyPr/>
        <a:lstStyle/>
        <a:p>
          <a:endParaRPr lang="zh-CN" altLang="en-US"/>
        </a:p>
      </dgm:t>
    </dgm:pt>
    <dgm:pt modelId="{C7CE0121-1361-A144-9614-D1E2BB41CFD4}" type="pres">
      <dgm:prSet presAssocID="{0E1BD2C6-AEF2-8044-8D24-1EECF8DC13E6}" presName="hierRoot2" presStyleCnt="0"/>
      <dgm:spPr/>
    </dgm:pt>
    <dgm:pt modelId="{FE17DA22-148B-D84D-B8E6-B1725E32D8D2}" type="pres">
      <dgm:prSet presAssocID="{0E1BD2C6-AEF2-8044-8D24-1EECF8DC13E6}" presName="composite2" presStyleCnt="0"/>
      <dgm:spPr/>
    </dgm:pt>
    <dgm:pt modelId="{7B059F4E-2F24-3546-A9B0-7F4E0D23F707}" type="pres">
      <dgm:prSet presAssocID="{0E1BD2C6-AEF2-8044-8D24-1EECF8DC13E6}" presName="background2" presStyleLbl="node2" presStyleIdx="0" presStyleCnt="3"/>
      <dgm:spPr/>
    </dgm:pt>
    <dgm:pt modelId="{83125ECD-B26F-4A41-BCB8-F8D789B3ED3F}" type="pres">
      <dgm:prSet presAssocID="{0E1BD2C6-AEF2-8044-8D24-1EECF8DC13E6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FCB5506-B7B6-DF40-ADE5-2BC9CC8DE343}" type="pres">
      <dgm:prSet presAssocID="{0E1BD2C6-AEF2-8044-8D24-1EECF8DC13E6}" presName="hierChild3" presStyleCnt="0"/>
      <dgm:spPr/>
    </dgm:pt>
    <dgm:pt modelId="{9328A9B5-B944-E447-9A1F-C38535EE74C1}" type="pres">
      <dgm:prSet presAssocID="{10CA61EA-EF71-8549-A5D8-BD31AAFB4971}" presName="Name17" presStyleLbl="parChTrans1D3" presStyleIdx="0" presStyleCnt="11"/>
      <dgm:spPr/>
      <dgm:t>
        <a:bodyPr/>
        <a:lstStyle/>
        <a:p>
          <a:endParaRPr lang="zh-CN" altLang="en-US"/>
        </a:p>
      </dgm:t>
    </dgm:pt>
    <dgm:pt modelId="{76D8B0F8-8A81-BA4A-AEF1-3C309959EC44}" type="pres">
      <dgm:prSet presAssocID="{E4FF96A5-962F-BC4D-A9E7-1CD49EFCEF70}" presName="hierRoot3" presStyleCnt="0"/>
      <dgm:spPr/>
    </dgm:pt>
    <dgm:pt modelId="{BFD076A1-D123-C840-959F-D24C6F0158A1}" type="pres">
      <dgm:prSet presAssocID="{E4FF96A5-962F-BC4D-A9E7-1CD49EFCEF70}" presName="composite3" presStyleCnt="0"/>
      <dgm:spPr/>
    </dgm:pt>
    <dgm:pt modelId="{A8EE742B-12FE-EB42-BA57-3D913BB4C9CC}" type="pres">
      <dgm:prSet presAssocID="{E4FF96A5-962F-BC4D-A9E7-1CD49EFCEF70}" presName="background3" presStyleLbl="node3" presStyleIdx="0" presStyleCnt="11"/>
      <dgm:spPr/>
    </dgm:pt>
    <dgm:pt modelId="{A46BD0B5-1D82-3949-A7E2-538836828850}" type="pres">
      <dgm:prSet presAssocID="{E4FF96A5-962F-BC4D-A9E7-1CD49EFCEF70}" presName="text3" presStyleLbl="fgAcc3" presStyleIdx="0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604C7FD-8A72-A946-9E66-E43BED1B8729}" type="pres">
      <dgm:prSet presAssocID="{E4FF96A5-962F-BC4D-A9E7-1CD49EFCEF70}" presName="hierChild4" presStyleCnt="0"/>
      <dgm:spPr/>
    </dgm:pt>
    <dgm:pt modelId="{FF5CD3B5-3CB7-B745-953F-838CB23AB120}" type="pres">
      <dgm:prSet presAssocID="{508AA8E0-2702-274F-9573-5F793BB22A89}" presName="Name17" presStyleLbl="parChTrans1D3" presStyleIdx="1" presStyleCnt="11"/>
      <dgm:spPr/>
      <dgm:t>
        <a:bodyPr/>
        <a:lstStyle/>
        <a:p>
          <a:endParaRPr lang="zh-CN" altLang="en-US"/>
        </a:p>
      </dgm:t>
    </dgm:pt>
    <dgm:pt modelId="{FE488E56-C04A-EC4C-8E08-D60D37823FA5}" type="pres">
      <dgm:prSet presAssocID="{7B3ED18F-C342-3A42-A293-0D5CCFF1F55F}" presName="hierRoot3" presStyleCnt="0"/>
      <dgm:spPr/>
    </dgm:pt>
    <dgm:pt modelId="{72C0E7E9-5B4D-514D-A8A9-2D1C4013365D}" type="pres">
      <dgm:prSet presAssocID="{7B3ED18F-C342-3A42-A293-0D5CCFF1F55F}" presName="composite3" presStyleCnt="0"/>
      <dgm:spPr/>
    </dgm:pt>
    <dgm:pt modelId="{B151E375-95CC-9342-B21A-51BAA256C3DE}" type="pres">
      <dgm:prSet presAssocID="{7B3ED18F-C342-3A42-A293-0D5CCFF1F55F}" presName="background3" presStyleLbl="node3" presStyleIdx="1" presStyleCnt="11"/>
      <dgm:spPr/>
    </dgm:pt>
    <dgm:pt modelId="{BD5B0A90-3849-444E-ADA5-F410D4E94A8D}" type="pres">
      <dgm:prSet presAssocID="{7B3ED18F-C342-3A42-A293-0D5CCFF1F55F}" presName="text3" presStyleLbl="fgAcc3" presStyleIdx="1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CF58302-881B-2149-B5EC-DBA0C2AF63F5}" type="pres">
      <dgm:prSet presAssocID="{7B3ED18F-C342-3A42-A293-0D5CCFF1F55F}" presName="hierChild4" presStyleCnt="0"/>
      <dgm:spPr/>
    </dgm:pt>
    <dgm:pt modelId="{5C9BC220-E0CD-7944-8E7C-6735777348DF}" type="pres">
      <dgm:prSet presAssocID="{15224447-2C09-F24C-96EF-D2038AC8B16B}" presName="Name17" presStyleLbl="parChTrans1D3" presStyleIdx="2" presStyleCnt="11"/>
      <dgm:spPr/>
      <dgm:t>
        <a:bodyPr/>
        <a:lstStyle/>
        <a:p>
          <a:endParaRPr lang="zh-CN" altLang="en-US"/>
        </a:p>
      </dgm:t>
    </dgm:pt>
    <dgm:pt modelId="{6487CDC9-9721-DD45-88FF-325AB59AC7CE}" type="pres">
      <dgm:prSet presAssocID="{F1C23352-AE05-C843-8329-E96C72CC320B}" presName="hierRoot3" presStyleCnt="0"/>
      <dgm:spPr/>
    </dgm:pt>
    <dgm:pt modelId="{16D91FBE-E2AC-5148-B8B8-53104EDBAF3B}" type="pres">
      <dgm:prSet presAssocID="{F1C23352-AE05-C843-8329-E96C72CC320B}" presName="composite3" presStyleCnt="0"/>
      <dgm:spPr/>
    </dgm:pt>
    <dgm:pt modelId="{69B0791E-A555-8145-AD2A-8A900AE55C6F}" type="pres">
      <dgm:prSet presAssocID="{F1C23352-AE05-C843-8329-E96C72CC320B}" presName="background3" presStyleLbl="node3" presStyleIdx="2" presStyleCnt="11"/>
      <dgm:spPr/>
    </dgm:pt>
    <dgm:pt modelId="{BDB30F8D-8C0E-5A46-B040-CB1E988A599A}" type="pres">
      <dgm:prSet presAssocID="{F1C23352-AE05-C843-8329-E96C72CC320B}" presName="text3" presStyleLbl="fgAcc3" presStyleIdx="2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C2F99C-A76D-914E-8B50-04C0D75EB5F4}" type="pres">
      <dgm:prSet presAssocID="{F1C23352-AE05-C843-8329-E96C72CC320B}" presName="hierChild4" presStyleCnt="0"/>
      <dgm:spPr/>
    </dgm:pt>
    <dgm:pt modelId="{4ED65854-C409-E34B-A7AA-3C9B3EFD122F}" type="pres">
      <dgm:prSet presAssocID="{5CDD64C2-E7FA-BB48-B1C3-B3D1AE909D26}" presName="Name10" presStyleLbl="parChTrans1D2" presStyleIdx="1" presStyleCnt="3"/>
      <dgm:spPr/>
      <dgm:t>
        <a:bodyPr/>
        <a:lstStyle/>
        <a:p>
          <a:endParaRPr lang="zh-CN" altLang="en-US"/>
        </a:p>
      </dgm:t>
    </dgm:pt>
    <dgm:pt modelId="{B12ED547-A823-3146-B9C6-13E706BFC939}" type="pres">
      <dgm:prSet presAssocID="{27EDDF2D-7B30-A149-8BB8-66AF2B0D6DF2}" presName="hierRoot2" presStyleCnt="0"/>
      <dgm:spPr/>
    </dgm:pt>
    <dgm:pt modelId="{12D97BE3-AFE9-8843-8265-6F75DA35BD75}" type="pres">
      <dgm:prSet presAssocID="{27EDDF2D-7B30-A149-8BB8-66AF2B0D6DF2}" presName="composite2" presStyleCnt="0"/>
      <dgm:spPr/>
    </dgm:pt>
    <dgm:pt modelId="{D8C9CF62-9ABA-404F-95EC-0D8F80A26FD3}" type="pres">
      <dgm:prSet presAssocID="{27EDDF2D-7B30-A149-8BB8-66AF2B0D6DF2}" presName="background2" presStyleLbl="node2" presStyleIdx="1" presStyleCnt="3"/>
      <dgm:spPr/>
    </dgm:pt>
    <dgm:pt modelId="{227CFA34-848D-9047-8968-A010C4287F54}" type="pres">
      <dgm:prSet presAssocID="{27EDDF2D-7B30-A149-8BB8-66AF2B0D6DF2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5AD3015-0A44-B248-9CB2-DF51C66040DC}" type="pres">
      <dgm:prSet presAssocID="{27EDDF2D-7B30-A149-8BB8-66AF2B0D6DF2}" presName="hierChild3" presStyleCnt="0"/>
      <dgm:spPr/>
    </dgm:pt>
    <dgm:pt modelId="{5D55F867-6D5E-EF4B-9B7A-688059B49870}" type="pres">
      <dgm:prSet presAssocID="{027F38B8-B79E-6D46-8B62-2EBBA42AB95B}" presName="Name17" presStyleLbl="parChTrans1D3" presStyleIdx="3" presStyleCnt="11"/>
      <dgm:spPr/>
      <dgm:t>
        <a:bodyPr/>
        <a:lstStyle/>
        <a:p>
          <a:endParaRPr lang="zh-CN" altLang="en-US"/>
        </a:p>
      </dgm:t>
    </dgm:pt>
    <dgm:pt modelId="{234CD201-8B8A-5949-98DD-98F04C786D1D}" type="pres">
      <dgm:prSet presAssocID="{9942026E-A53F-1741-863F-06AB87763B08}" presName="hierRoot3" presStyleCnt="0"/>
      <dgm:spPr/>
    </dgm:pt>
    <dgm:pt modelId="{EC2D7B26-9E3B-E048-88B0-F17B733DDB8A}" type="pres">
      <dgm:prSet presAssocID="{9942026E-A53F-1741-863F-06AB87763B08}" presName="composite3" presStyleCnt="0"/>
      <dgm:spPr/>
    </dgm:pt>
    <dgm:pt modelId="{350DAF58-85CF-CF40-A20A-15A7C32C0114}" type="pres">
      <dgm:prSet presAssocID="{9942026E-A53F-1741-863F-06AB87763B08}" presName="background3" presStyleLbl="node3" presStyleIdx="3" presStyleCnt="11"/>
      <dgm:spPr/>
    </dgm:pt>
    <dgm:pt modelId="{E6CF0EBE-B8E2-5448-89F3-006A3CA05B56}" type="pres">
      <dgm:prSet presAssocID="{9942026E-A53F-1741-863F-06AB87763B08}" presName="text3" presStyleLbl="fgAcc3" presStyleIdx="3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9A906EA-C915-7C4E-B94E-850CB5871F4E}" type="pres">
      <dgm:prSet presAssocID="{9942026E-A53F-1741-863F-06AB87763B08}" presName="hierChild4" presStyleCnt="0"/>
      <dgm:spPr/>
    </dgm:pt>
    <dgm:pt modelId="{5A4E59B9-FA70-2041-AF0A-CA5CB1F2B564}" type="pres">
      <dgm:prSet presAssocID="{EC4C6E4C-3EAD-4743-AF38-18EE938B2B7F}" presName="Name23" presStyleLbl="parChTrans1D4" presStyleIdx="0" presStyleCnt="8"/>
      <dgm:spPr/>
      <dgm:t>
        <a:bodyPr/>
        <a:lstStyle/>
        <a:p>
          <a:endParaRPr lang="zh-CN" altLang="en-US"/>
        </a:p>
      </dgm:t>
    </dgm:pt>
    <dgm:pt modelId="{209543C3-F9AC-B843-857F-7DB1CC810D81}" type="pres">
      <dgm:prSet presAssocID="{18B98305-4F14-E84E-800D-8E98B03560B7}" presName="hierRoot4" presStyleCnt="0"/>
      <dgm:spPr/>
    </dgm:pt>
    <dgm:pt modelId="{A717DC70-54AE-7740-A764-7CB00D932252}" type="pres">
      <dgm:prSet presAssocID="{18B98305-4F14-E84E-800D-8E98B03560B7}" presName="composite4" presStyleCnt="0"/>
      <dgm:spPr/>
    </dgm:pt>
    <dgm:pt modelId="{D7BFDB2F-B247-D14F-8E1B-B66CDCADB86F}" type="pres">
      <dgm:prSet presAssocID="{18B98305-4F14-E84E-800D-8E98B03560B7}" presName="background4" presStyleLbl="node4" presStyleIdx="0" presStyleCnt="8"/>
      <dgm:spPr/>
    </dgm:pt>
    <dgm:pt modelId="{A0115893-6A93-B449-B200-FC3286199E3D}" type="pres">
      <dgm:prSet presAssocID="{18B98305-4F14-E84E-800D-8E98B03560B7}" presName="text4" presStyleLbl="fgAcc4" presStyleIdx="0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3AD3A14-FE95-E443-9129-4AD5573FC0A1}" type="pres">
      <dgm:prSet presAssocID="{18B98305-4F14-E84E-800D-8E98B03560B7}" presName="hierChild5" presStyleCnt="0"/>
      <dgm:spPr/>
    </dgm:pt>
    <dgm:pt modelId="{C08E5967-6C13-0145-9F87-89903FFFFC16}" type="pres">
      <dgm:prSet presAssocID="{40F8C477-2897-654A-B40D-37767C962E7F}" presName="Name23" presStyleLbl="parChTrans1D4" presStyleIdx="1" presStyleCnt="8"/>
      <dgm:spPr/>
      <dgm:t>
        <a:bodyPr/>
        <a:lstStyle/>
        <a:p>
          <a:endParaRPr lang="zh-CN" altLang="en-US"/>
        </a:p>
      </dgm:t>
    </dgm:pt>
    <dgm:pt modelId="{C2C8395C-C566-594B-BBD5-B39B4ED2EFE3}" type="pres">
      <dgm:prSet presAssocID="{4B05354B-CFC2-064F-B990-B61EA8E1781F}" presName="hierRoot4" presStyleCnt="0"/>
      <dgm:spPr/>
    </dgm:pt>
    <dgm:pt modelId="{AB24F7F9-7469-6242-924E-4D66C54EB0DC}" type="pres">
      <dgm:prSet presAssocID="{4B05354B-CFC2-064F-B990-B61EA8E1781F}" presName="composite4" presStyleCnt="0"/>
      <dgm:spPr/>
    </dgm:pt>
    <dgm:pt modelId="{38AD9A4C-9AF6-CB4D-83A1-5140C50D19AC}" type="pres">
      <dgm:prSet presAssocID="{4B05354B-CFC2-064F-B990-B61EA8E1781F}" presName="background4" presStyleLbl="node4" presStyleIdx="1" presStyleCnt="8"/>
      <dgm:spPr/>
    </dgm:pt>
    <dgm:pt modelId="{A1B2A916-F054-CB43-83FD-15CC3AA2BE75}" type="pres">
      <dgm:prSet presAssocID="{4B05354B-CFC2-064F-B990-B61EA8E1781F}" presName="text4" presStyleLbl="fgAcc4" presStyleIdx="1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D46495A-FF78-1A41-8CF5-00FD765F8BAF}" type="pres">
      <dgm:prSet presAssocID="{4B05354B-CFC2-064F-B990-B61EA8E1781F}" presName="hierChild5" presStyleCnt="0"/>
      <dgm:spPr/>
    </dgm:pt>
    <dgm:pt modelId="{DF064B86-E02D-C645-8798-F86F25A36C50}" type="pres">
      <dgm:prSet presAssocID="{9822D93A-4507-8E4F-A88D-E4C305BDCDF1}" presName="Name23" presStyleLbl="parChTrans1D4" presStyleIdx="2" presStyleCnt="8"/>
      <dgm:spPr/>
      <dgm:t>
        <a:bodyPr/>
        <a:lstStyle/>
        <a:p>
          <a:endParaRPr lang="zh-CN" altLang="en-US"/>
        </a:p>
      </dgm:t>
    </dgm:pt>
    <dgm:pt modelId="{16CCE5A5-28EF-2B40-AF15-5BDA0762ECFA}" type="pres">
      <dgm:prSet presAssocID="{3C4C2E88-72CD-1D44-8807-5D2072FDE346}" presName="hierRoot4" presStyleCnt="0"/>
      <dgm:spPr/>
    </dgm:pt>
    <dgm:pt modelId="{762F4C68-9E77-5249-AF15-D6FDE1F8AC80}" type="pres">
      <dgm:prSet presAssocID="{3C4C2E88-72CD-1D44-8807-5D2072FDE346}" presName="composite4" presStyleCnt="0"/>
      <dgm:spPr/>
    </dgm:pt>
    <dgm:pt modelId="{FF112F97-217D-7148-B821-D87F6CFDB5A4}" type="pres">
      <dgm:prSet presAssocID="{3C4C2E88-72CD-1D44-8807-5D2072FDE346}" presName="background4" presStyleLbl="node4" presStyleIdx="2" presStyleCnt="8"/>
      <dgm:spPr/>
    </dgm:pt>
    <dgm:pt modelId="{7C1C196A-793F-E941-AFC8-97CE5C3D11F1}" type="pres">
      <dgm:prSet presAssocID="{3C4C2E88-72CD-1D44-8807-5D2072FDE346}" presName="text4" presStyleLbl="fgAcc4" presStyleIdx="2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DC7E72B-22E2-2C4E-89A8-1841701F3C4C}" type="pres">
      <dgm:prSet presAssocID="{3C4C2E88-72CD-1D44-8807-5D2072FDE346}" presName="hierChild5" presStyleCnt="0"/>
      <dgm:spPr/>
    </dgm:pt>
    <dgm:pt modelId="{51960901-754C-124C-80B8-BC70A80268FF}" type="pres">
      <dgm:prSet presAssocID="{24E0E7E7-280F-FB44-90D3-FB7A93A991F3}" presName="Name17" presStyleLbl="parChTrans1D3" presStyleIdx="4" presStyleCnt="11"/>
      <dgm:spPr/>
      <dgm:t>
        <a:bodyPr/>
        <a:lstStyle/>
        <a:p>
          <a:endParaRPr lang="zh-CN" altLang="en-US"/>
        </a:p>
      </dgm:t>
    </dgm:pt>
    <dgm:pt modelId="{38D48FCD-E4A7-E049-8B1D-1F0AEBBC9CB6}" type="pres">
      <dgm:prSet presAssocID="{4B832698-2041-6A4A-BC49-D254CB9D0A2E}" presName="hierRoot3" presStyleCnt="0"/>
      <dgm:spPr/>
    </dgm:pt>
    <dgm:pt modelId="{EF2B93AB-6800-2E4D-B6C1-19AF9512654C}" type="pres">
      <dgm:prSet presAssocID="{4B832698-2041-6A4A-BC49-D254CB9D0A2E}" presName="composite3" presStyleCnt="0"/>
      <dgm:spPr/>
    </dgm:pt>
    <dgm:pt modelId="{0343A799-538F-8743-A136-6C6C9C97A504}" type="pres">
      <dgm:prSet presAssocID="{4B832698-2041-6A4A-BC49-D254CB9D0A2E}" presName="background3" presStyleLbl="node3" presStyleIdx="4" presStyleCnt="11"/>
      <dgm:spPr/>
    </dgm:pt>
    <dgm:pt modelId="{89A64CD7-9DA9-F448-8E53-98C66E7AEAC7}" type="pres">
      <dgm:prSet presAssocID="{4B832698-2041-6A4A-BC49-D254CB9D0A2E}" presName="text3" presStyleLbl="fgAcc3" presStyleIdx="4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3A212F-DB3C-FF4E-9414-23AACC4829B2}" type="pres">
      <dgm:prSet presAssocID="{4B832698-2041-6A4A-BC49-D254CB9D0A2E}" presName="hierChild4" presStyleCnt="0"/>
      <dgm:spPr/>
    </dgm:pt>
    <dgm:pt modelId="{7755B61A-ACCF-3B4B-9835-0944C761D4A7}" type="pres">
      <dgm:prSet presAssocID="{461F4396-287C-A24E-8523-D7855F1BB689}" presName="Name23" presStyleLbl="parChTrans1D4" presStyleIdx="3" presStyleCnt="8"/>
      <dgm:spPr/>
      <dgm:t>
        <a:bodyPr/>
        <a:lstStyle/>
        <a:p>
          <a:endParaRPr lang="zh-CN" altLang="en-US"/>
        </a:p>
      </dgm:t>
    </dgm:pt>
    <dgm:pt modelId="{8D92B6FB-754F-FA46-BBDA-51AFA2FA2FB4}" type="pres">
      <dgm:prSet presAssocID="{7AA6C534-794E-034D-B517-6BE67EBAD43A}" presName="hierRoot4" presStyleCnt="0"/>
      <dgm:spPr/>
    </dgm:pt>
    <dgm:pt modelId="{5A1EA451-18F3-BF40-BC95-A1FB8FFEB271}" type="pres">
      <dgm:prSet presAssocID="{7AA6C534-794E-034D-B517-6BE67EBAD43A}" presName="composite4" presStyleCnt="0"/>
      <dgm:spPr/>
    </dgm:pt>
    <dgm:pt modelId="{919A7953-9816-374C-AF28-5F291B04749D}" type="pres">
      <dgm:prSet presAssocID="{7AA6C534-794E-034D-B517-6BE67EBAD43A}" presName="background4" presStyleLbl="node4" presStyleIdx="3" presStyleCnt="8"/>
      <dgm:spPr/>
    </dgm:pt>
    <dgm:pt modelId="{7F2F2456-F0A3-AB47-8BB8-1F1515365344}" type="pres">
      <dgm:prSet presAssocID="{7AA6C534-794E-034D-B517-6BE67EBAD43A}" presName="text4" presStyleLbl="fgAcc4" presStyleIdx="3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7687877-5E94-CF4A-B791-E8CD4516839A}" type="pres">
      <dgm:prSet presAssocID="{7AA6C534-794E-034D-B517-6BE67EBAD43A}" presName="hierChild5" presStyleCnt="0"/>
      <dgm:spPr/>
    </dgm:pt>
    <dgm:pt modelId="{8C149610-163C-C143-9CAE-FB9B351552AF}" type="pres">
      <dgm:prSet presAssocID="{03B15979-426D-D143-8583-9DF805FD4D5F}" presName="Name17" presStyleLbl="parChTrans1D3" presStyleIdx="5" presStyleCnt="11"/>
      <dgm:spPr/>
      <dgm:t>
        <a:bodyPr/>
        <a:lstStyle/>
        <a:p>
          <a:endParaRPr lang="zh-CN" altLang="en-US"/>
        </a:p>
      </dgm:t>
    </dgm:pt>
    <dgm:pt modelId="{DF5A5167-1BCF-FB43-A3F5-6BB22AAE1C5D}" type="pres">
      <dgm:prSet presAssocID="{7E182D34-4C93-7948-B966-B4E6F4DD6395}" presName="hierRoot3" presStyleCnt="0"/>
      <dgm:spPr/>
    </dgm:pt>
    <dgm:pt modelId="{6AC86CFE-7E32-C640-A1FC-2CC07DE14223}" type="pres">
      <dgm:prSet presAssocID="{7E182D34-4C93-7948-B966-B4E6F4DD6395}" presName="composite3" presStyleCnt="0"/>
      <dgm:spPr/>
    </dgm:pt>
    <dgm:pt modelId="{1710EAC5-4AAF-0848-8448-B4587F599648}" type="pres">
      <dgm:prSet presAssocID="{7E182D34-4C93-7948-B966-B4E6F4DD6395}" presName="background3" presStyleLbl="node3" presStyleIdx="5" presStyleCnt="11"/>
      <dgm:spPr/>
    </dgm:pt>
    <dgm:pt modelId="{13ECA865-FAD1-D245-903D-FAC7A9DF3B4E}" type="pres">
      <dgm:prSet presAssocID="{7E182D34-4C93-7948-B966-B4E6F4DD6395}" presName="text3" presStyleLbl="fgAcc3" presStyleIdx="5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C25088A-B7B1-2C45-9B1E-6B4C3875015F}" type="pres">
      <dgm:prSet presAssocID="{7E182D34-4C93-7948-B966-B4E6F4DD6395}" presName="hierChild4" presStyleCnt="0"/>
      <dgm:spPr/>
    </dgm:pt>
    <dgm:pt modelId="{CCE81858-816F-0F4E-96AF-9709E190E523}" type="pres">
      <dgm:prSet presAssocID="{FC4018C3-4EF5-9F4B-9A2B-6674204FBCE0}" presName="Name23" presStyleLbl="parChTrans1D4" presStyleIdx="4" presStyleCnt="8"/>
      <dgm:spPr/>
      <dgm:t>
        <a:bodyPr/>
        <a:lstStyle/>
        <a:p>
          <a:endParaRPr lang="zh-CN" altLang="en-US"/>
        </a:p>
      </dgm:t>
    </dgm:pt>
    <dgm:pt modelId="{C118FA45-4D3B-534D-9009-8E44E076FB93}" type="pres">
      <dgm:prSet presAssocID="{D18DDA82-0B46-FB43-9278-C05EC9C0C1DE}" presName="hierRoot4" presStyleCnt="0"/>
      <dgm:spPr/>
    </dgm:pt>
    <dgm:pt modelId="{A471FBA3-33F2-8B40-B2F3-DE9F70A4DBD7}" type="pres">
      <dgm:prSet presAssocID="{D18DDA82-0B46-FB43-9278-C05EC9C0C1DE}" presName="composite4" presStyleCnt="0"/>
      <dgm:spPr/>
    </dgm:pt>
    <dgm:pt modelId="{A99151C4-BDBD-9040-882B-3AA81A374353}" type="pres">
      <dgm:prSet presAssocID="{D18DDA82-0B46-FB43-9278-C05EC9C0C1DE}" presName="background4" presStyleLbl="node4" presStyleIdx="4" presStyleCnt="8"/>
      <dgm:spPr/>
    </dgm:pt>
    <dgm:pt modelId="{F1907159-600F-BF4E-AD09-F690F0E529F0}" type="pres">
      <dgm:prSet presAssocID="{D18DDA82-0B46-FB43-9278-C05EC9C0C1DE}" presName="text4" presStyleLbl="fgAcc4" presStyleIdx="4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4A2EE52-6640-084E-BF02-CC65D3B4F84E}" type="pres">
      <dgm:prSet presAssocID="{D18DDA82-0B46-FB43-9278-C05EC9C0C1DE}" presName="hierChild5" presStyleCnt="0"/>
      <dgm:spPr/>
    </dgm:pt>
    <dgm:pt modelId="{24368741-A26E-BE4C-905B-93BB5B4C12AC}" type="pres">
      <dgm:prSet presAssocID="{253A5824-C0EA-2245-8941-A39B3D2F88A3}" presName="Name23" presStyleLbl="parChTrans1D4" presStyleIdx="5" presStyleCnt="8"/>
      <dgm:spPr/>
      <dgm:t>
        <a:bodyPr/>
        <a:lstStyle/>
        <a:p>
          <a:endParaRPr lang="zh-CN" altLang="en-US"/>
        </a:p>
      </dgm:t>
    </dgm:pt>
    <dgm:pt modelId="{F3067725-8E85-3941-882D-32B040A5DFF2}" type="pres">
      <dgm:prSet presAssocID="{2DD2DDD1-479F-4445-8ABE-47A872A63BCF}" presName="hierRoot4" presStyleCnt="0"/>
      <dgm:spPr/>
    </dgm:pt>
    <dgm:pt modelId="{B7760AF1-3126-3A48-90E9-D4DCAA4E0A2D}" type="pres">
      <dgm:prSet presAssocID="{2DD2DDD1-479F-4445-8ABE-47A872A63BCF}" presName="composite4" presStyleCnt="0"/>
      <dgm:spPr/>
    </dgm:pt>
    <dgm:pt modelId="{08134D51-3D7A-F348-BD2A-D0D918D185C0}" type="pres">
      <dgm:prSet presAssocID="{2DD2DDD1-479F-4445-8ABE-47A872A63BCF}" presName="background4" presStyleLbl="node4" presStyleIdx="5" presStyleCnt="8"/>
      <dgm:spPr/>
    </dgm:pt>
    <dgm:pt modelId="{6A679699-3F07-7940-803C-4ADCD0067AF0}" type="pres">
      <dgm:prSet presAssocID="{2DD2DDD1-479F-4445-8ABE-47A872A63BCF}" presName="text4" presStyleLbl="fgAcc4" presStyleIdx="5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2DD468-9441-0047-A890-E704F7F45FA7}" type="pres">
      <dgm:prSet presAssocID="{2DD2DDD1-479F-4445-8ABE-47A872A63BCF}" presName="hierChild5" presStyleCnt="0"/>
      <dgm:spPr/>
    </dgm:pt>
    <dgm:pt modelId="{26C84D0C-B42F-1143-BDB0-A6C355AC351F}" type="pres">
      <dgm:prSet presAssocID="{322FF711-8FCB-334E-A1CF-AA4671EBFDC5}" presName="Name17" presStyleLbl="parChTrans1D3" presStyleIdx="6" presStyleCnt="11"/>
      <dgm:spPr/>
      <dgm:t>
        <a:bodyPr/>
        <a:lstStyle/>
        <a:p>
          <a:endParaRPr lang="zh-CN" altLang="en-US"/>
        </a:p>
      </dgm:t>
    </dgm:pt>
    <dgm:pt modelId="{8A6D3045-006F-B049-8A28-4E578573F41D}" type="pres">
      <dgm:prSet presAssocID="{AA1FDE56-8CDB-C24A-8904-B689807A6827}" presName="hierRoot3" presStyleCnt="0"/>
      <dgm:spPr/>
    </dgm:pt>
    <dgm:pt modelId="{4D39FB2A-3C29-F346-B9A1-F1C03099B4F9}" type="pres">
      <dgm:prSet presAssocID="{AA1FDE56-8CDB-C24A-8904-B689807A6827}" presName="composite3" presStyleCnt="0"/>
      <dgm:spPr/>
    </dgm:pt>
    <dgm:pt modelId="{9297245D-7F72-AD45-87F2-2040C2CE6BE8}" type="pres">
      <dgm:prSet presAssocID="{AA1FDE56-8CDB-C24A-8904-B689807A6827}" presName="background3" presStyleLbl="node3" presStyleIdx="6" presStyleCnt="11"/>
      <dgm:spPr/>
    </dgm:pt>
    <dgm:pt modelId="{C18B716F-57D1-5D40-92B1-5D8947EE8D3C}" type="pres">
      <dgm:prSet presAssocID="{AA1FDE56-8CDB-C24A-8904-B689807A6827}" presName="text3" presStyleLbl="fgAcc3" presStyleIdx="6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F97992B-5A61-3745-B2EB-C5C037B1CB3D}" type="pres">
      <dgm:prSet presAssocID="{AA1FDE56-8CDB-C24A-8904-B689807A6827}" presName="hierChild4" presStyleCnt="0"/>
      <dgm:spPr/>
    </dgm:pt>
    <dgm:pt modelId="{3A981401-711B-9E43-86A0-602259CBEAD2}" type="pres">
      <dgm:prSet presAssocID="{1E7EDA68-996D-3E4B-A20B-A1ED5969FA77}" presName="Name23" presStyleLbl="parChTrans1D4" presStyleIdx="6" presStyleCnt="8"/>
      <dgm:spPr/>
      <dgm:t>
        <a:bodyPr/>
        <a:lstStyle/>
        <a:p>
          <a:endParaRPr lang="zh-CN" altLang="en-US"/>
        </a:p>
      </dgm:t>
    </dgm:pt>
    <dgm:pt modelId="{11E44A2E-AABE-8746-B3F6-3CB06CAD0686}" type="pres">
      <dgm:prSet presAssocID="{66D13D0E-A998-0E49-8B2F-BB1253E837F6}" presName="hierRoot4" presStyleCnt="0"/>
      <dgm:spPr/>
    </dgm:pt>
    <dgm:pt modelId="{36642089-AEC6-ED43-83B1-F94651235372}" type="pres">
      <dgm:prSet presAssocID="{66D13D0E-A998-0E49-8B2F-BB1253E837F6}" presName="composite4" presStyleCnt="0"/>
      <dgm:spPr/>
    </dgm:pt>
    <dgm:pt modelId="{30FBF34D-5071-5840-A878-24F0274BF447}" type="pres">
      <dgm:prSet presAssocID="{66D13D0E-A998-0E49-8B2F-BB1253E837F6}" presName="background4" presStyleLbl="node4" presStyleIdx="6" presStyleCnt="8"/>
      <dgm:spPr/>
    </dgm:pt>
    <dgm:pt modelId="{C5F7BB00-E75F-2F49-AD34-1B7260B09601}" type="pres">
      <dgm:prSet presAssocID="{66D13D0E-A998-0E49-8B2F-BB1253E837F6}" presName="text4" presStyleLbl="fgAcc4" presStyleIdx="6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C05CF3C-0A99-544A-B548-1460A4AA08B1}" type="pres">
      <dgm:prSet presAssocID="{66D13D0E-A998-0E49-8B2F-BB1253E837F6}" presName="hierChild5" presStyleCnt="0"/>
      <dgm:spPr/>
    </dgm:pt>
    <dgm:pt modelId="{D3E7127C-C152-D04F-B372-CAFF5D2CFCA2}" type="pres">
      <dgm:prSet presAssocID="{B364FAD6-4E45-A04D-BC70-E520B34184BB}" presName="Name23" presStyleLbl="parChTrans1D4" presStyleIdx="7" presStyleCnt="8"/>
      <dgm:spPr/>
      <dgm:t>
        <a:bodyPr/>
        <a:lstStyle/>
        <a:p>
          <a:endParaRPr lang="zh-CN" altLang="en-US"/>
        </a:p>
      </dgm:t>
    </dgm:pt>
    <dgm:pt modelId="{3FFB6616-3974-8E4B-AD66-F50B78A61BC7}" type="pres">
      <dgm:prSet presAssocID="{92BF16BF-AB69-3348-B456-B6596428D7D1}" presName="hierRoot4" presStyleCnt="0"/>
      <dgm:spPr/>
    </dgm:pt>
    <dgm:pt modelId="{A20532A8-01E0-8249-BAA6-73A79428FB4D}" type="pres">
      <dgm:prSet presAssocID="{92BF16BF-AB69-3348-B456-B6596428D7D1}" presName="composite4" presStyleCnt="0"/>
      <dgm:spPr/>
    </dgm:pt>
    <dgm:pt modelId="{70F36416-2786-F549-8DFC-4B55FA5D0ECB}" type="pres">
      <dgm:prSet presAssocID="{92BF16BF-AB69-3348-B456-B6596428D7D1}" presName="background4" presStyleLbl="node4" presStyleIdx="7" presStyleCnt="8"/>
      <dgm:spPr/>
    </dgm:pt>
    <dgm:pt modelId="{7366FCBE-EDDC-9D48-BD2D-9836108305A6}" type="pres">
      <dgm:prSet presAssocID="{92BF16BF-AB69-3348-B456-B6596428D7D1}" presName="text4" presStyleLbl="fgAcc4" presStyleIdx="7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91101CF-E48B-DD42-AD81-5BDF673A7F38}" type="pres">
      <dgm:prSet presAssocID="{92BF16BF-AB69-3348-B456-B6596428D7D1}" presName="hierChild5" presStyleCnt="0"/>
      <dgm:spPr/>
    </dgm:pt>
    <dgm:pt modelId="{0C23E210-67EE-E44E-BC3A-C4FD3CB3722C}" type="pres">
      <dgm:prSet presAssocID="{4B1DB316-73B2-8243-A199-7331175F7BD3}" presName="Name10" presStyleLbl="parChTrans1D2" presStyleIdx="2" presStyleCnt="3"/>
      <dgm:spPr/>
      <dgm:t>
        <a:bodyPr/>
        <a:lstStyle/>
        <a:p>
          <a:endParaRPr lang="zh-CN" altLang="en-US"/>
        </a:p>
      </dgm:t>
    </dgm:pt>
    <dgm:pt modelId="{AE5BCDF5-3375-A843-A866-655FA7589D2F}" type="pres">
      <dgm:prSet presAssocID="{866DF8A7-B41E-E24B-B2A7-84609145A8B8}" presName="hierRoot2" presStyleCnt="0"/>
      <dgm:spPr/>
    </dgm:pt>
    <dgm:pt modelId="{07C6A51C-9853-A742-AF0E-173D2A166C74}" type="pres">
      <dgm:prSet presAssocID="{866DF8A7-B41E-E24B-B2A7-84609145A8B8}" presName="composite2" presStyleCnt="0"/>
      <dgm:spPr/>
    </dgm:pt>
    <dgm:pt modelId="{B9E5C7B8-36D6-F046-834A-2AD0B101C7B9}" type="pres">
      <dgm:prSet presAssocID="{866DF8A7-B41E-E24B-B2A7-84609145A8B8}" presName="background2" presStyleLbl="node2" presStyleIdx="2" presStyleCnt="3"/>
      <dgm:spPr/>
    </dgm:pt>
    <dgm:pt modelId="{7EB6714E-0F26-1C42-9FF7-B5C991487143}" type="pres">
      <dgm:prSet presAssocID="{866DF8A7-B41E-E24B-B2A7-84609145A8B8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A2A25C6-2E4A-2948-90EC-C7AB46B9E1C3}" type="pres">
      <dgm:prSet presAssocID="{866DF8A7-B41E-E24B-B2A7-84609145A8B8}" presName="hierChild3" presStyleCnt="0"/>
      <dgm:spPr/>
    </dgm:pt>
    <dgm:pt modelId="{225C54FA-590A-F448-837C-1725C794E839}" type="pres">
      <dgm:prSet presAssocID="{0441182B-938B-A64E-BF7C-6D87CADF562F}" presName="Name17" presStyleLbl="parChTrans1D3" presStyleIdx="7" presStyleCnt="11"/>
      <dgm:spPr/>
      <dgm:t>
        <a:bodyPr/>
        <a:lstStyle/>
        <a:p>
          <a:endParaRPr lang="zh-CN" altLang="en-US"/>
        </a:p>
      </dgm:t>
    </dgm:pt>
    <dgm:pt modelId="{0FAAAA5F-4A65-154F-AC36-DB008C47B960}" type="pres">
      <dgm:prSet presAssocID="{E49DC266-1C3F-F344-A218-305C84B07F92}" presName="hierRoot3" presStyleCnt="0"/>
      <dgm:spPr/>
    </dgm:pt>
    <dgm:pt modelId="{2B55BA55-9632-914F-A826-6208DCA6895B}" type="pres">
      <dgm:prSet presAssocID="{E49DC266-1C3F-F344-A218-305C84B07F92}" presName="composite3" presStyleCnt="0"/>
      <dgm:spPr/>
    </dgm:pt>
    <dgm:pt modelId="{8706F23B-5A02-084F-B56D-8C283EA73F70}" type="pres">
      <dgm:prSet presAssocID="{E49DC266-1C3F-F344-A218-305C84B07F92}" presName="background3" presStyleLbl="node3" presStyleIdx="7" presStyleCnt="11"/>
      <dgm:spPr/>
    </dgm:pt>
    <dgm:pt modelId="{A7532051-B1A5-6A46-9D03-5FDE7031C0C3}" type="pres">
      <dgm:prSet presAssocID="{E49DC266-1C3F-F344-A218-305C84B07F92}" presName="text3" presStyleLbl="fgAcc3" presStyleIdx="7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CA3E452-945C-C240-BA61-FD5F7E4EC554}" type="pres">
      <dgm:prSet presAssocID="{E49DC266-1C3F-F344-A218-305C84B07F92}" presName="hierChild4" presStyleCnt="0"/>
      <dgm:spPr/>
    </dgm:pt>
    <dgm:pt modelId="{D74503D8-0EBB-F247-9ED7-F644637A1987}" type="pres">
      <dgm:prSet presAssocID="{BF677101-6F48-9E49-97D3-298DDC81232B}" presName="Name17" presStyleLbl="parChTrans1D3" presStyleIdx="8" presStyleCnt="11"/>
      <dgm:spPr/>
      <dgm:t>
        <a:bodyPr/>
        <a:lstStyle/>
        <a:p>
          <a:endParaRPr lang="zh-CN" altLang="en-US"/>
        </a:p>
      </dgm:t>
    </dgm:pt>
    <dgm:pt modelId="{88CB928E-6ABA-9945-AE81-4D7E1E6BA777}" type="pres">
      <dgm:prSet presAssocID="{8B0E5B3E-8E01-6B45-B827-A9E7CA3581EA}" presName="hierRoot3" presStyleCnt="0"/>
      <dgm:spPr/>
    </dgm:pt>
    <dgm:pt modelId="{CAC28C85-4BDF-BB4F-AFA0-E3A68C35854B}" type="pres">
      <dgm:prSet presAssocID="{8B0E5B3E-8E01-6B45-B827-A9E7CA3581EA}" presName="composite3" presStyleCnt="0"/>
      <dgm:spPr/>
    </dgm:pt>
    <dgm:pt modelId="{11D2A745-F568-7742-B9AC-691583718E9B}" type="pres">
      <dgm:prSet presAssocID="{8B0E5B3E-8E01-6B45-B827-A9E7CA3581EA}" presName="background3" presStyleLbl="node3" presStyleIdx="8" presStyleCnt="11"/>
      <dgm:spPr/>
    </dgm:pt>
    <dgm:pt modelId="{B618EAF4-33D8-9B4B-9FD4-15C7884577BE}" type="pres">
      <dgm:prSet presAssocID="{8B0E5B3E-8E01-6B45-B827-A9E7CA3581EA}" presName="text3" presStyleLbl="fgAcc3" presStyleIdx="8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65F2474-1D16-8B48-9D74-4AFB99AD5048}" type="pres">
      <dgm:prSet presAssocID="{8B0E5B3E-8E01-6B45-B827-A9E7CA3581EA}" presName="hierChild4" presStyleCnt="0"/>
      <dgm:spPr/>
    </dgm:pt>
    <dgm:pt modelId="{9F566016-5431-B34F-B8D9-D7452C63FAC3}" type="pres">
      <dgm:prSet presAssocID="{FA8F4C71-A0EC-0741-B96F-51A0E381808E}" presName="Name17" presStyleLbl="parChTrans1D3" presStyleIdx="9" presStyleCnt="11"/>
      <dgm:spPr/>
      <dgm:t>
        <a:bodyPr/>
        <a:lstStyle/>
        <a:p>
          <a:endParaRPr lang="zh-CN" altLang="en-US"/>
        </a:p>
      </dgm:t>
    </dgm:pt>
    <dgm:pt modelId="{3EBA5FD7-219E-AA45-805C-B92DA47A1DA1}" type="pres">
      <dgm:prSet presAssocID="{2E5E82E7-9197-114F-B603-0BF549245503}" presName="hierRoot3" presStyleCnt="0"/>
      <dgm:spPr/>
    </dgm:pt>
    <dgm:pt modelId="{709DC705-B9D4-8740-8A6E-4B85FE416CCA}" type="pres">
      <dgm:prSet presAssocID="{2E5E82E7-9197-114F-B603-0BF549245503}" presName="composite3" presStyleCnt="0"/>
      <dgm:spPr/>
    </dgm:pt>
    <dgm:pt modelId="{FC0B34A2-629C-3B47-848D-E4FF180E1534}" type="pres">
      <dgm:prSet presAssocID="{2E5E82E7-9197-114F-B603-0BF549245503}" presName="background3" presStyleLbl="node3" presStyleIdx="9" presStyleCnt="11"/>
      <dgm:spPr/>
    </dgm:pt>
    <dgm:pt modelId="{F2CCF813-A113-9042-95E4-B3375CC23986}" type="pres">
      <dgm:prSet presAssocID="{2E5E82E7-9197-114F-B603-0BF549245503}" presName="text3" presStyleLbl="fgAcc3" presStyleIdx="9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D92A894-DF7D-1B4A-90DF-33BED5411A2D}" type="pres">
      <dgm:prSet presAssocID="{2E5E82E7-9197-114F-B603-0BF549245503}" presName="hierChild4" presStyleCnt="0"/>
      <dgm:spPr/>
    </dgm:pt>
    <dgm:pt modelId="{6D3FF145-9FE3-8D47-839B-2A457A8FFD11}" type="pres">
      <dgm:prSet presAssocID="{2E92C83D-9B51-534F-A3D1-ACC9B1A0BB30}" presName="Name17" presStyleLbl="parChTrans1D3" presStyleIdx="10" presStyleCnt="11"/>
      <dgm:spPr/>
      <dgm:t>
        <a:bodyPr/>
        <a:lstStyle/>
        <a:p>
          <a:endParaRPr lang="zh-CN" altLang="en-US"/>
        </a:p>
      </dgm:t>
    </dgm:pt>
    <dgm:pt modelId="{76C6B707-6CF8-EE43-98C3-69056BE962D1}" type="pres">
      <dgm:prSet presAssocID="{9E2F118B-6DC8-2348-A955-0D432C193148}" presName="hierRoot3" presStyleCnt="0"/>
      <dgm:spPr/>
    </dgm:pt>
    <dgm:pt modelId="{B8AC63C8-76D0-6543-9EE5-FECF4F552CF8}" type="pres">
      <dgm:prSet presAssocID="{9E2F118B-6DC8-2348-A955-0D432C193148}" presName="composite3" presStyleCnt="0"/>
      <dgm:spPr/>
    </dgm:pt>
    <dgm:pt modelId="{5D22471E-9D8C-1243-BA78-328D7D71EF0A}" type="pres">
      <dgm:prSet presAssocID="{9E2F118B-6DC8-2348-A955-0D432C193148}" presName="background3" presStyleLbl="node3" presStyleIdx="10" presStyleCnt="11"/>
      <dgm:spPr/>
    </dgm:pt>
    <dgm:pt modelId="{92CD5D5E-655A-3748-B945-A3FA524D4856}" type="pres">
      <dgm:prSet presAssocID="{9E2F118B-6DC8-2348-A955-0D432C193148}" presName="text3" presStyleLbl="fgAcc3" presStyleIdx="10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0D01372-9AE3-104A-898A-3D08152AEE8D}" type="pres">
      <dgm:prSet presAssocID="{9E2F118B-6DC8-2348-A955-0D432C193148}" presName="hierChild4" presStyleCnt="0"/>
      <dgm:spPr/>
    </dgm:pt>
  </dgm:ptLst>
  <dgm:cxnLst>
    <dgm:cxn modelId="{7F5FAAB5-8C86-9941-91E9-86242377D480}" srcId="{7E182D34-4C93-7948-B966-B4E6F4DD6395}" destId="{2DD2DDD1-479F-4445-8ABE-47A872A63BCF}" srcOrd="1" destOrd="0" parTransId="{253A5824-C0EA-2245-8941-A39B3D2F88A3}" sibTransId="{ADAA0757-2998-2B47-BA1B-6D3D94CCAA8B}"/>
    <dgm:cxn modelId="{ACD7358D-4FFB-3740-B6A7-33F4E87989DB}" type="presOf" srcId="{10CA61EA-EF71-8549-A5D8-BD31AAFB4971}" destId="{9328A9B5-B944-E447-9A1F-C38535EE74C1}" srcOrd="0" destOrd="0" presId="urn:microsoft.com/office/officeart/2005/8/layout/hierarchy1"/>
    <dgm:cxn modelId="{BAA86273-3211-E743-A378-3DA62462DD48}" srcId="{64381AB6-2CA3-0949-A37D-506481ECC01B}" destId="{27EDDF2D-7B30-A149-8BB8-66AF2B0D6DF2}" srcOrd="1" destOrd="0" parTransId="{5CDD64C2-E7FA-BB48-B1C3-B3D1AE909D26}" sibTransId="{3CCA3042-18C4-4847-988C-68BFFB024BB9}"/>
    <dgm:cxn modelId="{16C82E48-D6CC-204F-88CA-2A108F3B93E3}" srcId="{866DF8A7-B41E-E24B-B2A7-84609145A8B8}" destId="{8B0E5B3E-8E01-6B45-B827-A9E7CA3581EA}" srcOrd="1" destOrd="0" parTransId="{BF677101-6F48-9E49-97D3-298DDC81232B}" sibTransId="{0DEEDD71-589E-ED4E-BBDB-D9D698936341}"/>
    <dgm:cxn modelId="{8950B928-7E8A-AC49-BE7E-4103ED22F36A}" type="presOf" srcId="{0441182B-938B-A64E-BF7C-6D87CADF562F}" destId="{225C54FA-590A-F448-837C-1725C794E839}" srcOrd="0" destOrd="0" presId="urn:microsoft.com/office/officeart/2005/8/layout/hierarchy1"/>
    <dgm:cxn modelId="{4C115D49-C2A2-5D40-A5D2-FA881C3FFD7D}" type="presOf" srcId="{9822D93A-4507-8E4F-A88D-E4C305BDCDF1}" destId="{DF064B86-E02D-C645-8798-F86F25A36C50}" srcOrd="0" destOrd="0" presId="urn:microsoft.com/office/officeart/2005/8/layout/hierarchy1"/>
    <dgm:cxn modelId="{329D9664-D182-CB44-85D4-E673DE404368}" type="presOf" srcId="{18B98305-4F14-E84E-800D-8E98B03560B7}" destId="{A0115893-6A93-B449-B200-FC3286199E3D}" srcOrd="0" destOrd="0" presId="urn:microsoft.com/office/officeart/2005/8/layout/hierarchy1"/>
    <dgm:cxn modelId="{7EBF22D4-9CB1-3B42-88DA-BAAA64FC871C}" type="presOf" srcId="{E49DC266-1C3F-F344-A218-305C84B07F92}" destId="{A7532051-B1A5-6A46-9D03-5FDE7031C0C3}" srcOrd="0" destOrd="0" presId="urn:microsoft.com/office/officeart/2005/8/layout/hierarchy1"/>
    <dgm:cxn modelId="{C9C4FFC4-7E8E-6742-AC7C-1B3F514F5125}" type="presOf" srcId="{64381AB6-2CA3-0949-A37D-506481ECC01B}" destId="{13F27474-6A41-5749-8B8D-769667007C89}" srcOrd="0" destOrd="0" presId="urn:microsoft.com/office/officeart/2005/8/layout/hierarchy1"/>
    <dgm:cxn modelId="{B76373BD-528E-3148-BBE4-9220F3947A18}" type="presOf" srcId="{D18DDA82-0B46-FB43-9278-C05EC9C0C1DE}" destId="{F1907159-600F-BF4E-AD09-F690F0E529F0}" srcOrd="0" destOrd="0" presId="urn:microsoft.com/office/officeart/2005/8/layout/hierarchy1"/>
    <dgm:cxn modelId="{58F2990A-5CC4-7347-9D04-CDA30FFED9D6}" srcId="{0E1BD2C6-AEF2-8044-8D24-1EECF8DC13E6}" destId="{F1C23352-AE05-C843-8329-E96C72CC320B}" srcOrd="2" destOrd="0" parTransId="{15224447-2C09-F24C-96EF-D2038AC8B16B}" sibTransId="{5949A4BB-9F5F-2746-8295-70187568CABA}"/>
    <dgm:cxn modelId="{3BB10F53-B2A4-0946-B52D-E08FE867DB6B}" type="presOf" srcId="{03B15979-426D-D143-8583-9DF805FD4D5F}" destId="{8C149610-163C-C143-9CAE-FB9B351552AF}" srcOrd="0" destOrd="0" presId="urn:microsoft.com/office/officeart/2005/8/layout/hierarchy1"/>
    <dgm:cxn modelId="{02AEE7B4-28FC-444D-828C-0D6BA2DAED4A}" type="presOf" srcId="{69283956-681E-0844-A583-FD9ECA163107}" destId="{474E3E41-5C67-9F45-8B12-31FBBC0C0F12}" srcOrd="0" destOrd="0" presId="urn:microsoft.com/office/officeart/2005/8/layout/hierarchy1"/>
    <dgm:cxn modelId="{C7AD7325-0A5A-CA4E-933E-CC46F73813A1}" srcId="{866DF8A7-B41E-E24B-B2A7-84609145A8B8}" destId="{9E2F118B-6DC8-2348-A955-0D432C193148}" srcOrd="3" destOrd="0" parTransId="{2E92C83D-9B51-534F-A3D1-ACC9B1A0BB30}" sibTransId="{4631BE58-CFB2-BC44-8B6E-057714D26065}"/>
    <dgm:cxn modelId="{EAB556BA-E2FC-8F45-8D6C-7961D6390E38}" type="presOf" srcId="{9E2F118B-6DC8-2348-A955-0D432C193148}" destId="{92CD5D5E-655A-3748-B945-A3FA524D4856}" srcOrd="0" destOrd="0" presId="urn:microsoft.com/office/officeart/2005/8/layout/hierarchy1"/>
    <dgm:cxn modelId="{A2DC6909-56A1-BC44-ACC3-6385878D2542}" type="presOf" srcId="{27EDDF2D-7B30-A149-8BB8-66AF2B0D6DF2}" destId="{227CFA34-848D-9047-8968-A010C4287F54}" srcOrd="0" destOrd="0" presId="urn:microsoft.com/office/officeart/2005/8/layout/hierarchy1"/>
    <dgm:cxn modelId="{1651BFD0-ACC9-2548-8852-3D628BD4E32B}" srcId="{9942026E-A53F-1741-863F-06AB87763B08}" destId="{3C4C2E88-72CD-1D44-8807-5D2072FDE346}" srcOrd="2" destOrd="0" parTransId="{9822D93A-4507-8E4F-A88D-E4C305BDCDF1}" sibTransId="{8AB5FF59-2886-8D45-B18E-F79183562980}"/>
    <dgm:cxn modelId="{DB3E1384-F57F-994E-BB06-F7A98CA750E0}" type="presOf" srcId="{24E0E7E7-280F-FB44-90D3-FB7A93A991F3}" destId="{51960901-754C-124C-80B8-BC70A80268FF}" srcOrd="0" destOrd="0" presId="urn:microsoft.com/office/officeart/2005/8/layout/hierarchy1"/>
    <dgm:cxn modelId="{B67F904B-9987-B54D-82D6-DB0E98E6B469}" type="presOf" srcId="{EC4C6E4C-3EAD-4743-AF38-18EE938B2B7F}" destId="{5A4E59B9-FA70-2041-AF0A-CA5CB1F2B564}" srcOrd="0" destOrd="0" presId="urn:microsoft.com/office/officeart/2005/8/layout/hierarchy1"/>
    <dgm:cxn modelId="{C7DD9D9C-52B5-8340-BCB1-EBFFCDFD5447}" type="presOf" srcId="{AA1FDE56-8CDB-C24A-8904-B689807A6827}" destId="{C18B716F-57D1-5D40-92B1-5D8947EE8D3C}" srcOrd="0" destOrd="0" presId="urn:microsoft.com/office/officeart/2005/8/layout/hierarchy1"/>
    <dgm:cxn modelId="{9DEC3926-CAF0-CE4A-8F31-5A94F3C54AB7}" srcId="{4B832698-2041-6A4A-BC49-D254CB9D0A2E}" destId="{7AA6C534-794E-034D-B517-6BE67EBAD43A}" srcOrd="0" destOrd="0" parTransId="{461F4396-287C-A24E-8523-D7855F1BB689}" sibTransId="{BBA6C11F-B11B-8441-8CAC-8A2ECD1317F3}"/>
    <dgm:cxn modelId="{BE0718DB-C6A7-1D41-9B1C-A1362764C64B}" type="presOf" srcId="{7E182D34-4C93-7948-B966-B4E6F4DD6395}" destId="{13ECA865-FAD1-D245-903D-FAC7A9DF3B4E}" srcOrd="0" destOrd="0" presId="urn:microsoft.com/office/officeart/2005/8/layout/hierarchy1"/>
    <dgm:cxn modelId="{97D53133-F81E-FE49-BEA5-1C2A7F577B1E}" srcId="{64381AB6-2CA3-0949-A37D-506481ECC01B}" destId="{0E1BD2C6-AEF2-8044-8D24-1EECF8DC13E6}" srcOrd="0" destOrd="0" parTransId="{AAB819AC-9E82-664D-92CB-A0D4F95088E3}" sibTransId="{149F0799-7638-5C43-97AE-AD7CD1B6B941}"/>
    <dgm:cxn modelId="{094253ED-3093-214A-9952-C2780D0D03CE}" srcId="{9942026E-A53F-1741-863F-06AB87763B08}" destId="{18B98305-4F14-E84E-800D-8E98B03560B7}" srcOrd="0" destOrd="0" parTransId="{EC4C6E4C-3EAD-4743-AF38-18EE938B2B7F}" sibTransId="{0F8BBD96-0745-FE49-9A6A-E3E40E563256}"/>
    <dgm:cxn modelId="{20082811-5034-4549-AFFF-3EC91BFA2AFA}" type="presOf" srcId="{0E1BD2C6-AEF2-8044-8D24-1EECF8DC13E6}" destId="{83125ECD-B26F-4A41-BCB8-F8D789B3ED3F}" srcOrd="0" destOrd="0" presId="urn:microsoft.com/office/officeart/2005/8/layout/hierarchy1"/>
    <dgm:cxn modelId="{24937CDC-7368-454C-906A-192FCCEAC639}" type="presOf" srcId="{5CDD64C2-E7FA-BB48-B1C3-B3D1AE909D26}" destId="{4ED65854-C409-E34B-A7AA-3C9B3EFD122F}" srcOrd="0" destOrd="0" presId="urn:microsoft.com/office/officeart/2005/8/layout/hierarchy1"/>
    <dgm:cxn modelId="{A156D8FD-ACF8-4F4E-BABB-79F90EFAC80D}" srcId="{64381AB6-2CA3-0949-A37D-506481ECC01B}" destId="{866DF8A7-B41E-E24B-B2A7-84609145A8B8}" srcOrd="2" destOrd="0" parTransId="{4B1DB316-73B2-8243-A199-7331175F7BD3}" sibTransId="{683613EB-05D9-AB4F-AD4F-44A104FB7361}"/>
    <dgm:cxn modelId="{3D5C63EB-EA68-B047-A5DA-2A1A09F2791D}" type="presOf" srcId="{866DF8A7-B41E-E24B-B2A7-84609145A8B8}" destId="{7EB6714E-0F26-1C42-9FF7-B5C991487143}" srcOrd="0" destOrd="0" presId="urn:microsoft.com/office/officeart/2005/8/layout/hierarchy1"/>
    <dgm:cxn modelId="{F36F3668-C580-B340-B6F1-12FD59344F83}" srcId="{866DF8A7-B41E-E24B-B2A7-84609145A8B8}" destId="{E49DC266-1C3F-F344-A218-305C84B07F92}" srcOrd="0" destOrd="0" parTransId="{0441182B-938B-A64E-BF7C-6D87CADF562F}" sibTransId="{7D66392C-C906-964F-A994-032ADCCF2256}"/>
    <dgm:cxn modelId="{92808E7D-44DC-C14F-A037-26F1650133E4}" type="presOf" srcId="{508AA8E0-2702-274F-9573-5F793BB22A89}" destId="{FF5CD3B5-3CB7-B745-953F-838CB23AB120}" srcOrd="0" destOrd="0" presId="urn:microsoft.com/office/officeart/2005/8/layout/hierarchy1"/>
    <dgm:cxn modelId="{D76D0242-A348-CB4C-8AA1-EA523FB05234}" type="presOf" srcId="{2E92C83D-9B51-534F-A3D1-ACC9B1A0BB30}" destId="{6D3FF145-9FE3-8D47-839B-2A457A8FFD11}" srcOrd="0" destOrd="0" presId="urn:microsoft.com/office/officeart/2005/8/layout/hierarchy1"/>
    <dgm:cxn modelId="{6EA8A8DB-89E0-EC4B-928A-92424A9CC2C9}" srcId="{0E1BD2C6-AEF2-8044-8D24-1EECF8DC13E6}" destId="{7B3ED18F-C342-3A42-A293-0D5CCFF1F55F}" srcOrd="1" destOrd="0" parTransId="{508AA8E0-2702-274F-9573-5F793BB22A89}" sibTransId="{CA62421A-3C9A-544C-BAB0-B078C2EBF517}"/>
    <dgm:cxn modelId="{12BE2A5F-05AF-1848-A807-A23153386A92}" type="presOf" srcId="{1E7EDA68-996D-3E4B-A20B-A1ED5969FA77}" destId="{3A981401-711B-9E43-86A0-602259CBEAD2}" srcOrd="0" destOrd="0" presId="urn:microsoft.com/office/officeart/2005/8/layout/hierarchy1"/>
    <dgm:cxn modelId="{520CFF7A-E8C3-884C-8374-AA08F34F42E1}" srcId="{AA1FDE56-8CDB-C24A-8904-B689807A6827}" destId="{66D13D0E-A998-0E49-8B2F-BB1253E837F6}" srcOrd="0" destOrd="0" parTransId="{1E7EDA68-996D-3E4B-A20B-A1ED5969FA77}" sibTransId="{005487C0-E8D3-C147-9A16-B2D05A794C11}"/>
    <dgm:cxn modelId="{F7688ED5-BC6B-9249-A6DA-B636734C4202}" type="presOf" srcId="{B364FAD6-4E45-A04D-BC70-E520B34184BB}" destId="{D3E7127C-C152-D04F-B372-CAFF5D2CFCA2}" srcOrd="0" destOrd="0" presId="urn:microsoft.com/office/officeart/2005/8/layout/hierarchy1"/>
    <dgm:cxn modelId="{9A0D83D2-A3C2-2544-8C79-21BB8DF6E8BB}" srcId="{9942026E-A53F-1741-863F-06AB87763B08}" destId="{4B05354B-CFC2-064F-B990-B61EA8E1781F}" srcOrd="1" destOrd="0" parTransId="{40F8C477-2897-654A-B40D-37767C962E7F}" sibTransId="{8D933DCA-12A3-C246-91E5-A0734002293F}"/>
    <dgm:cxn modelId="{D06DDE46-08C9-8644-B412-D62FB93E156E}" type="presOf" srcId="{FC4018C3-4EF5-9F4B-9A2B-6674204FBCE0}" destId="{CCE81858-816F-0F4E-96AF-9709E190E523}" srcOrd="0" destOrd="0" presId="urn:microsoft.com/office/officeart/2005/8/layout/hierarchy1"/>
    <dgm:cxn modelId="{C211C090-7106-D649-839A-A60EB4C738DF}" srcId="{AA1FDE56-8CDB-C24A-8904-B689807A6827}" destId="{92BF16BF-AB69-3348-B456-B6596428D7D1}" srcOrd="1" destOrd="0" parTransId="{B364FAD6-4E45-A04D-BC70-E520B34184BB}" sibTransId="{5D3FCFEC-F67F-084C-9D34-AA07788CD2AA}"/>
    <dgm:cxn modelId="{CB1FE98F-4467-E944-9644-47843697361F}" type="presOf" srcId="{15224447-2C09-F24C-96EF-D2038AC8B16B}" destId="{5C9BC220-E0CD-7944-8E7C-6735777348DF}" srcOrd="0" destOrd="0" presId="urn:microsoft.com/office/officeart/2005/8/layout/hierarchy1"/>
    <dgm:cxn modelId="{44ED4777-6CD6-D346-991C-94358899D451}" srcId="{27EDDF2D-7B30-A149-8BB8-66AF2B0D6DF2}" destId="{9942026E-A53F-1741-863F-06AB87763B08}" srcOrd="0" destOrd="0" parTransId="{027F38B8-B79E-6D46-8B62-2EBBA42AB95B}" sibTransId="{7637F3B7-86F2-5A4C-8E06-59B3A06AAC0D}"/>
    <dgm:cxn modelId="{7140FE91-46A4-A444-8051-DC39F5A980C7}" srcId="{69283956-681E-0844-A583-FD9ECA163107}" destId="{64381AB6-2CA3-0949-A37D-506481ECC01B}" srcOrd="0" destOrd="0" parTransId="{D34C3165-D19A-364C-A09A-96435D99190A}" sibTransId="{D02ADFFB-07A0-3848-9B76-A713EBE4CE3E}"/>
    <dgm:cxn modelId="{F49B90E3-D037-BF49-B50B-88175232C0EA}" srcId="{27EDDF2D-7B30-A149-8BB8-66AF2B0D6DF2}" destId="{AA1FDE56-8CDB-C24A-8904-B689807A6827}" srcOrd="3" destOrd="0" parTransId="{322FF711-8FCB-334E-A1CF-AA4671EBFDC5}" sibTransId="{4EE643DB-1AF3-5B4F-A20C-0AB6E5FF9ED2}"/>
    <dgm:cxn modelId="{7DAF2046-2A17-F041-A071-803866BD361B}" type="presOf" srcId="{7AA6C534-794E-034D-B517-6BE67EBAD43A}" destId="{7F2F2456-F0A3-AB47-8BB8-1F1515365344}" srcOrd="0" destOrd="0" presId="urn:microsoft.com/office/officeart/2005/8/layout/hierarchy1"/>
    <dgm:cxn modelId="{16843292-5D7B-084C-878B-C9119169B63E}" type="presOf" srcId="{4B832698-2041-6A4A-BC49-D254CB9D0A2E}" destId="{89A64CD7-9DA9-F448-8E53-98C66E7AEAC7}" srcOrd="0" destOrd="0" presId="urn:microsoft.com/office/officeart/2005/8/layout/hierarchy1"/>
    <dgm:cxn modelId="{450EB78B-F6F2-584D-BC03-2F02CC7EC905}" type="presOf" srcId="{253A5824-C0EA-2245-8941-A39B3D2F88A3}" destId="{24368741-A26E-BE4C-905B-93BB5B4C12AC}" srcOrd="0" destOrd="0" presId="urn:microsoft.com/office/officeart/2005/8/layout/hierarchy1"/>
    <dgm:cxn modelId="{807846F9-BB4C-BD41-9303-2C61496236B0}" type="presOf" srcId="{FA8F4C71-A0EC-0741-B96F-51A0E381808E}" destId="{9F566016-5431-B34F-B8D9-D7452C63FAC3}" srcOrd="0" destOrd="0" presId="urn:microsoft.com/office/officeart/2005/8/layout/hierarchy1"/>
    <dgm:cxn modelId="{79C6E854-8DAB-E44B-814C-50E7008F867B}" type="presOf" srcId="{4B1DB316-73B2-8243-A199-7331175F7BD3}" destId="{0C23E210-67EE-E44E-BC3A-C4FD3CB3722C}" srcOrd="0" destOrd="0" presId="urn:microsoft.com/office/officeart/2005/8/layout/hierarchy1"/>
    <dgm:cxn modelId="{5D1A7E8F-465F-CD4F-8F51-918C0980488D}" srcId="{0E1BD2C6-AEF2-8044-8D24-1EECF8DC13E6}" destId="{E4FF96A5-962F-BC4D-A9E7-1CD49EFCEF70}" srcOrd="0" destOrd="0" parTransId="{10CA61EA-EF71-8549-A5D8-BD31AAFB4971}" sibTransId="{256CAD73-9DE1-E74D-8A94-7DC1B67BD3D3}"/>
    <dgm:cxn modelId="{F269D5DB-71E8-5640-BC52-B67207D42FFA}" type="presOf" srcId="{E4FF96A5-962F-BC4D-A9E7-1CD49EFCEF70}" destId="{A46BD0B5-1D82-3949-A7E2-538836828850}" srcOrd="0" destOrd="0" presId="urn:microsoft.com/office/officeart/2005/8/layout/hierarchy1"/>
    <dgm:cxn modelId="{5705191A-35B4-6041-AF4C-036C3B1A240F}" type="presOf" srcId="{92BF16BF-AB69-3348-B456-B6596428D7D1}" destId="{7366FCBE-EDDC-9D48-BD2D-9836108305A6}" srcOrd="0" destOrd="0" presId="urn:microsoft.com/office/officeart/2005/8/layout/hierarchy1"/>
    <dgm:cxn modelId="{A27DDA16-B4A5-294B-A53A-0D66D7890E31}" type="presOf" srcId="{8B0E5B3E-8E01-6B45-B827-A9E7CA3581EA}" destId="{B618EAF4-33D8-9B4B-9FD4-15C7884577BE}" srcOrd="0" destOrd="0" presId="urn:microsoft.com/office/officeart/2005/8/layout/hierarchy1"/>
    <dgm:cxn modelId="{09D56A8E-C6CC-E745-93D0-76485CE68B6B}" type="presOf" srcId="{3C4C2E88-72CD-1D44-8807-5D2072FDE346}" destId="{7C1C196A-793F-E941-AFC8-97CE5C3D11F1}" srcOrd="0" destOrd="0" presId="urn:microsoft.com/office/officeart/2005/8/layout/hierarchy1"/>
    <dgm:cxn modelId="{4A2AB580-B038-5A41-8AFF-B34368BFA912}" type="presOf" srcId="{322FF711-8FCB-334E-A1CF-AA4671EBFDC5}" destId="{26C84D0C-B42F-1143-BDB0-A6C355AC351F}" srcOrd="0" destOrd="0" presId="urn:microsoft.com/office/officeart/2005/8/layout/hierarchy1"/>
    <dgm:cxn modelId="{21BB4AAD-BC31-F54C-9359-014F80B441CF}" type="presOf" srcId="{66D13D0E-A998-0E49-8B2F-BB1253E837F6}" destId="{C5F7BB00-E75F-2F49-AD34-1B7260B09601}" srcOrd="0" destOrd="0" presId="urn:microsoft.com/office/officeart/2005/8/layout/hierarchy1"/>
    <dgm:cxn modelId="{805EA3C8-13DE-A243-B718-9781404AEF16}" type="presOf" srcId="{BF677101-6F48-9E49-97D3-298DDC81232B}" destId="{D74503D8-0EBB-F247-9ED7-F644637A1987}" srcOrd="0" destOrd="0" presId="urn:microsoft.com/office/officeart/2005/8/layout/hierarchy1"/>
    <dgm:cxn modelId="{583B1B21-5D0E-FF4C-BCED-DCB594DAB5CE}" type="presOf" srcId="{4B05354B-CFC2-064F-B990-B61EA8E1781F}" destId="{A1B2A916-F054-CB43-83FD-15CC3AA2BE75}" srcOrd="0" destOrd="0" presId="urn:microsoft.com/office/officeart/2005/8/layout/hierarchy1"/>
    <dgm:cxn modelId="{63204994-BB3B-FF4D-AFA6-41258A43DB43}" type="presOf" srcId="{F1C23352-AE05-C843-8329-E96C72CC320B}" destId="{BDB30F8D-8C0E-5A46-B040-CB1E988A599A}" srcOrd="0" destOrd="0" presId="urn:microsoft.com/office/officeart/2005/8/layout/hierarchy1"/>
    <dgm:cxn modelId="{A43709DC-DF03-C042-81D2-BDC74CF899ED}" type="presOf" srcId="{7B3ED18F-C342-3A42-A293-0D5CCFF1F55F}" destId="{BD5B0A90-3849-444E-ADA5-F410D4E94A8D}" srcOrd="0" destOrd="0" presId="urn:microsoft.com/office/officeart/2005/8/layout/hierarchy1"/>
    <dgm:cxn modelId="{4D1AC899-1BD3-5E4C-8160-5F889D48C0FC}" srcId="{27EDDF2D-7B30-A149-8BB8-66AF2B0D6DF2}" destId="{7E182D34-4C93-7948-B966-B4E6F4DD6395}" srcOrd="2" destOrd="0" parTransId="{03B15979-426D-D143-8583-9DF805FD4D5F}" sibTransId="{E98D10BB-1483-BD41-8077-8013A2F938BD}"/>
    <dgm:cxn modelId="{E771F31E-9B4A-D54E-9460-FB6C966168E7}" type="presOf" srcId="{9942026E-A53F-1741-863F-06AB87763B08}" destId="{E6CF0EBE-B8E2-5448-89F3-006A3CA05B56}" srcOrd="0" destOrd="0" presId="urn:microsoft.com/office/officeart/2005/8/layout/hierarchy1"/>
    <dgm:cxn modelId="{2ED83BC2-ABBB-814D-B931-53D78BD603CA}" type="presOf" srcId="{027F38B8-B79E-6D46-8B62-2EBBA42AB95B}" destId="{5D55F867-6D5E-EF4B-9B7A-688059B49870}" srcOrd="0" destOrd="0" presId="urn:microsoft.com/office/officeart/2005/8/layout/hierarchy1"/>
    <dgm:cxn modelId="{A4685A14-E91A-C347-99F1-8A8046F52475}" type="presOf" srcId="{40F8C477-2897-654A-B40D-37767C962E7F}" destId="{C08E5967-6C13-0145-9F87-89903FFFFC16}" srcOrd="0" destOrd="0" presId="urn:microsoft.com/office/officeart/2005/8/layout/hierarchy1"/>
    <dgm:cxn modelId="{92058F10-C106-E448-97BD-C97AB89FDF0B}" type="presOf" srcId="{AAB819AC-9E82-664D-92CB-A0D4F95088E3}" destId="{CAFA52FF-ECEF-6F40-AC77-7D265A5F59FE}" srcOrd="0" destOrd="0" presId="urn:microsoft.com/office/officeart/2005/8/layout/hierarchy1"/>
    <dgm:cxn modelId="{1BB78275-A0DF-5D42-9FA4-70270B2B665D}" srcId="{7E182D34-4C93-7948-B966-B4E6F4DD6395}" destId="{D18DDA82-0B46-FB43-9278-C05EC9C0C1DE}" srcOrd="0" destOrd="0" parTransId="{FC4018C3-4EF5-9F4B-9A2B-6674204FBCE0}" sibTransId="{BCA39945-1705-B14C-9E27-79DE59812A5F}"/>
    <dgm:cxn modelId="{3EB1C329-3340-EC41-BA51-EBAC37431B6E}" srcId="{866DF8A7-B41E-E24B-B2A7-84609145A8B8}" destId="{2E5E82E7-9197-114F-B603-0BF549245503}" srcOrd="2" destOrd="0" parTransId="{FA8F4C71-A0EC-0741-B96F-51A0E381808E}" sibTransId="{3D586F0E-64AE-5147-8560-2A556E5241C0}"/>
    <dgm:cxn modelId="{FAA9EC50-445B-C749-AA4F-C3B5D92BE5CD}" type="presOf" srcId="{2DD2DDD1-479F-4445-8ABE-47A872A63BCF}" destId="{6A679699-3F07-7940-803C-4ADCD0067AF0}" srcOrd="0" destOrd="0" presId="urn:microsoft.com/office/officeart/2005/8/layout/hierarchy1"/>
    <dgm:cxn modelId="{821A33A5-B811-6641-B721-A8E20012DA07}" srcId="{27EDDF2D-7B30-A149-8BB8-66AF2B0D6DF2}" destId="{4B832698-2041-6A4A-BC49-D254CB9D0A2E}" srcOrd="1" destOrd="0" parTransId="{24E0E7E7-280F-FB44-90D3-FB7A93A991F3}" sibTransId="{663A68A1-E209-3645-8B1A-3BEA0F341808}"/>
    <dgm:cxn modelId="{FDBE0686-E9F9-9E40-807A-DC5AFB56A54A}" type="presOf" srcId="{461F4396-287C-A24E-8523-D7855F1BB689}" destId="{7755B61A-ACCF-3B4B-9835-0944C761D4A7}" srcOrd="0" destOrd="0" presId="urn:microsoft.com/office/officeart/2005/8/layout/hierarchy1"/>
    <dgm:cxn modelId="{29A8BDBF-580E-E341-ADC1-5579A0A6FE2B}" type="presOf" srcId="{2E5E82E7-9197-114F-B603-0BF549245503}" destId="{F2CCF813-A113-9042-95E4-B3375CC23986}" srcOrd="0" destOrd="0" presId="urn:microsoft.com/office/officeart/2005/8/layout/hierarchy1"/>
    <dgm:cxn modelId="{7C492351-0D66-9B48-AB24-4D1CAEB3690E}" type="presParOf" srcId="{474E3E41-5C67-9F45-8B12-31FBBC0C0F12}" destId="{05F30024-2907-F144-9230-56C794F051BF}" srcOrd="0" destOrd="0" presId="urn:microsoft.com/office/officeart/2005/8/layout/hierarchy1"/>
    <dgm:cxn modelId="{081AA6D0-C791-2A45-95BB-F30BD0D1E713}" type="presParOf" srcId="{05F30024-2907-F144-9230-56C794F051BF}" destId="{E42D6D77-F974-DE47-BD70-FF1A613A8020}" srcOrd="0" destOrd="0" presId="urn:microsoft.com/office/officeart/2005/8/layout/hierarchy1"/>
    <dgm:cxn modelId="{BE673827-FEA7-994A-9026-D3FFF2603D29}" type="presParOf" srcId="{E42D6D77-F974-DE47-BD70-FF1A613A8020}" destId="{6EF2E621-611A-4D40-BE91-FF45C37D2D00}" srcOrd="0" destOrd="0" presId="urn:microsoft.com/office/officeart/2005/8/layout/hierarchy1"/>
    <dgm:cxn modelId="{A62A8C46-79B2-5B42-B968-65D1C9BADC1D}" type="presParOf" srcId="{E42D6D77-F974-DE47-BD70-FF1A613A8020}" destId="{13F27474-6A41-5749-8B8D-769667007C89}" srcOrd="1" destOrd="0" presId="urn:microsoft.com/office/officeart/2005/8/layout/hierarchy1"/>
    <dgm:cxn modelId="{C117FAA3-3070-4648-B7EA-5E7B04F16F09}" type="presParOf" srcId="{05F30024-2907-F144-9230-56C794F051BF}" destId="{7BF6FEA6-BEF6-7745-8A36-8EBD177C8980}" srcOrd="1" destOrd="0" presId="urn:microsoft.com/office/officeart/2005/8/layout/hierarchy1"/>
    <dgm:cxn modelId="{2B59F946-CC71-9648-BFC6-09FD0A211AE2}" type="presParOf" srcId="{7BF6FEA6-BEF6-7745-8A36-8EBD177C8980}" destId="{CAFA52FF-ECEF-6F40-AC77-7D265A5F59FE}" srcOrd="0" destOrd="0" presId="urn:microsoft.com/office/officeart/2005/8/layout/hierarchy1"/>
    <dgm:cxn modelId="{8C249E28-952E-3A43-AB5E-F35185C08C59}" type="presParOf" srcId="{7BF6FEA6-BEF6-7745-8A36-8EBD177C8980}" destId="{C7CE0121-1361-A144-9614-D1E2BB41CFD4}" srcOrd="1" destOrd="0" presId="urn:microsoft.com/office/officeart/2005/8/layout/hierarchy1"/>
    <dgm:cxn modelId="{11A8C543-976A-6B4E-971F-BD601643C905}" type="presParOf" srcId="{C7CE0121-1361-A144-9614-D1E2BB41CFD4}" destId="{FE17DA22-148B-D84D-B8E6-B1725E32D8D2}" srcOrd="0" destOrd="0" presId="urn:microsoft.com/office/officeart/2005/8/layout/hierarchy1"/>
    <dgm:cxn modelId="{F4526331-DC31-2545-A868-C5E62BF9FBD3}" type="presParOf" srcId="{FE17DA22-148B-D84D-B8E6-B1725E32D8D2}" destId="{7B059F4E-2F24-3546-A9B0-7F4E0D23F707}" srcOrd="0" destOrd="0" presId="urn:microsoft.com/office/officeart/2005/8/layout/hierarchy1"/>
    <dgm:cxn modelId="{72012D9C-DA7F-EE40-932E-C14C562B40FC}" type="presParOf" srcId="{FE17DA22-148B-D84D-B8E6-B1725E32D8D2}" destId="{83125ECD-B26F-4A41-BCB8-F8D789B3ED3F}" srcOrd="1" destOrd="0" presId="urn:microsoft.com/office/officeart/2005/8/layout/hierarchy1"/>
    <dgm:cxn modelId="{9FE0372A-BEFB-2848-80FC-08808AF43166}" type="presParOf" srcId="{C7CE0121-1361-A144-9614-D1E2BB41CFD4}" destId="{1FCB5506-B7B6-DF40-ADE5-2BC9CC8DE343}" srcOrd="1" destOrd="0" presId="urn:microsoft.com/office/officeart/2005/8/layout/hierarchy1"/>
    <dgm:cxn modelId="{84F3778C-7BCA-8A41-9A91-6B6A0B6EAD43}" type="presParOf" srcId="{1FCB5506-B7B6-DF40-ADE5-2BC9CC8DE343}" destId="{9328A9B5-B944-E447-9A1F-C38535EE74C1}" srcOrd="0" destOrd="0" presId="urn:microsoft.com/office/officeart/2005/8/layout/hierarchy1"/>
    <dgm:cxn modelId="{6823872C-F04F-134B-B2B0-B433C4837F09}" type="presParOf" srcId="{1FCB5506-B7B6-DF40-ADE5-2BC9CC8DE343}" destId="{76D8B0F8-8A81-BA4A-AEF1-3C309959EC44}" srcOrd="1" destOrd="0" presId="urn:microsoft.com/office/officeart/2005/8/layout/hierarchy1"/>
    <dgm:cxn modelId="{39A82344-EEA1-6145-8F19-BB8ABD57FEB3}" type="presParOf" srcId="{76D8B0F8-8A81-BA4A-AEF1-3C309959EC44}" destId="{BFD076A1-D123-C840-959F-D24C6F0158A1}" srcOrd="0" destOrd="0" presId="urn:microsoft.com/office/officeart/2005/8/layout/hierarchy1"/>
    <dgm:cxn modelId="{EA49DBA4-1AC2-734A-85B3-4927D48DF4E1}" type="presParOf" srcId="{BFD076A1-D123-C840-959F-D24C6F0158A1}" destId="{A8EE742B-12FE-EB42-BA57-3D913BB4C9CC}" srcOrd="0" destOrd="0" presId="urn:microsoft.com/office/officeart/2005/8/layout/hierarchy1"/>
    <dgm:cxn modelId="{A69460B9-5DBA-C14C-86F7-A745F7767393}" type="presParOf" srcId="{BFD076A1-D123-C840-959F-D24C6F0158A1}" destId="{A46BD0B5-1D82-3949-A7E2-538836828850}" srcOrd="1" destOrd="0" presId="urn:microsoft.com/office/officeart/2005/8/layout/hierarchy1"/>
    <dgm:cxn modelId="{BEAABEAC-D807-4140-A547-D1822E0C56C6}" type="presParOf" srcId="{76D8B0F8-8A81-BA4A-AEF1-3C309959EC44}" destId="{D604C7FD-8A72-A946-9E66-E43BED1B8729}" srcOrd="1" destOrd="0" presId="urn:microsoft.com/office/officeart/2005/8/layout/hierarchy1"/>
    <dgm:cxn modelId="{00B9BC91-0B73-D945-8E2B-D45A982F1697}" type="presParOf" srcId="{1FCB5506-B7B6-DF40-ADE5-2BC9CC8DE343}" destId="{FF5CD3B5-3CB7-B745-953F-838CB23AB120}" srcOrd="2" destOrd="0" presId="urn:microsoft.com/office/officeart/2005/8/layout/hierarchy1"/>
    <dgm:cxn modelId="{F3006355-364B-ED45-981A-ED662197119B}" type="presParOf" srcId="{1FCB5506-B7B6-DF40-ADE5-2BC9CC8DE343}" destId="{FE488E56-C04A-EC4C-8E08-D60D37823FA5}" srcOrd="3" destOrd="0" presId="urn:microsoft.com/office/officeart/2005/8/layout/hierarchy1"/>
    <dgm:cxn modelId="{1FB59727-265F-B940-880E-61C5B10DA572}" type="presParOf" srcId="{FE488E56-C04A-EC4C-8E08-D60D37823FA5}" destId="{72C0E7E9-5B4D-514D-A8A9-2D1C4013365D}" srcOrd="0" destOrd="0" presId="urn:microsoft.com/office/officeart/2005/8/layout/hierarchy1"/>
    <dgm:cxn modelId="{C6626133-B3C4-A248-AF2B-0C0CA8B7E7E5}" type="presParOf" srcId="{72C0E7E9-5B4D-514D-A8A9-2D1C4013365D}" destId="{B151E375-95CC-9342-B21A-51BAA256C3DE}" srcOrd="0" destOrd="0" presId="urn:microsoft.com/office/officeart/2005/8/layout/hierarchy1"/>
    <dgm:cxn modelId="{3D5D0195-775B-0E40-B8BE-A3D118C628B9}" type="presParOf" srcId="{72C0E7E9-5B4D-514D-A8A9-2D1C4013365D}" destId="{BD5B0A90-3849-444E-ADA5-F410D4E94A8D}" srcOrd="1" destOrd="0" presId="urn:microsoft.com/office/officeart/2005/8/layout/hierarchy1"/>
    <dgm:cxn modelId="{A4FC29CF-B948-0941-90E4-41D3653C411D}" type="presParOf" srcId="{FE488E56-C04A-EC4C-8E08-D60D37823FA5}" destId="{ACF58302-881B-2149-B5EC-DBA0C2AF63F5}" srcOrd="1" destOrd="0" presId="urn:microsoft.com/office/officeart/2005/8/layout/hierarchy1"/>
    <dgm:cxn modelId="{057BA0B6-902C-1044-9D0E-F4C4826761C7}" type="presParOf" srcId="{1FCB5506-B7B6-DF40-ADE5-2BC9CC8DE343}" destId="{5C9BC220-E0CD-7944-8E7C-6735777348DF}" srcOrd="4" destOrd="0" presId="urn:microsoft.com/office/officeart/2005/8/layout/hierarchy1"/>
    <dgm:cxn modelId="{0A82D0B9-707D-5A41-B949-A2898CC509BB}" type="presParOf" srcId="{1FCB5506-B7B6-DF40-ADE5-2BC9CC8DE343}" destId="{6487CDC9-9721-DD45-88FF-325AB59AC7CE}" srcOrd="5" destOrd="0" presId="urn:microsoft.com/office/officeart/2005/8/layout/hierarchy1"/>
    <dgm:cxn modelId="{5F5AF609-BC64-5C44-BA70-44A733E2AC1B}" type="presParOf" srcId="{6487CDC9-9721-DD45-88FF-325AB59AC7CE}" destId="{16D91FBE-E2AC-5148-B8B8-53104EDBAF3B}" srcOrd="0" destOrd="0" presId="urn:microsoft.com/office/officeart/2005/8/layout/hierarchy1"/>
    <dgm:cxn modelId="{502503FB-9E37-D44C-AF88-C7A071DBC64F}" type="presParOf" srcId="{16D91FBE-E2AC-5148-B8B8-53104EDBAF3B}" destId="{69B0791E-A555-8145-AD2A-8A900AE55C6F}" srcOrd="0" destOrd="0" presId="urn:microsoft.com/office/officeart/2005/8/layout/hierarchy1"/>
    <dgm:cxn modelId="{03927290-DAC7-DA49-809C-884D44F1C32D}" type="presParOf" srcId="{16D91FBE-E2AC-5148-B8B8-53104EDBAF3B}" destId="{BDB30F8D-8C0E-5A46-B040-CB1E988A599A}" srcOrd="1" destOrd="0" presId="urn:microsoft.com/office/officeart/2005/8/layout/hierarchy1"/>
    <dgm:cxn modelId="{2DD7A383-B1A9-9548-98E3-B0B2D5EE3B0D}" type="presParOf" srcId="{6487CDC9-9721-DD45-88FF-325AB59AC7CE}" destId="{AFC2F99C-A76D-914E-8B50-04C0D75EB5F4}" srcOrd="1" destOrd="0" presId="urn:microsoft.com/office/officeart/2005/8/layout/hierarchy1"/>
    <dgm:cxn modelId="{2E049E96-C956-D445-9FB1-7A9A04A9192D}" type="presParOf" srcId="{7BF6FEA6-BEF6-7745-8A36-8EBD177C8980}" destId="{4ED65854-C409-E34B-A7AA-3C9B3EFD122F}" srcOrd="2" destOrd="0" presId="urn:microsoft.com/office/officeart/2005/8/layout/hierarchy1"/>
    <dgm:cxn modelId="{9BAF228A-417A-7242-83A1-3B137C261D63}" type="presParOf" srcId="{7BF6FEA6-BEF6-7745-8A36-8EBD177C8980}" destId="{B12ED547-A823-3146-B9C6-13E706BFC939}" srcOrd="3" destOrd="0" presId="urn:microsoft.com/office/officeart/2005/8/layout/hierarchy1"/>
    <dgm:cxn modelId="{C323FDFC-1FD9-DE4D-AEF5-A887BB56D845}" type="presParOf" srcId="{B12ED547-A823-3146-B9C6-13E706BFC939}" destId="{12D97BE3-AFE9-8843-8265-6F75DA35BD75}" srcOrd="0" destOrd="0" presId="urn:microsoft.com/office/officeart/2005/8/layout/hierarchy1"/>
    <dgm:cxn modelId="{967CA41A-F90C-EC43-AE45-8EADCB1DA278}" type="presParOf" srcId="{12D97BE3-AFE9-8843-8265-6F75DA35BD75}" destId="{D8C9CF62-9ABA-404F-95EC-0D8F80A26FD3}" srcOrd="0" destOrd="0" presId="urn:microsoft.com/office/officeart/2005/8/layout/hierarchy1"/>
    <dgm:cxn modelId="{56DD511A-EB7A-DE41-8B4F-A5BA4AA3CAAC}" type="presParOf" srcId="{12D97BE3-AFE9-8843-8265-6F75DA35BD75}" destId="{227CFA34-848D-9047-8968-A010C4287F54}" srcOrd="1" destOrd="0" presId="urn:microsoft.com/office/officeart/2005/8/layout/hierarchy1"/>
    <dgm:cxn modelId="{BCD8D03B-7040-DE46-A4B3-B75A97CCA8F6}" type="presParOf" srcId="{B12ED547-A823-3146-B9C6-13E706BFC939}" destId="{E5AD3015-0A44-B248-9CB2-DF51C66040DC}" srcOrd="1" destOrd="0" presId="urn:microsoft.com/office/officeart/2005/8/layout/hierarchy1"/>
    <dgm:cxn modelId="{7868D54F-B92D-D24D-906A-7208FFD3517C}" type="presParOf" srcId="{E5AD3015-0A44-B248-9CB2-DF51C66040DC}" destId="{5D55F867-6D5E-EF4B-9B7A-688059B49870}" srcOrd="0" destOrd="0" presId="urn:microsoft.com/office/officeart/2005/8/layout/hierarchy1"/>
    <dgm:cxn modelId="{457EC19A-1F14-484B-9D00-AED161E0105C}" type="presParOf" srcId="{E5AD3015-0A44-B248-9CB2-DF51C66040DC}" destId="{234CD201-8B8A-5949-98DD-98F04C786D1D}" srcOrd="1" destOrd="0" presId="urn:microsoft.com/office/officeart/2005/8/layout/hierarchy1"/>
    <dgm:cxn modelId="{001A0D35-1F54-2347-8EF7-021A55324E97}" type="presParOf" srcId="{234CD201-8B8A-5949-98DD-98F04C786D1D}" destId="{EC2D7B26-9E3B-E048-88B0-F17B733DDB8A}" srcOrd="0" destOrd="0" presId="urn:microsoft.com/office/officeart/2005/8/layout/hierarchy1"/>
    <dgm:cxn modelId="{15CBE0D2-20FB-3248-BD55-D8952F2B9038}" type="presParOf" srcId="{EC2D7B26-9E3B-E048-88B0-F17B733DDB8A}" destId="{350DAF58-85CF-CF40-A20A-15A7C32C0114}" srcOrd="0" destOrd="0" presId="urn:microsoft.com/office/officeart/2005/8/layout/hierarchy1"/>
    <dgm:cxn modelId="{26B26AFB-E4E6-3A42-B85D-8F2EE08B0DA9}" type="presParOf" srcId="{EC2D7B26-9E3B-E048-88B0-F17B733DDB8A}" destId="{E6CF0EBE-B8E2-5448-89F3-006A3CA05B56}" srcOrd="1" destOrd="0" presId="urn:microsoft.com/office/officeart/2005/8/layout/hierarchy1"/>
    <dgm:cxn modelId="{33541154-DE5D-9A46-B11F-11B3282B4B89}" type="presParOf" srcId="{234CD201-8B8A-5949-98DD-98F04C786D1D}" destId="{E9A906EA-C915-7C4E-B94E-850CB5871F4E}" srcOrd="1" destOrd="0" presId="urn:microsoft.com/office/officeart/2005/8/layout/hierarchy1"/>
    <dgm:cxn modelId="{CDA6B059-D4CB-FF4F-AA7C-95935038FDBD}" type="presParOf" srcId="{E9A906EA-C915-7C4E-B94E-850CB5871F4E}" destId="{5A4E59B9-FA70-2041-AF0A-CA5CB1F2B564}" srcOrd="0" destOrd="0" presId="urn:microsoft.com/office/officeart/2005/8/layout/hierarchy1"/>
    <dgm:cxn modelId="{33102084-5F32-6D4D-9C81-2FCE0B66D76F}" type="presParOf" srcId="{E9A906EA-C915-7C4E-B94E-850CB5871F4E}" destId="{209543C3-F9AC-B843-857F-7DB1CC810D81}" srcOrd="1" destOrd="0" presId="urn:microsoft.com/office/officeart/2005/8/layout/hierarchy1"/>
    <dgm:cxn modelId="{2D6739A1-83E0-484E-90D0-ECD78A3B64DE}" type="presParOf" srcId="{209543C3-F9AC-B843-857F-7DB1CC810D81}" destId="{A717DC70-54AE-7740-A764-7CB00D932252}" srcOrd="0" destOrd="0" presId="urn:microsoft.com/office/officeart/2005/8/layout/hierarchy1"/>
    <dgm:cxn modelId="{60F640FB-85C5-6343-92B3-C0306BF60828}" type="presParOf" srcId="{A717DC70-54AE-7740-A764-7CB00D932252}" destId="{D7BFDB2F-B247-D14F-8E1B-B66CDCADB86F}" srcOrd="0" destOrd="0" presId="urn:microsoft.com/office/officeart/2005/8/layout/hierarchy1"/>
    <dgm:cxn modelId="{A5ACAF61-23F7-C541-9939-09F23BB0375C}" type="presParOf" srcId="{A717DC70-54AE-7740-A764-7CB00D932252}" destId="{A0115893-6A93-B449-B200-FC3286199E3D}" srcOrd="1" destOrd="0" presId="urn:microsoft.com/office/officeart/2005/8/layout/hierarchy1"/>
    <dgm:cxn modelId="{C9F11E50-FF70-A84D-8526-8F0FB5EACF1D}" type="presParOf" srcId="{209543C3-F9AC-B843-857F-7DB1CC810D81}" destId="{93AD3A14-FE95-E443-9129-4AD5573FC0A1}" srcOrd="1" destOrd="0" presId="urn:microsoft.com/office/officeart/2005/8/layout/hierarchy1"/>
    <dgm:cxn modelId="{124412C8-5F30-2F47-B2A4-3D574D653B06}" type="presParOf" srcId="{E9A906EA-C915-7C4E-B94E-850CB5871F4E}" destId="{C08E5967-6C13-0145-9F87-89903FFFFC16}" srcOrd="2" destOrd="0" presId="urn:microsoft.com/office/officeart/2005/8/layout/hierarchy1"/>
    <dgm:cxn modelId="{E9F88C52-2D08-D641-9E5D-01C697384EE6}" type="presParOf" srcId="{E9A906EA-C915-7C4E-B94E-850CB5871F4E}" destId="{C2C8395C-C566-594B-BBD5-B39B4ED2EFE3}" srcOrd="3" destOrd="0" presId="urn:microsoft.com/office/officeart/2005/8/layout/hierarchy1"/>
    <dgm:cxn modelId="{22193A2B-3798-A640-8886-35E0BDBCEA27}" type="presParOf" srcId="{C2C8395C-C566-594B-BBD5-B39B4ED2EFE3}" destId="{AB24F7F9-7469-6242-924E-4D66C54EB0DC}" srcOrd="0" destOrd="0" presId="urn:microsoft.com/office/officeart/2005/8/layout/hierarchy1"/>
    <dgm:cxn modelId="{54A595A1-D47C-8E4B-9C82-CCB3E6AB5349}" type="presParOf" srcId="{AB24F7F9-7469-6242-924E-4D66C54EB0DC}" destId="{38AD9A4C-9AF6-CB4D-83A1-5140C50D19AC}" srcOrd="0" destOrd="0" presId="urn:microsoft.com/office/officeart/2005/8/layout/hierarchy1"/>
    <dgm:cxn modelId="{56D7D141-C6AD-E84D-81E6-A8C5A58D2645}" type="presParOf" srcId="{AB24F7F9-7469-6242-924E-4D66C54EB0DC}" destId="{A1B2A916-F054-CB43-83FD-15CC3AA2BE75}" srcOrd="1" destOrd="0" presId="urn:microsoft.com/office/officeart/2005/8/layout/hierarchy1"/>
    <dgm:cxn modelId="{8EBFF5A9-0EB5-864C-B3D9-8D34531D5656}" type="presParOf" srcId="{C2C8395C-C566-594B-BBD5-B39B4ED2EFE3}" destId="{0D46495A-FF78-1A41-8CF5-00FD765F8BAF}" srcOrd="1" destOrd="0" presId="urn:microsoft.com/office/officeart/2005/8/layout/hierarchy1"/>
    <dgm:cxn modelId="{E2022C9B-2A8B-7640-A88F-BA308220842B}" type="presParOf" srcId="{E9A906EA-C915-7C4E-B94E-850CB5871F4E}" destId="{DF064B86-E02D-C645-8798-F86F25A36C50}" srcOrd="4" destOrd="0" presId="urn:microsoft.com/office/officeart/2005/8/layout/hierarchy1"/>
    <dgm:cxn modelId="{DEB95372-5E2C-6449-8314-266CE5AB0523}" type="presParOf" srcId="{E9A906EA-C915-7C4E-B94E-850CB5871F4E}" destId="{16CCE5A5-28EF-2B40-AF15-5BDA0762ECFA}" srcOrd="5" destOrd="0" presId="urn:microsoft.com/office/officeart/2005/8/layout/hierarchy1"/>
    <dgm:cxn modelId="{085E77D8-EEF3-6940-878F-F7E931DB0288}" type="presParOf" srcId="{16CCE5A5-28EF-2B40-AF15-5BDA0762ECFA}" destId="{762F4C68-9E77-5249-AF15-D6FDE1F8AC80}" srcOrd="0" destOrd="0" presId="urn:microsoft.com/office/officeart/2005/8/layout/hierarchy1"/>
    <dgm:cxn modelId="{8C8E691F-1A5A-4E41-B8DC-C455803BCC4F}" type="presParOf" srcId="{762F4C68-9E77-5249-AF15-D6FDE1F8AC80}" destId="{FF112F97-217D-7148-B821-D87F6CFDB5A4}" srcOrd="0" destOrd="0" presId="urn:microsoft.com/office/officeart/2005/8/layout/hierarchy1"/>
    <dgm:cxn modelId="{29E2CC35-3D44-CA4B-9F26-286ECF5B71C1}" type="presParOf" srcId="{762F4C68-9E77-5249-AF15-D6FDE1F8AC80}" destId="{7C1C196A-793F-E941-AFC8-97CE5C3D11F1}" srcOrd="1" destOrd="0" presId="urn:microsoft.com/office/officeart/2005/8/layout/hierarchy1"/>
    <dgm:cxn modelId="{223A463A-A33C-864E-9C35-063B8F98204B}" type="presParOf" srcId="{16CCE5A5-28EF-2B40-AF15-5BDA0762ECFA}" destId="{3DC7E72B-22E2-2C4E-89A8-1841701F3C4C}" srcOrd="1" destOrd="0" presId="urn:microsoft.com/office/officeart/2005/8/layout/hierarchy1"/>
    <dgm:cxn modelId="{EDA4225E-EBCE-BA48-9B9A-D5CBED923E1F}" type="presParOf" srcId="{E5AD3015-0A44-B248-9CB2-DF51C66040DC}" destId="{51960901-754C-124C-80B8-BC70A80268FF}" srcOrd="2" destOrd="0" presId="urn:microsoft.com/office/officeart/2005/8/layout/hierarchy1"/>
    <dgm:cxn modelId="{13AE374D-3CC1-F343-9BAA-0C7C4B7B6A07}" type="presParOf" srcId="{E5AD3015-0A44-B248-9CB2-DF51C66040DC}" destId="{38D48FCD-E4A7-E049-8B1D-1F0AEBBC9CB6}" srcOrd="3" destOrd="0" presId="urn:microsoft.com/office/officeart/2005/8/layout/hierarchy1"/>
    <dgm:cxn modelId="{053899FC-55A8-724C-A757-7F2BE4999503}" type="presParOf" srcId="{38D48FCD-E4A7-E049-8B1D-1F0AEBBC9CB6}" destId="{EF2B93AB-6800-2E4D-B6C1-19AF9512654C}" srcOrd="0" destOrd="0" presId="urn:microsoft.com/office/officeart/2005/8/layout/hierarchy1"/>
    <dgm:cxn modelId="{8DA333A5-B3C7-2F40-B748-5F271BC09C90}" type="presParOf" srcId="{EF2B93AB-6800-2E4D-B6C1-19AF9512654C}" destId="{0343A799-538F-8743-A136-6C6C9C97A504}" srcOrd="0" destOrd="0" presId="urn:microsoft.com/office/officeart/2005/8/layout/hierarchy1"/>
    <dgm:cxn modelId="{BAAF7A7F-9F35-6546-A7B5-8C301C55F152}" type="presParOf" srcId="{EF2B93AB-6800-2E4D-B6C1-19AF9512654C}" destId="{89A64CD7-9DA9-F448-8E53-98C66E7AEAC7}" srcOrd="1" destOrd="0" presId="urn:microsoft.com/office/officeart/2005/8/layout/hierarchy1"/>
    <dgm:cxn modelId="{9C71B00B-926A-E84F-A8ED-54514FEBAE11}" type="presParOf" srcId="{38D48FCD-E4A7-E049-8B1D-1F0AEBBC9CB6}" destId="{AF3A212F-DB3C-FF4E-9414-23AACC4829B2}" srcOrd="1" destOrd="0" presId="urn:microsoft.com/office/officeart/2005/8/layout/hierarchy1"/>
    <dgm:cxn modelId="{9EF8B321-D846-0A45-B505-A7BA02B25BF4}" type="presParOf" srcId="{AF3A212F-DB3C-FF4E-9414-23AACC4829B2}" destId="{7755B61A-ACCF-3B4B-9835-0944C761D4A7}" srcOrd="0" destOrd="0" presId="urn:microsoft.com/office/officeart/2005/8/layout/hierarchy1"/>
    <dgm:cxn modelId="{371C29D3-A18E-1945-946C-B47FF0CC92E9}" type="presParOf" srcId="{AF3A212F-DB3C-FF4E-9414-23AACC4829B2}" destId="{8D92B6FB-754F-FA46-BBDA-51AFA2FA2FB4}" srcOrd="1" destOrd="0" presId="urn:microsoft.com/office/officeart/2005/8/layout/hierarchy1"/>
    <dgm:cxn modelId="{E5C3318D-1C95-6F4D-A223-C25993186113}" type="presParOf" srcId="{8D92B6FB-754F-FA46-BBDA-51AFA2FA2FB4}" destId="{5A1EA451-18F3-BF40-BC95-A1FB8FFEB271}" srcOrd="0" destOrd="0" presId="urn:microsoft.com/office/officeart/2005/8/layout/hierarchy1"/>
    <dgm:cxn modelId="{14EB7E0A-9C27-6B4C-A916-42ED2135FAC8}" type="presParOf" srcId="{5A1EA451-18F3-BF40-BC95-A1FB8FFEB271}" destId="{919A7953-9816-374C-AF28-5F291B04749D}" srcOrd="0" destOrd="0" presId="urn:microsoft.com/office/officeart/2005/8/layout/hierarchy1"/>
    <dgm:cxn modelId="{99476347-3F79-D84C-90D8-99FB39BC594C}" type="presParOf" srcId="{5A1EA451-18F3-BF40-BC95-A1FB8FFEB271}" destId="{7F2F2456-F0A3-AB47-8BB8-1F1515365344}" srcOrd="1" destOrd="0" presId="urn:microsoft.com/office/officeart/2005/8/layout/hierarchy1"/>
    <dgm:cxn modelId="{3200D962-F63D-714C-865D-4355854A9E5A}" type="presParOf" srcId="{8D92B6FB-754F-FA46-BBDA-51AFA2FA2FB4}" destId="{C7687877-5E94-CF4A-B791-E8CD4516839A}" srcOrd="1" destOrd="0" presId="urn:microsoft.com/office/officeart/2005/8/layout/hierarchy1"/>
    <dgm:cxn modelId="{BC0DAF58-D1BF-9E48-A69D-18DABAFC6C26}" type="presParOf" srcId="{E5AD3015-0A44-B248-9CB2-DF51C66040DC}" destId="{8C149610-163C-C143-9CAE-FB9B351552AF}" srcOrd="4" destOrd="0" presId="urn:microsoft.com/office/officeart/2005/8/layout/hierarchy1"/>
    <dgm:cxn modelId="{2E13898F-5341-F943-BFFE-D60F5539160F}" type="presParOf" srcId="{E5AD3015-0A44-B248-9CB2-DF51C66040DC}" destId="{DF5A5167-1BCF-FB43-A3F5-6BB22AAE1C5D}" srcOrd="5" destOrd="0" presId="urn:microsoft.com/office/officeart/2005/8/layout/hierarchy1"/>
    <dgm:cxn modelId="{21AEF99D-29E2-5F42-BA95-0D954ADB2374}" type="presParOf" srcId="{DF5A5167-1BCF-FB43-A3F5-6BB22AAE1C5D}" destId="{6AC86CFE-7E32-C640-A1FC-2CC07DE14223}" srcOrd="0" destOrd="0" presId="urn:microsoft.com/office/officeart/2005/8/layout/hierarchy1"/>
    <dgm:cxn modelId="{57A1A25F-F85C-1942-84C7-5DA9F2E53226}" type="presParOf" srcId="{6AC86CFE-7E32-C640-A1FC-2CC07DE14223}" destId="{1710EAC5-4AAF-0848-8448-B4587F599648}" srcOrd="0" destOrd="0" presId="urn:microsoft.com/office/officeart/2005/8/layout/hierarchy1"/>
    <dgm:cxn modelId="{D87DE701-4460-A648-BDD0-B8EF4A9ED8F5}" type="presParOf" srcId="{6AC86CFE-7E32-C640-A1FC-2CC07DE14223}" destId="{13ECA865-FAD1-D245-903D-FAC7A9DF3B4E}" srcOrd="1" destOrd="0" presId="urn:microsoft.com/office/officeart/2005/8/layout/hierarchy1"/>
    <dgm:cxn modelId="{2B05D468-2C19-FC4D-B52E-A3BBFD685265}" type="presParOf" srcId="{DF5A5167-1BCF-FB43-A3F5-6BB22AAE1C5D}" destId="{1C25088A-B7B1-2C45-9B1E-6B4C3875015F}" srcOrd="1" destOrd="0" presId="urn:microsoft.com/office/officeart/2005/8/layout/hierarchy1"/>
    <dgm:cxn modelId="{E33FB222-812C-F54F-AF36-3007AA6E44DB}" type="presParOf" srcId="{1C25088A-B7B1-2C45-9B1E-6B4C3875015F}" destId="{CCE81858-816F-0F4E-96AF-9709E190E523}" srcOrd="0" destOrd="0" presId="urn:microsoft.com/office/officeart/2005/8/layout/hierarchy1"/>
    <dgm:cxn modelId="{E274EA4D-0020-9648-B5A2-79F6521816C9}" type="presParOf" srcId="{1C25088A-B7B1-2C45-9B1E-6B4C3875015F}" destId="{C118FA45-4D3B-534D-9009-8E44E076FB93}" srcOrd="1" destOrd="0" presId="urn:microsoft.com/office/officeart/2005/8/layout/hierarchy1"/>
    <dgm:cxn modelId="{41229D0A-A4DA-3140-B754-9EE509B762E7}" type="presParOf" srcId="{C118FA45-4D3B-534D-9009-8E44E076FB93}" destId="{A471FBA3-33F2-8B40-B2F3-DE9F70A4DBD7}" srcOrd="0" destOrd="0" presId="urn:microsoft.com/office/officeart/2005/8/layout/hierarchy1"/>
    <dgm:cxn modelId="{DC8FE49F-65B4-5346-9326-1266783E4236}" type="presParOf" srcId="{A471FBA3-33F2-8B40-B2F3-DE9F70A4DBD7}" destId="{A99151C4-BDBD-9040-882B-3AA81A374353}" srcOrd="0" destOrd="0" presId="urn:microsoft.com/office/officeart/2005/8/layout/hierarchy1"/>
    <dgm:cxn modelId="{65EE1EE1-69D6-AA4F-8FBC-BA189C46C4BF}" type="presParOf" srcId="{A471FBA3-33F2-8B40-B2F3-DE9F70A4DBD7}" destId="{F1907159-600F-BF4E-AD09-F690F0E529F0}" srcOrd="1" destOrd="0" presId="urn:microsoft.com/office/officeart/2005/8/layout/hierarchy1"/>
    <dgm:cxn modelId="{D82D7761-9F57-7C43-A770-2294CF14C7BB}" type="presParOf" srcId="{C118FA45-4D3B-534D-9009-8E44E076FB93}" destId="{B4A2EE52-6640-084E-BF02-CC65D3B4F84E}" srcOrd="1" destOrd="0" presId="urn:microsoft.com/office/officeart/2005/8/layout/hierarchy1"/>
    <dgm:cxn modelId="{FF4181AD-E282-4346-A266-5B987DF81F80}" type="presParOf" srcId="{1C25088A-B7B1-2C45-9B1E-6B4C3875015F}" destId="{24368741-A26E-BE4C-905B-93BB5B4C12AC}" srcOrd="2" destOrd="0" presId="urn:microsoft.com/office/officeart/2005/8/layout/hierarchy1"/>
    <dgm:cxn modelId="{52B49945-FE26-EA4E-B37C-702EA9162B35}" type="presParOf" srcId="{1C25088A-B7B1-2C45-9B1E-6B4C3875015F}" destId="{F3067725-8E85-3941-882D-32B040A5DFF2}" srcOrd="3" destOrd="0" presId="urn:microsoft.com/office/officeart/2005/8/layout/hierarchy1"/>
    <dgm:cxn modelId="{6CDF08D1-677D-D548-A8DC-CF39E5ECC753}" type="presParOf" srcId="{F3067725-8E85-3941-882D-32B040A5DFF2}" destId="{B7760AF1-3126-3A48-90E9-D4DCAA4E0A2D}" srcOrd="0" destOrd="0" presId="urn:microsoft.com/office/officeart/2005/8/layout/hierarchy1"/>
    <dgm:cxn modelId="{84939A79-D5D5-0F4E-AEE4-4185F7FA6EF6}" type="presParOf" srcId="{B7760AF1-3126-3A48-90E9-D4DCAA4E0A2D}" destId="{08134D51-3D7A-F348-BD2A-D0D918D185C0}" srcOrd="0" destOrd="0" presId="urn:microsoft.com/office/officeart/2005/8/layout/hierarchy1"/>
    <dgm:cxn modelId="{DCD9B8A1-8201-2446-A8F5-7FA68BBC0700}" type="presParOf" srcId="{B7760AF1-3126-3A48-90E9-D4DCAA4E0A2D}" destId="{6A679699-3F07-7940-803C-4ADCD0067AF0}" srcOrd="1" destOrd="0" presId="urn:microsoft.com/office/officeart/2005/8/layout/hierarchy1"/>
    <dgm:cxn modelId="{7005179B-CFC7-DF45-84D3-54EACCC7431C}" type="presParOf" srcId="{F3067725-8E85-3941-882D-32B040A5DFF2}" destId="{102DD468-9441-0047-A890-E704F7F45FA7}" srcOrd="1" destOrd="0" presId="urn:microsoft.com/office/officeart/2005/8/layout/hierarchy1"/>
    <dgm:cxn modelId="{FA720319-9AB0-6A48-9F96-C63004430293}" type="presParOf" srcId="{E5AD3015-0A44-B248-9CB2-DF51C66040DC}" destId="{26C84D0C-B42F-1143-BDB0-A6C355AC351F}" srcOrd="6" destOrd="0" presId="urn:microsoft.com/office/officeart/2005/8/layout/hierarchy1"/>
    <dgm:cxn modelId="{17BC2A9C-9BE2-3D43-8177-69D6710DC353}" type="presParOf" srcId="{E5AD3015-0A44-B248-9CB2-DF51C66040DC}" destId="{8A6D3045-006F-B049-8A28-4E578573F41D}" srcOrd="7" destOrd="0" presId="urn:microsoft.com/office/officeart/2005/8/layout/hierarchy1"/>
    <dgm:cxn modelId="{648D0481-224A-994D-A377-945AB7B5D687}" type="presParOf" srcId="{8A6D3045-006F-B049-8A28-4E578573F41D}" destId="{4D39FB2A-3C29-F346-B9A1-F1C03099B4F9}" srcOrd="0" destOrd="0" presId="urn:microsoft.com/office/officeart/2005/8/layout/hierarchy1"/>
    <dgm:cxn modelId="{F8B9E288-88AE-024F-A6DC-4A319D300AD2}" type="presParOf" srcId="{4D39FB2A-3C29-F346-B9A1-F1C03099B4F9}" destId="{9297245D-7F72-AD45-87F2-2040C2CE6BE8}" srcOrd="0" destOrd="0" presId="urn:microsoft.com/office/officeart/2005/8/layout/hierarchy1"/>
    <dgm:cxn modelId="{55FDBA6E-5AE2-F141-A36A-459A3D389BFC}" type="presParOf" srcId="{4D39FB2A-3C29-F346-B9A1-F1C03099B4F9}" destId="{C18B716F-57D1-5D40-92B1-5D8947EE8D3C}" srcOrd="1" destOrd="0" presId="urn:microsoft.com/office/officeart/2005/8/layout/hierarchy1"/>
    <dgm:cxn modelId="{3706ED87-BCE5-1749-9FE7-DC90792A1B5B}" type="presParOf" srcId="{8A6D3045-006F-B049-8A28-4E578573F41D}" destId="{9F97992B-5A61-3745-B2EB-C5C037B1CB3D}" srcOrd="1" destOrd="0" presId="urn:microsoft.com/office/officeart/2005/8/layout/hierarchy1"/>
    <dgm:cxn modelId="{37715633-32AE-D44D-AE4A-01DB7E409E65}" type="presParOf" srcId="{9F97992B-5A61-3745-B2EB-C5C037B1CB3D}" destId="{3A981401-711B-9E43-86A0-602259CBEAD2}" srcOrd="0" destOrd="0" presId="urn:microsoft.com/office/officeart/2005/8/layout/hierarchy1"/>
    <dgm:cxn modelId="{5092078C-C054-D943-9040-BB236CB47188}" type="presParOf" srcId="{9F97992B-5A61-3745-B2EB-C5C037B1CB3D}" destId="{11E44A2E-AABE-8746-B3F6-3CB06CAD0686}" srcOrd="1" destOrd="0" presId="urn:microsoft.com/office/officeart/2005/8/layout/hierarchy1"/>
    <dgm:cxn modelId="{01910E2F-C6C8-8940-B07B-5E83169B5CD5}" type="presParOf" srcId="{11E44A2E-AABE-8746-B3F6-3CB06CAD0686}" destId="{36642089-AEC6-ED43-83B1-F94651235372}" srcOrd="0" destOrd="0" presId="urn:microsoft.com/office/officeart/2005/8/layout/hierarchy1"/>
    <dgm:cxn modelId="{D514B20A-B344-8B43-904F-92E2EA8A8105}" type="presParOf" srcId="{36642089-AEC6-ED43-83B1-F94651235372}" destId="{30FBF34D-5071-5840-A878-24F0274BF447}" srcOrd="0" destOrd="0" presId="urn:microsoft.com/office/officeart/2005/8/layout/hierarchy1"/>
    <dgm:cxn modelId="{A9B4E244-10D6-B740-A99A-3AF41940D2DA}" type="presParOf" srcId="{36642089-AEC6-ED43-83B1-F94651235372}" destId="{C5F7BB00-E75F-2F49-AD34-1B7260B09601}" srcOrd="1" destOrd="0" presId="urn:microsoft.com/office/officeart/2005/8/layout/hierarchy1"/>
    <dgm:cxn modelId="{076E688A-B5AF-6D45-A8CD-8ADD733353A8}" type="presParOf" srcId="{11E44A2E-AABE-8746-B3F6-3CB06CAD0686}" destId="{5C05CF3C-0A99-544A-B548-1460A4AA08B1}" srcOrd="1" destOrd="0" presId="urn:microsoft.com/office/officeart/2005/8/layout/hierarchy1"/>
    <dgm:cxn modelId="{3628E29A-A136-D74E-87D3-41E75E05FC0C}" type="presParOf" srcId="{9F97992B-5A61-3745-B2EB-C5C037B1CB3D}" destId="{D3E7127C-C152-D04F-B372-CAFF5D2CFCA2}" srcOrd="2" destOrd="0" presId="urn:microsoft.com/office/officeart/2005/8/layout/hierarchy1"/>
    <dgm:cxn modelId="{D86580AA-D3EA-8043-B99C-05B6511524E1}" type="presParOf" srcId="{9F97992B-5A61-3745-B2EB-C5C037B1CB3D}" destId="{3FFB6616-3974-8E4B-AD66-F50B78A61BC7}" srcOrd="3" destOrd="0" presId="urn:microsoft.com/office/officeart/2005/8/layout/hierarchy1"/>
    <dgm:cxn modelId="{2425FD8B-DD74-574E-9206-822B8C2CCBCE}" type="presParOf" srcId="{3FFB6616-3974-8E4B-AD66-F50B78A61BC7}" destId="{A20532A8-01E0-8249-BAA6-73A79428FB4D}" srcOrd="0" destOrd="0" presId="urn:microsoft.com/office/officeart/2005/8/layout/hierarchy1"/>
    <dgm:cxn modelId="{A4E90718-8F77-5745-9C11-2F58FF42003F}" type="presParOf" srcId="{A20532A8-01E0-8249-BAA6-73A79428FB4D}" destId="{70F36416-2786-F549-8DFC-4B55FA5D0ECB}" srcOrd="0" destOrd="0" presId="urn:microsoft.com/office/officeart/2005/8/layout/hierarchy1"/>
    <dgm:cxn modelId="{AA88EDD5-34C3-5B47-B840-3EE47095DE37}" type="presParOf" srcId="{A20532A8-01E0-8249-BAA6-73A79428FB4D}" destId="{7366FCBE-EDDC-9D48-BD2D-9836108305A6}" srcOrd="1" destOrd="0" presId="urn:microsoft.com/office/officeart/2005/8/layout/hierarchy1"/>
    <dgm:cxn modelId="{FE23683A-529B-AF40-AD4E-FAD90C26F95A}" type="presParOf" srcId="{3FFB6616-3974-8E4B-AD66-F50B78A61BC7}" destId="{E91101CF-E48B-DD42-AD81-5BDF673A7F38}" srcOrd="1" destOrd="0" presId="urn:microsoft.com/office/officeart/2005/8/layout/hierarchy1"/>
    <dgm:cxn modelId="{617C380B-A0B2-854D-B722-759999BBA8F8}" type="presParOf" srcId="{7BF6FEA6-BEF6-7745-8A36-8EBD177C8980}" destId="{0C23E210-67EE-E44E-BC3A-C4FD3CB3722C}" srcOrd="4" destOrd="0" presId="urn:microsoft.com/office/officeart/2005/8/layout/hierarchy1"/>
    <dgm:cxn modelId="{8716B55A-67C2-5C40-8C6B-509392061EE2}" type="presParOf" srcId="{7BF6FEA6-BEF6-7745-8A36-8EBD177C8980}" destId="{AE5BCDF5-3375-A843-A866-655FA7589D2F}" srcOrd="5" destOrd="0" presId="urn:microsoft.com/office/officeart/2005/8/layout/hierarchy1"/>
    <dgm:cxn modelId="{700FBB0A-017D-7E4E-A990-66BBC909EE6C}" type="presParOf" srcId="{AE5BCDF5-3375-A843-A866-655FA7589D2F}" destId="{07C6A51C-9853-A742-AF0E-173D2A166C74}" srcOrd="0" destOrd="0" presId="urn:microsoft.com/office/officeart/2005/8/layout/hierarchy1"/>
    <dgm:cxn modelId="{8F90C151-F4BF-E541-A328-64F7BEB98E95}" type="presParOf" srcId="{07C6A51C-9853-A742-AF0E-173D2A166C74}" destId="{B9E5C7B8-36D6-F046-834A-2AD0B101C7B9}" srcOrd="0" destOrd="0" presId="urn:microsoft.com/office/officeart/2005/8/layout/hierarchy1"/>
    <dgm:cxn modelId="{F95438C6-0953-B144-8E82-CD58FF1F03D0}" type="presParOf" srcId="{07C6A51C-9853-A742-AF0E-173D2A166C74}" destId="{7EB6714E-0F26-1C42-9FF7-B5C991487143}" srcOrd="1" destOrd="0" presId="urn:microsoft.com/office/officeart/2005/8/layout/hierarchy1"/>
    <dgm:cxn modelId="{68113EB8-BF19-424C-8196-4E0FABCC4C7B}" type="presParOf" srcId="{AE5BCDF5-3375-A843-A866-655FA7589D2F}" destId="{9A2A25C6-2E4A-2948-90EC-C7AB46B9E1C3}" srcOrd="1" destOrd="0" presId="urn:microsoft.com/office/officeart/2005/8/layout/hierarchy1"/>
    <dgm:cxn modelId="{63AC9345-A8C9-EA49-A3D7-DA65AE60E1E1}" type="presParOf" srcId="{9A2A25C6-2E4A-2948-90EC-C7AB46B9E1C3}" destId="{225C54FA-590A-F448-837C-1725C794E839}" srcOrd="0" destOrd="0" presId="urn:microsoft.com/office/officeart/2005/8/layout/hierarchy1"/>
    <dgm:cxn modelId="{960CDD73-B346-8E48-90E0-F6AFBBFBD3EC}" type="presParOf" srcId="{9A2A25C6-2E4A-2948-90EC-C7AB46B9E1C3}" destId="{0FAAAA5F-4A65-154F-AC36-DB008C47B960}" srcOrd="1" destOrd="0" presId="urn:microsoft.com/office/officeart/2005/8/layout/hierarchy1"/>
    <dgm:cxn modelId="{42338370-CF2F-6E45-AC4A-A16BDCFC94F0}" type="presParOf" srcId="{0FAAAA5F-4A65-154F-AC36-DB008C47B960}" destId="{2B55BA55-9632-914F-A826-6208DCA6895B}" srcOrd="0" destOrd="0" presId="urn:microsoft.com/office/officeart/2005/8/layout/hierarchy1"/>
    <dgm:cxn modelId="{B00FE94D-46FA-8D42-A9A0-15DD5A2A2053}" type="presParOf" srcId="{2B55BA55-9632-914F-A826-6208DCA6895B}" destId="{8706F23B-5A02-084F-B56D-8C283EA73F70}" srcOrd="0" destOrd="0" presId="urn:microsoft.com/office/officeart/2005/8/layout/hierarchy1"/>
    <dgm:cxn modelId="{B741C853-9479-3A48-A582-971A131BF6C3}" type="presParOf" srcId="{2B55BA55-9632-914F-A826-6208DCA6895B}" destId="{A7532051-B1A5-6A46-9D03-5FDE7031C0C3}" srcOrd="1" destOrd="0" presId="urn:microsoft.com/office/officeart/2005/8/layout/hierarchy1"/>
    <dgm:cxn modelId="{701162EF-B667-584F-BF21-220ACF2CD2ED}" type="presParOf" srcId="{0FAAAA5F-4A65-154F-AC36-DB008C47B960}" destId="{ACA3E452-945C-C240-BA61-FD5F7E4EC554}" srcOrd="1" destOrd="0" presId="urn:microsoft.com/office/officeart/2005/8/layout/hierarchy1"/>
    <dgm:cxn modelId="{C35B9940-456F-D74B-8061-F2C0583D9558}" type="presParOf" srcId="{9A2A25C6-2E4A-2948-90EC-C7AB46B9E1C3}" destId="{D74503D8-0EBB-F247-9ED7-F644637A1987}" srcOrd="2" destOrd="0" presId="urn:microsoft.com/office/officeart/2005/8/layout/hierarchy1"/>
    <dgm:cxn modelId="{FE00295C-7F9F-A34B-9875-E77CFE5A9E08}" type="presParOf" srcId="{9A2A25C6-2E4A-2948-90EC-C7AB46B9E1C3}" destId="{88CB928E-6ABA-9945-AE81-4D7E1E6BA777}" srcOrd="3" destOrd="0" presId="urn:microsoft.com/office/officeart/2005/8/layout/hierarchy1"/>
    <dgm:cxn modelId="{84B5EBE9-92C2-4743-A190-800DEA9EF573}" type="presParOf" srcId="{88CB928E-6ABA-9945-AE81-4D7E1E6BA777}" destId="{CAC28C85-4BDF-BB4F-AFA0-E3A68C35854B}" srcOrd="0" destOrd="0" presId="urn:microsoft.com/office/officeart/2005/8/layout/hierarchy1"/>
    <dgm:cxn modelId="{D7975D08-7FCF-4F4D-8422-9E23A4C30D15}" type="presParOf" srcId="{CAC28C85-4BDF-BB4F-AFA0-E3A68C35854B}" destId="{11D2A745-F568-7742-B9AC-691583718E9B}" srcOrd="0" destOrd="0" presId="urn:microsoft.com/office/officeart/2005/8/layout/hierarchy1"/>
    <dgm:cxn modelId="{5A6B131B-0862-DB40-BBA6-F8A670E2D105}" type="presParOf" srcId="{CAC28C85-4BDF-BB4F-AFA0-E3A68C35854B}" destId="{B618EAF4-33D8-9B4B-9FD4-15C7884577BE}" srcOrd="1" destOrd="0" presId="urn:microsoft.com/office/officeart/2005/8/layout/hierarchy1"/>
    <dgm:cxn modelId="{34507AD7-0919-7346-9D95-E47CF30BB03B}" type="presParOf" srcId="{88CB928E-6ABA-9945-AE81-4D7E1E6BA777}" destId="{C65F2474-1D16-8B48-9D74-4AFB99AD5048}" srcOrd="1" destOrd="0" presId="urn:microsoft.com/office/officeart/2005/8/layout/hierarchy1"/>
    <dgm:cxn modelId="{5BCBF7A7-E4B6-9D4A-B888-465D29B9C962}" type="presParOf" srcId="{9A2A25C6-2E4A-2948-90EC-C7AB46B9E1C3}" destId="{9F566016-5431-B34F-B8D9-D7452C63FAC3}" srcOrd="4" destOrd="0" presId="urn:microsoft.com/office/officeart/2005/8/layout/hierarchy1"/>
    <dgm:cxn modelId="{1C98EF7A-1343-A943-AE60-5ABFED13B361}" type="presParOf" srcId="{9A2A25C6-2E4A-2948-90EC-C7AB46B9E1C3}" destId="{3EBA5FD7-219E-AA45-805C-B92DA47A1DA1}" srcOrd="5" destOrd="0" presId="urn:microsoft.com/office/officeart/2005/8/layout/hierarchy1"/>
    <dgm:cxn modelId="{0647F581-683A-0A42-B609-27A5709ACCF9}" type="presParOf" srcId="{3EBA5FD7-219E-AA45-805C-B92DA47A1DA1}" destId="{709DC705-B9D4-8740-8A6E-4B85FE416CCA}" srcOrd="0" destOrd="0" presId="urn:microsoft.com/office/officeart/2005/8/layout/hierarchy1"/>
    <dgm:cxn modelId="{CF3E17F6-A5ED-294C-BDF0-213C38CE3B58}" type="presParOf" srcId="{709DC705-B9D4-8740-8A6E-4B85FE416CCA}" destId="{FC0B34A2-629C-3B47-848D-E4FF180E1534}" srcOrd="0" destOrd="0" presId="urn:microsoft.com/office/officeart/2005/8/layout/hierarchy1"/>
    <dgm:cxn modelId="{3CDC1DCD-E768-334C-8A32-27D1B43C953F}" type="presParOf" srcId="{709DC705-B9D4-8740-8A6E-4B85FE416CCA}" destId="{F2CCF813-A113-9042-95E4-B3375CC23986}" srcOrd="1" destOrd="0" presId="urn:microsoft.com/office/officeart/2005/8/layout/hierarchy1"/>
    <dgm:cxn modelId="{FDC29FB5-2217-5A4F-B1CC-9AC7D3D90B90}" type="presParOf" srcId="{3EBA5FD7-219E-AA45-805C-B92DA47A1DA1}" destId="{CD92A894-DF7D-1B4A-90DF-33BED5411A2D}" srcOrd="1" destOrd="0" presId="urn:microsoft.com/office/officeart/2005/8/layout/hierarchy1"/>
    <dgm:cxn modelId="{F19C7079-035C-B14C-B05F-5518BD04782D}" type="presParOf" srcId="{9A2A25C6-2E4A-2948-90EC-C7AB46B9E1C3}" destId="{6D3FF145-9FE3-8D47-839B-2A457A8FFD11}" srcOrd="6" destOrd="0" presId="urn:microsoft.com/office/officeart/2005/8/layout/hierarchy1"/>
    <dgm:cxn modelId="{C36E83DC-C757-7F4F-A363-800ED4AEACEA}" type="presParOf" srcId="{9A2A25C6-2E4A-2948-90EC-C7AB46B9E1C3}" destId="{76C6B707-6CF8-EE43-98C3-69056BE962D1}" srcOrd="7" destOrd="0" presId="urn:microsoft.com/office/officeart/2005/8/layout/hierarchy1"/>
    <dgm:cxn modelId="{41108A53-8D9C-154E-82E7-79DCDAD7D616}" type="presParOf" srcId="{76C6B707-6CF8-EE43-98C3-69056BE962D1}" destId="{B8AC63C8-76D0-6543-9EE5-FECF4F552CF8}" srcOrd="0" destOrd="0" presId="urn:microsoft.com/office/officeart/2005/8/layout/hierarchy1"/>
    <dgm:cxn modelId="{9957B889-43E7-014B-8470-A11862E2088B}" type="presParOf" srcId="{B8AC63C8-76D0-6543-9EE5-FECF4F552CF8}" destId="{5D22471E-9D8C-1243-BA78-328D7D71EF0A}" srcOrd="0" destOrd="0" presId="urn:microsoft.com/office/officeart/2005/8/layout/hierarchy1"/>
    <dgm:cxn modelId="{119F1D49-9110-7B49-8113-78DF9DF6CDA2}" type="presParOf" srcId="{B8AC63C8-76D0-6543-9EE5-FECF4F552CF8}" destId="{92CD5D5E-655A-3748-B945-A3FA524D4856}" srcOrd="1" destOrd="0" presId="urn:microsoft.com/office/officeart/2005/8/layout/hierarchy1"/>
    <dgm:cxn modelId="{F34B17DC-5446-5044-B306-F33361599972}" type="presParOf" srcId="{76C6B707-6CF8-EE43-98C3-69056BE962D1}" destId="{40D01372-9AE3-104A-898A-3D08152AEE8D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453E82B4-01C1-4D46-8D17-E302537A0EB2}" type="doc">
      <dgm:prSet loTypeId="urn:microsoft.com/office/officeart/2005/8/layout/hierarchy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C23F3420-D6BE-384A-83A6-F54ECF17063B}">
      <dgm:prSet phldrT="[文本]"/>
      <dgm:spPr/>
      <dgm:t>
        <a:bodyPr/>
        <a:lstStyle/>
        <a:p>
          <a:r>
            <a:rPr lang="zh-CN" altLang="en-US" dirty="0" smtClean="0"/>
            <a:t>论坛</a:t>
          </a:r>
          <a:endParaRPr lang="zh-CN" altLang="en-US" dirty="0"/>
        </a:p>
      </dgm:t>
    </dgm:pt>
    <dgm:pt modelId="{274E7F0E-6EC0-3446-B117-BF4C0F9120A7}" type="parTrans" cxnId="{3936EF6C-76B7-0D47-AE64-7A9B1A17B213}">
      <dgm:prSet/>
      <dgm:spPr/>
      <dgm:t>
        <a:bodyPr/>
        <a:lstStyle/>
        <a:p>
          <a:endParaRPr lang="zh-CN" altLang="en-US"/>
        </a:p>
      </dgm:t>
    </dgm:pt>
    <dgm:pt modelId="{01086EA8-4698-6B4D-8ECF-E1CE8EDB5DD4}" type="sibTrans" cxnId="{3936EF6C-76B7-0D47-AE64-7A9B1A17B213}">
      <dgm:prSet/>
      <dgm:spPr/>
      <dgm:t>
        <a:bodyPr/>
        <a:lstStyle/>
        <a:p>
          <a:endParaRPr lang="zh-CN" altLang="en-US"/>
        </a:p>
      </dgm:t>
    </dgm:pt>
    <dgm:pt modelId="{5057547A-0C1C-624C-A0F4-4A2059E3CC00}">
      <dgm:prSet phldrT="[文本]"/>
      <dgm:spPr/>
      <dgm:t>
        <a:bodyPr/>
        <a:lstStyle/>
        <a:p>
          <a:r>
            <a:rPr lang="zh-CN" altLang="en-US" dirty="0" smtClean="0"/>
            <a:t>话题</a:t>
          </a:r>
          <a:endParaRPr lang="zh-CN" altLang="en-US" dirty="0"/>
        </a:p>
      </dgm:t>
    </dgm:pt>
    <dgm:pt modelId="{31979D48-3B68-FA49-8FB8-33414BB825DA}" type="parTrans" cxnId="{51612114-D734-4D4F-8C11-D422F79754C8}">
      <dgm:prSet/>
      <dgm:spPr/>
      <dgm:t>
        <a:bodyPr/>
        <a:lstStyle/>
        <a:p>
          <a:endParaRPr lang="zh-CN" altLang="en-US"/>
        </a:p>
      </dgm:t>
    </dgm:pt>
    <dgm:pt modelId="{891FB7EE-4E49-7B4D-9BD4-3122B939AA71}" type="sibTrans" cxnId="{51612114-D734-4D4F-8C11-D422F79754C8}">
      <dgm:prSet/>
      <dgm:spPr/>
      <dgm:t>
        <a:bodyPr/>
        <a:lstStyle/>
        <a:p>
          <a:endParaRPr lang="zh-CN" altLang="en-US"/>
        </a:p>
      </dgm:t>
    </dgm:pt>
    <dgm:pt modelId="{2EDE8CEC-CE1E-BC49-A22B-1D1DB49A160F}">
      <dgm:prSet phldrT="[文本]"/>
      <dgm:spPr/>
      <dgm:t>
        <a:bodyPr/>
        <a:lstStyle/>
        <a:p>
          <a:r>
            <a:rPr lang="zh-CN" altLang="en-US" dirty="0" smtClean="0"/>
            <a:t>提问</a:t>
          </a:r>
          <a:endParaRPr lang="zh-CN" altLang="en-US" dirty="0"/>
        </a:p>
      </dgm:t>
    </dgm:pt>
    <dgm:pt modelId="{7EE19DFC-97F3-F74B-B21E-4C4249045E31}" type="parTrans" cxnId="{8FF97DBC-872D-B848-8F9A-B69CD36B3D62}">
      <dgm:prSet/>
      <dgm:spPr/>
      <dgm:t>
        <a:bodyPr/>
        <a:lstStyle/>
        <a:p>
          <a:endParaRPr lang="zh-CN" altLang="en-US"/>
        </a:p>
      </dgm:t>
    </dgm:pt>
    <dgm:pt modelId="{AA61CED3-62F8-C645-BB93-2C3ADB1416AF}" type="sibTrans" cxnId="{8FF97DBC-872D-B848-8F9A-B69CD36B3D62}">
      <dgm:prSet/>
      <dgm:spPr/>
      <dgm:t>
        <a:bodyPr/>
        <a:lstStyle/>
        <a:p>
          <a:endParaRPr lang="zh-CN" altLang="en-US"/>
        </a:p>
      </dgm:t>
    </dgm:pt>
    <dgm:pt modelId="{088979CF-B270-DD4F-9435-6432CDF6C49A}">
      <dgm:prSet/>
      <dgm:spPr/>
      <dgm:t>
        <a:bodyPr/>
        <a:lstStyle/>
        <a:p>
          <a:r>
            <a:rPr lang="zh-CN" altLang="en-US" smtClean="0"/>
            <a:t>搜索</a:t>
          </a:r>
          <a:endParaRPr lang="zh-CN" altLang="en-US"/>
        </a:p>
      </dgm:t>
    </dgm:pt>
    <dgm:pt modelId="{E937DE79-B01B-434E-8BFC-D77FF4060BEE}" type="parTrans" cxnId="{B5F6A4A3-5334-E64F-B399-AA57E718F426}">
      <dgm:prSet/>
      <dgm:spPr/>
      <dgm:t>
        <a:bodyPr/>
        <a:lstStyle/>
        <a:p>
          <a:endParaRPr lang="zh-CN" altLang="en-US"/>
        </a:p>
      </dgm:t>
    </dgm:pt>
    <dgm:pt modelId="{52B752DC-0D27-374D-883E-4CDFEB3A72E0}" type="sibTrans" cxnId="{B5F6A4A3-5334-E64F-B399-AA57E718F426}">
      <dgm:prSet/>
      <dgm:spPr/>
      <dgm:t>
        <a:bodyPr/>
        <a:lstStyle/>
        <a:p>
          <a:endParaRPr lang="zh-CN" altLang="en-US"/>
        </a:p>
      </dgm:t>
    </dgm:pt>
    <dgm:pt modelId="{FB1DDFD9-46CC-5E41-8105-F61ECEAB9191}">
      <dgm:prSet phldrT="[文本]"/>
      <dgm:spPr/>
      <dgm:t>
        <a:bodyPr/>
        <a:lstStyle/>
        <a:p>
          <a:r>
            <a:rPr lang="zh-CN" altLang="en-US" dirty="0" smtClean="0"/>
            <a:t>板块</a:t>
          </a:r>
          <a:endParaRPr lang="zh-CN" altLang="en-US" dirty="0"/>
        </a:p>
      </dgm:t>
    </dgm:pt>
    <dgm:pt modelId="{7A46B9E1-479C-ED44-AD38-CB97DF205CFD}" type="parTrans" cxnId="{C03A64DF-A3B2-D24B-B078-622C9A31C21F}">
      <dgm:prSet/>
      <dgm:spPr/>
      <dgm:t>
        <a:bodyPr/>
        <a:lstStyle/>
        <a:p>
          <a:endParaRPr lang="zh-CN" altLang="en-US"/>
        </a:p>
      </dgm:t>
    </dgm:pt>
    <dgm:pt modelId="{4EFFC692-E40E-A245-AC0A-51DD4A9ED9C4}" type="sibTrans" cxnId="{C03A64DF-A3B2-D24B-B078-622C9A31C21F}">
      <dgm:prSet/>
      <dgm:spPr/>
      <dgm:t>
        <a:bodyPr/>
        <a:lstStyle/>
        <a:p>
          <a:endParaRPr lang="zh-CN" altLang="en-US"/>
        </a:p>
      </dgm:t>
    </dgm:pt>
    <dgm:pt modelId="{66B1D40A-5142-1148-9479-02879E406B80}">
      <dgm:prSet/>
      <dgm:spPr/>
      <dgm:t>
        <a:bodyPr/>
        <a:lstStyle/>
        <a:p>
          <a:r>
            <a:rPr lang="zh-CN" altLang="en-US" dirty="0" smtClean="0"/>
            <a:t>热门</a:t>
          </a:r>
          <a:endParaRPr lang="zh-CN" altLang="en-US" dirty="0"/>
        </a:p>
      </dgm:t>
    </dgm:pt>
    <dgm:pt modelId="{8EA34B27-752D-694B-9B8F-09B12F1BF98C}" type="parTrans" cxnId="{CB5D264E-EF6E-D24A-9E2B-2FB1D8FE7B15}">
      <dgm:prSet/>
      <dgm:spPr/>
      <dgm:t>
        <a:bodyPr/>
        <a:lstStyle/>
        <a:p>
          <a:endParaRPr lang="zh-CN" altLang="en-US"/>
        </a:p>
      </dgm:t>
    </dgm:pt>
    <dgm:pt modelId="{C5BF7FA8-AC94-314E-BB65-A2C0512CB04C}" type="sibTrans" cxnId="{CB5D264E-EF6E-D24A-9E2B-2FB1D8FE7B15}">
      <dgm:prSet/>
      <dgm:spPr/>
      <dgm:t>
        <a:bodyPr/>
        <a:lstStyle/>
        <a:p>
          <a:endParaRPr lang="zh-CN" altLang="en-US"/>
        </a:p>
      </dgm:t>
    </dgm:pt>
    <dgm:pt modelId="{13990211-F9F7-2B40-B7D5-5D140F3F472E}">
      <dgm:prSet/>
      <dgm:spPr/>
      <dgm:t>
        <a:bodyPr/>
        <a:lstStyle/>
        <a:p>
          <a:r>
            <a:rPr lang="zh-CN" altLang="en-US" dirty="0" smtClean="0"/>
            <a:t>广告投放</a:t>
          </a:r>
          <a:endParaRPr lang="zh-CN" altLang="en-US" dirty="0"/>
        </a:p>
      </dgm:t>
    </dgm:pt>
    <dgm:pt modelId="{3E0F0FAD-3920-5842-BC1D-CFAB9B14F63C}" type="parTrans" cxnId="{C6B37A56-ABF9-6F41-A9C2-C25AA64CF67A}">
      <dgm:prSet/>
      <dgm:spPr/>
      <dgm:t>
        <a:bodyPr/>
        <a:lstStyle/>
        <a:p>
          <a:endParaRPr lang="zh-CN" altLang="en-US"/>
        </a:p>
      </dgm:t>
    </dgm:pt>
    <dgm:pt modelId="{FB75F1BD-1E0E-4247-8EEC-04BA6A72B758}" type="sibTrans" cxnId="{C6B37A56-ABF9-6F41-A9C2-C25AA64CF67A}">
      <dgm:prSet/>
      <dgm:spPr/>
      <dgm:t>
        <a:bodyPr/>
        <a:lstStyle/>
        <a:p>
          <a:endParaRPr lang="zh-CN" altLang="en-US"/>
        </a:p>
      </dgm:t>
    </dgm:pt>
    <dgm:pt modelId="{8C5E78E3-5788-1741-BC65-0D226E644F57}">
      <dgm:prSet/>
      <dgm:spPr/>
      <dgm:t>
        <a:bodyPr/>
        <a:lstStyle/>
        <a:p>
          <a:r>
            <a:rPr lang="zh-CN" altLang="en-US" dirty="0" smtClean="0"/>
            <a:t>热门话题</a:t>
          </a:r>
          <a:endParaRPr lang="zh-CN" altLang="en-US" dirty="0"/>
        </a:p>
      </dgm:t>
    </dgm:pt>
    <dgm:pt modelId="{209E5B88-FF60-2D41-B9D4-857DB97EE21E}" type="parTrans" cxnId="{AFF80519-2109-3F46-A3E0-E9233266E9AF}">
      <dgm:prSet/>
      <dgm:spPr/>
      <dgm:t>
        <a:bodyPr/>
        <a:lstStyle/>
        <a:p>
          <a:endParaRPr lang="zh-CN" altLang="en-US"/>
        </a:p>
      </dgm:t>
    </dgm:pt>
    <dgm:pt modelId="{49C548BA-4A32-8B4F-820F-88FA180AAD7D}" type="sibTrans" cxnId="{AFF80519-2109-3F46-A3E0-E9233266E9AF}">
      <dgm:prSet/>
      <dgm:spPr/>
      <dgm:t>
        <a:bodyPr/>
        <a:lstStyle/>
        <a:p>
          <a:endParaRPr lang="zh-CN" altLang="en-US"/>
        </a:p>
      </dgm:t>
    </dgm:pt>
    <dgm:pt modelId="{7A417B72-4F57-8649-BB8D-B9AC6DB45C0D}">
      <dgm:prSet phldrT="[文本]"/>
      <dgm:spPr/>
      <dgm:t>
        <a:bodyPr/>
        <a:lstStyle/>
        <a:p>
          <a:r>
            <a:rPr lang="zh-CN" altLang="en-US" dirty="0"/>
            <a:t>回答</a:t>
          </a:r>
        </a:p>
      </dgm:t>
    </dgm:pt>
    <dgm:pt modelId="{4AB87C11-B98E-E840-861D-180BED87B4C3}" type="parTrans" cxnId="{117846A1-0054-7C4E-8A2F-C331D0A8561E}">
      <dgm:prSet/>
      <dgm:spPr/>
    </dgm:pt>
    <dgm:pt modelId="{11BF9DE8-C92C-7D4D-B883-05F2C74613DE}" type="sibTrans" cxnId="{117846A1-0054-7C4E-8A2F-C331D0A8561E}">
      <dgm:prSet/>
      <dgm:spPr/>
    </dgm:pt>
    <dgm:pt modelId="{466E4740-9F2F-2C49-965F-9B1650ADD5DF}" type="pres">
      <dgm:prSet presAssocID="{453E82B4-01C1-4D46-8D17-E302537A0EB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BC065C11-29A6-3B4C-847B-E2128CD90FA5}" type="pres">
      <dgm:prSet presAssocID="{C23F3420-D6BE-384A-83A6-F54ECF17063B}" presName="hierRoot1" presStyleCnt="0"/>
      <dgm:spPr/>
    </dgm:pt>
    <dgm:pt modelId="{003076B6-9E2A-3549-B85C-9DB8CED0142C}" type="pres">
      <dgm:prSet presAssocID="{C23F3420-D6BE-384A-83A6-F54ECF17063B}" presName="composite" presStyleCnt="0"/>
      <dgm:spPr/>
    </dgm:pt>
    <dgm:pt modelId="{FEB2E729-19FC-1D45-93D9-7E9623EB7E55}" type="pres">
      <dgm:prSet presAssocID="{C23F3420-D6BE-384A-83A6-F54ECF17063B}" presName="background" presStyleLbl="node0" presStyleIdx="0" presStyleCnt="1"/>
      <dgm:spPr/>
    </dgm:pt>
    <dgm:pt modelId="{86A90F6A-3B91-ED44-A2BC-D5438A1FCD9F}" type="pres">
      <dgm:prSet presAssocID="{C23F3420-D6BE-384A-83A6-F54ECF17063B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6D0E840-3012-A94D-A7AC-3F7583E40F48}" type="pres">
      <dgm:prSet presAssocID="{C23F3420-D6BE-384A-83A6-F54ECF17063B}" presName="hierChild2" presStyleCnt="0"/>
      <dgm:spPr/>
    </dgm:pt>
    <dgm:pt modelId="{6B711DDF-9538-9644-86A0-73A965EF8127}" type="pres">
      <dgm:prSet presAssocID="{7A46B9E1-479C-ED44-AD38-CB97DF205CFD}" presName="Name10" presStyleLbl="parChTrans1D2" presStyleIdx="0" presStyleCnt="4"/>
      <dgm:spPr/>
      <dgm:t>
        <a:bodyPr/>
        <a:lstStyle/>
        <a:p>
          <a:endParaRPr lang="zh-CN" altLang="en-US"/>
        </a:p>
      </dgm:t>
    </dgm:pt>
    <dgm:pt modelId="{C3682FE9-9CB8-4644-A2FA-303D74DC461C}" type="pres">
      <dgm:prSet presAssocID="{FB1DDFD9-46CC-5E41-8105-F61ECEAB9191}" presName="hierRoot2" presStyleCnt="0"/>
      <dgm:spPr/>
    </dgm:pt>
    <dgm:pt modelId="{8EC52A48-68C2-DF44-ADA6-17AC2CB1EAE9}" type="pres">
      <dgm:prSet presAssocID="{FB1DDFD9-46CC-5E41-8105-F61ECEAB9191}" presName="composite2" presStyleCnt="0"/>
      <dgm:spPr/>
    </dgm:pt>
    <dgm:pt modelId="{822C5D30-A1B2-3F49-9947-90D703D5FE5F}" type="pres">
      <dgm:prSet presAssocID="{FB1DDFD9-46CC-5E41-8105-F61ECEAB9191}" presName="background2" presStyleLbl="node2" presStyleIdx="0" presStyleCnt="4"/>
      <dgm:spPr/>
    </dgm:pt>
    <dgm:pt modelId="{075AE132-9C5D-B046-8F9F-EDFA72C41E36}" type="pres">
      <dgm:prSet presAssocID="{FB1DDFD9-46CC-5E41-8105-F61ECEAB9191}" presName="text2" presStyleLbl="fgAcc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5C32A12-0BA8-9B43-91FC-B8E23E404C2E}" type="pres">
      <dgm:prSet presAssocID="{FB1DDFD9-46CC-5E41-8105-F61ECEAB9191}" presName="hierChild3" presStyleCnt="0"/>
      <dgm:spPr/>
    </dgm:pt>
    <dgm:pt modelId="{924B4421-2A43-1344-8139-BC5480F26F2A}" type="pres">
      <dgm:prSet presAssocID="{31979D48-3B68-FA49-8FB8-33414BB825DA}" presName="Name17" presStyleLbl="parChTrans1D3" presStyleIdx="0" presStyleCnt="2"/>
      <dgm:spPr/>
      <dgm:t>
        <a:bodyPr/>
        <a:lstStyle/>
        <a:p>
          <a:endParaRPr lang="zh-CN" altLang="en-US"/>
        </a:p>
      </dgm:t>
    </dgm:pt>
    <dgm:pt modelId="{7F78AC2A-0FD4-3544-9DBD-CE791EBAA4EA}" type="pres">
      <dgm:prSet presAssocID="{5057547A-0C1C-624C-A0F4-4A2059E3CC00}" presName="hierRoot3" presStyleCnt="0"/>
      <dgm:spPr/>
    </dgm:pt>
    <dgm:pt modelId="{340D6146-2638-1A49-93AD-C71EE764C40E}" type="pres">
      <dgm:prSet presAssocID="{5057547A-0C1C-624C-A0F4-4A2059E3CC00}" presName="composite3" presStyleCnt="0"/>
      <dgm:spPr/>
    </dgm:pt>
    <dgm:pt modelId="{D5ADBB95-6DC0-0A44-B8DB-B2124B60348C}" type="pres">
      <dgm:prSet presAssocID="{5057547A-0C1C-624C-A0F4-4A2059E3CC00}" presName="background3" presStyleLbl="node3" presStyleIdx="0" presStyleCnt="2"/>
      <dgm:spPr/>
    </dgm:pt>
    <dgm:pt modelId="{DED7D5C4-AE89-A244-AE13-E2E5ACC5A675}" type="pres">
      <dgm:prSet presAssocID="{5057547A-0C1C-624C-A0F4-4A2059E3CC00}" presName="text3" presStyleLbl="fgAcc3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8408623-3EA8-BF42-ADCF-604D97E7FC88}" type="pres">
      <dgm:prSet presAssocID="{5057547A-0C1C-624C-A0F4-4A2059E3CC00}" presName="hierChild4" presStyleCnt="0"/>
      <dgm:spPr/>
    </dgm:pt>
    <dgm:pt modelId="{2FCA4221-3E2B-EE4A-9B38-21CB21F10FD3}" type="pres">
      <dgm:prSet presAssocID="{7EE19DFC-97F3-F74B-B21E-4C4249045E31}" presName="Name23" presStyleLbl="parChTrans1D4" presStyleIdx="0" presStyleCnt="2"/>
      <dgm:spPr/>
      <dgm:t>
        <a:bodyPr/>
        <a:lstStyle/>
        <a:p>
          <a:endParaRPr lang="zh-CN" altLang="en-US"/>
        </a:p>
      </dgm:t>
    </dgm:pt>
    <dgm:pt modelId="{8B925A3A-36E9-E146-99EB-A3AE519E687D}" type="pres">
      <dgm:prSet presAssocID="{2EDE8CEC-CE1E-BC49-A22B-1D1DB49A160F}" presName="hierRoot4" presStyleCnt="0"/>
      <dgm:spPr/>
    </dgm:pt>
    <dgm:pt modelId="{97109312-6BE7-794F-B4ED-A19D4BE51CDF}" type="pres">
      <dgm:prSet presAssocID="{2EDE8CEC-CE1E-BC49-A22B-1D1DB49A160F}" presName="composite4" presStyleCnt="0"/>
      <dgm:spPr/>
    </dgm:pt>
    <dgm:pt modelId="{DD55A696-BF62-F142-A429-4EF192148342}" type="pres">
      <dgm:prSet presAssocID="{2EDE8CEC-CE1E-BC49-A22B-1D1DB49A160F}" presName="background4" presStyleLbl="node4" presStyleIdx="0" presStyleCnt="2"/>
      <dgm:spPr/>
    </dgm:pt>
    <dgm:pt modelId="{EDA8E95A-1597-A641-B703-0AE37B2CD23E}" type="pres">
      <dgm:prSet presAssocID="{2EDE8CEC-CE1E-BC49-A22B-1D1DB49A160F}" presName="text4" presStyleLbl="fgAcc4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F9988DB-359B-EC41-8CF4-482ECD74655E}" type="pres">
      <dgm:prSet presAssocID="{2EDE8CEC-CE1E-BC49-A22B-1D1DB49A160F}" presName="hierChild5" presStyleCnt="0"/>
      <dgm:spPr/>
    </dgm:pt>
    <dgm:pt modelId="{BF8E15DD-D610-DE45-8951-364670ED695D}" type="pres">
      <dgm:prSet presAssocID="{4AB87C11-B98E-E840-861D-180BED87B4C3}" presName="Name23" presStyleLbl="parChTrans1D4" presStyleIdx="1" presStyleCnt="2"/>
      <dgm:spPr/>
    </dgm:pt>
    <dgm:pt modelId="{BC0AA514-DC78-D949-AF4B-463794B52646}" type="pres">
      <dgm:prSet presAssocID="{7A417B72-4F57-8649-BB8D-B9AC6DB45C0D}" presName="hierRoot4" presStyleCnt="0"/>
      <dgm:spPr/>
    </dgm:pt>
    <dgm:pt modelId="{FD3F33B0-2B9A-7047-B4BB-BA3F3AAE7058}" type="pres">
      <dgm:prSet presAssocID="{7A417B72-4F57-8649-BB8D-B9AC6DB45C0D}" presName="composite4" presStyleCnt="0"/>
      <dgm:spPr/>
    </dgm:pt>
    <dgm:pt modelId="{819D1AA0-A77C-FA4D-8D6A-F6A2ECFF0183}" type="pres">
      <dgm:prSet presAssocID="{7A417B72-4F57-8649-BB8D-B9AC6DB45C0D}" presName="background4" presStyleLbl="node4" presStyleIdx="1" presStyleCnt="2"/>
      <dgm:spPr/>
    </dgm:pt>
    <dgm:pt modelId="{CAAD12DB-F543-A740-A25E-4FD7FF672594}" type="pres">
      <dgm:prSet presAssocID="{7A417B72-4F57-8649-BB8D-B9AC6DB45C0D}" presName="text4" presStyleLbl="fgAcc4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3AB5C59-9EE3-4D4F-8CE1-9B335AADD97D}" type="pres">
      <dgm:prSet presAssocID="{7A417B72-4F57-8649-BB8D-B9AC6DB45C0D}" presName="hierChild5" presStyleCnt="0"/>
      <dgm:spPr/>
    </dgm:pt>
    <dgm:pt modelId="{375FAED3-E163-9E42-A070-671B1377A70D}" type="pres">
      <dgm:prSet presAssocID="{E937DE79-B01B-434E-8BFC-D77FF4060BEE}" presName="Name10" presStyleLbl="parChTrans1D2" presStyleIdx="1" presStyleCnt="4"/>
      <dgm:spPr/>
      <dgm:t>
        <a:bodyPr/>
        <a:lstStyle/>
        <a:p>
          <a:endParaRPr lang="zh-CN" altLang="en-US"/>
        </a:p>
      </dgm:t>
    </dgm:pt>
    <dgm:pt modelId="{FEB378BE-EEDE-EA43-A88E-62D68C73EFF6}" type="pres">
      <dgm:prSet presAssocID="{088979CF-B270-DD4F-9435-6432CDF6C49A}" presName="hierRoot2" presStyleCnt="0"/>
      <dgm:spPr/>
    </dgm:pt>
    <dgm:pt modelId="{73411118-DB9B-4343-AE27-FAC8CD2D7138}" type="pres">
      <dgm:prSet presAssocID="{088979CF-B270-DD4F-9435-6432CDF6C49A}" presName="composite2" presStyleCnt="0"/>
      <dgm:spPr/>
    </dgm:pt>
    <dgm:pt modelId="{A09810C9-62C5-1147-AFB4-EA2B40FC550F}" type="pres">
      <dgm:prSet presAssocID="{088979CF-B270-DD4F-9435-6432CDF6C49A}" presName="background2" presStyleLbl="node2" presStyleIdx="1" presStyleCnt="4"/>
      <dgm:spPr/>
    </dgm:pt>
    <dgm:pt modelId="{73AEE2CB-8AEE-7A4B-8F8C-5C1D8BC0CB2E}" type="pres">
      <dgm:prSet presAssocID="{088979CF-B270-DD4F-9435-6432CDF6C49A}" presName="text2" presStyleLbl="fgAcc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A19F6E2-D9D5-984D-9FF1-05010EB86FEB}" type="pres">
      <dgm:prSet presAssocID="{088979CF-B270-DD4F-9435-6432CDF6C49A}" presName="hierChild3" presStyleCnt="0"/>
      <dgm:spPr/>
    </dgm:pt>
    <dgm:pt modelId="{4E665366-D6BB-6945-9B83-E2D65A42A37E}" type="pres">
      <dgm:prSet presAssocID="{8EA34B27-752D-694B-9B8F-09B12F1BF98C}" presName="Name10" presStyleLbl="parChTrans1D2" presStyleIdx="2" presStyleCnt="4"/>
      <dgm:spPr/>
      <dgm:t>
        <a:bodyPr/>
        <a:lstStyle/>
        <a:p>
          <a:endParaRPr lang="zh-CN" altLang="en-US"/>
        </a:p>
      </dgm:t>
    </dgm:pt>
    <dgm:pt modelId="{47CBC2E3-D26D-E549-80CF-A626935D06D4}" type="pres">
      <dgm:prSet presAssocID="{66B1D40A-5142-1148-9479-02879E406B80}" presName="hierRoot2" presStyleCnt="0"/>
      <dgm:spPr/>
    </dgm:pt>
    <dgm:pt modelId="{C60D8FBE-B2A4-1944-8016-A4177AA39180}" type="pres">
      <dgm:prSet presAssocID="{66B1D40A-5142-1148-9479-02879E406B80}" presName="composite2" presStyleCnt="0"/>
      <dgm:spPr/>
    </dgm:pt>
    <dgm:pt modelId="{97BA789B-D9DB-844D-AEF6-CB81521161D7}" type="pres">
      <dgm:prSet presAssocID="{66B1D40A-5142-1148-9479-02879E406B80}" presName="background2" presStyleLbl="node2" presStyleIdx="2" presStyleCnt="4"/>
      <dgm:spPr/>
    </dgm:pt>
    <dgm:pt modelId="{B5EF2D25-55DD-A547-9F6C-7FA1196664F5}" type="pres">
      <dgm:prSet presAssocID="{66B1D40A-5142-1148-9479-02879E406B80}" presName="text2" presStyleLbl="fgAcc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494CD9-B043-1945-82AC-BF3620101B9C}" type="pres">
      <dgm:prSet presAssocID="{66B1D40A-5142-1148-9479-02879E406B80}" presName="hierChild3" presStyleCnt="0"/>
      <dgm:spPr/>
    </dgm:pt>
    <dgm:pt modelId="{A5B58848-B2C7-DB43-9B8A-391031CB3810}" type="pres">
      <dgm:prSet presAssocID="{209E5B88-FF60-2D41-B9D4-857DB97EE21E}" presName="Name17" presStyleLbl="parChTrans1D3" presStyleIdx="1" presStyleCnt="2"/>
      <dgm:spPr/>
      <dgm:t>
        <a:bodyPr/>
        <a:lstStyle/>
        <a:p>
          <a:endParaRPr lang="zh-CN" altLang="en-US"/>
        </a:p>
      </dgm:t>
    </dgm:pt>
    <dgm:pt modelId="{50FE2127-0B8A-354C-937F-7AE29B5FCC2E}" type="pres">
      <dgm:prSet presAssocID="{8C5E78E3-5788-1741-BC65-0D226E644F57}" presName="hierRoot3" presStyleCnt="0"/>
      <dgm:spPr/>
    </dgm:pt>
    <dgm:pt modelId="{4F4A2F58-885A-0F46-94BC-D326E0228073}" type="pres">
      <dgm:prSet presAssocID="{8C5E78E3-5788-1741-BC65-0D226E644F57}" presName="composite3" presStyleCnt="0"/>
      <dgm:spPr/>
    </dgm:pt>
    <dgm:pt modelId="{25AB5E46-9FF3-3249-A96D-CE590BA6028A}" type="pres">
      <dgm:prSet presAssocID="{8C5E78E3-5788-1741-BC65-0D226E644F57}" presName="background3" presStyleLbl="node3" presStyleIdx="1" presStyleCnt="2"/>
      <dgm:spPr/>
    </dgm:pt>
    <dgm:pt modelId="{22DF4C0B-F44E-A74A-BE52-E5C58F1E41B8}" type="pres">
      <dgm:prSet presAssocID="{8C5E78E3-5788-1741-BC65-0D226E644F57}" presName="text3" presStyleLbl="fgAcc3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2952C42-E980-A540-86FA-814166DB6F00}" type="pres">
      <dgm:prSet presAssocID="{8C5E78E3-5788-1741-BC65-0D226E644F57}" presName="hierChild4" presStyleCnt="0"/>
      <dgm:spPr/>
    </dgm:pt>
    <dgm:pt modelId="{98A75DC8-673E-4548-AF85-F7C310AD8099}" type="pres">
      <dgm:prSet presAssocID="{3E0F0FAD-3920-5842-BC1D-CFAB9B14F63C}" presName="Name10" presStyleLbl="parChTrans1D2" presStyleIdx="3" presStyleCnt="4"/>
      <dgm:spPr/>
      <dgm:t>
        <a:bodyPr/>
        <a:lstStyle/>
        <a:p>
          <a:endParaRPr lang="zh-CN" altLang="en-US"/>
        </a:p>
      </dgm:t>
    </dgm:pt>
    <dgm:pt modelId="{4240DEE5-2CA0-2E40-8238-353841E61B0B}" type="pres">
      <dgm:prSet presAssocID="{13990211-F9F7-2B40-B7D5-5D140F3F472E}" presName="hierRoot2" presStyleCnt="0"/>
      <dgm:spPr/>
    </dgm:pt>
    <dgm:pt modelId="{C8C72535-F562-184E-BC3A-F4FABB40E901}" type="pres">
      <dgm:prSet presAssocID="{13990211-F9F7-2B40-B7D5-5D140F3F472E}" presName="composite2" presStyleCnt="0"/>
      <dgm:spPr/>
    </dgm:pt>
    <dgm:pt modelId="{43064910-5136-124A-AF56-273990E2A3C3}" type="pres">
      <dgm:prSet presAssocID="{13990211-F9F7-2B40-B7D5-5D140F3F472E}" presName="background2" presStyleLbl="node2" presStyleIdx="3" presStyleCnt="4"/>
      <dgm:spPr/>
    </dgm:pt>
    <dgm:pt modelId="{72DCCFE0-282F-F747-968E-270C6547F97F}" type="pres">
      <dgm:prSet presAssocID="{13990211-F9F7-2B40-B7D5-5D140F3F472E}" presName="text2" presStyleLbl="fgAcc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940E23E-57D9-C742-A3E0-6F623729472B}" type="pres">
      <dgm:prSet presAssocID="{13990211-F9F7-2B40-B7D5-5D140F3F472E}" presName="hierChild3" presStyleCnt="0"/>
      <dgm:spPr/>
    </dgm:pt>
  </dgm:ptLst>
  <dgm:cxnLst>
    <dgm:cxn modelId="{4AD41EC6-5584-214B-A67D-1F04B3DEDCD2}" type="presOf" srcId="{13990211-F9F7-2B40-B7D5-5D140F3F472E}" destId="{72DCCFE0-282F-F747-968E-270C6547F97F}" srcOrd="0" destOrd="0" presId="urn:microsoft.com/office/officeart/2005/8/layout/hierarchy1"/>
    <dgm:cxn modelId="{46DDCCC3-C904-744A-A305-7C28D08BB143}" type="presOf" srcId="{7A46B9E1-479C-ED44-AD38-CB97DF205CFD}" destId="{6B711DDF-9538-9644-86A0-73A965EF8127}" srcOrd="0" destOrd="0" presId="urn:microsoft.com/office/officeart/2005/8/layout/hierarchy1"/>
    <dgm:cxn modelId="{C6B37A56-ABF9-6F41-A9C2-C25AA64CF67A}" srcId="{C23F3420-D6BE-384A-83A6-F54ECF17063B}" destId="{13990211-F9F7-2B40-B7D5-5D140F3F472E}" srcOrd="3" destOrd="0" parTransId="{3E0F0FAD-3920-5842-BC1D-CFAB9B14F63C}" sibTransId="{FB75F1BD-1E0E-4247-8EEC-04BA6A72B758}"/>
    <dgm:cxn modelId="{C676AE71-6113-F94D-974F-5AB349AFC48B}" type="presOf" srcId="{8C5E78E3-5788-1741-BC65-0D226E644F57}" destId="{22DF4C0B-F44E-A74A-BE52-E5C58F1E41B8}" srcOrd="0" destOrd="0" presId="urn:microsoft.com/office/officeart/2005/8/layout/hierarchy1"/>
    <dgm:cxn modelId="{C84FE683-38B3-3441-817F-7BBB0DBD24F7}" type="presOf" srcId="{4AB87C11-B98E-E840-861D-180BED87B4C3}" destId="{BF8E15DD-D610-DE45-8951-364670ED695D}" srcOrd="0" destOrd="0" presId="urn:microsoft.com/office/officeart/2005/8/layout/hierarchy1"/>
    <dgm:cxn modelId="{3C616622-5231-9744-A113-947702EC882E}" type="presOf" srcId="{209E5B88-FF60-2D41-B9D4-857DB97EE21E}" destId="{A5B58848-B2C7-DB43-9B8A-391031CB3810}" srcOrd="0" destOrd="0" presId="urn:microsoft.com/office/officeart/2005/8/layout/hierarchy1"/>
    <dgm:cxn modelId="{6E5D39FD-0848-2546-BC1F-AEA1C17D734B}" type="presOf" srcId="{66B1D40A-5142-1148-9479-02879E406B80}" destId="{B5EF2D25-55DD-A547-9F6C-7FA1196664F5}" srcOrd="0" destOrd="0" presId="urn:microsoft.com/office/officeart/2005/8/layout/hierarchy1"/>
    <dgm:cxn modelId="{2A8D6E8A-5A4A-1D4A-B783-B632FF15ED3B}" type="presOf" srcId="{7EE19DFC-97F3-F74B-B21E-4C4249045E31}" destId="{2FCA4221-3E2B-EE4A-9B38-21CB21F10FD3}" srcOrd="0" destOrd="0" presId="urn:microsoft.com/office/officeart/2005/8/layout/hierarchy1"/>
    <dgm:cxn modelId="{117846A1-0054-7C4E-8A2F-C331D0A8561E}" srcId="{5057547A-0C1C-624C-A0F4-4A2059E3CC00}" destId="{7A417B72-4F57-8649-BB8D-B9AC6DB45C0D}" srcOrd="1" destOrd="0" parTransId="{4AB87C11-B98E-E840-861D-180BED87B4C3}" sibTransId="{11BF9DE8-C92C-7D4D-B883-05F2C74613DE}"/>
    <dgm:cxn modelId="{CB5D264E-EF6E-D24A-9E2B-2FB1D8FE7B15}" srcId="{C23F3420-D6BE-384A-83A6-F54ECF17063B}" destId="{66B1D40A-5142-1148-9479-02879E406B80}" srcOrd="2" destOrd="0" parTransId="{8EA34B27-752D-694B-9B8F-09B12F1BF98C}" sibTransId="{C5BF7FA8-AC94-314E-BB65-A2C0512CB04C}"/>
    <dgm:cxn modelId="{CC4C711E-C08C-CC44-A987-D19BA586293E}" type="presOf" srcId="{3E0F0FAD-3920-5842-BC1D-CFAB9B14F63C}" destId="{98A75DC8-673E-4548-AF85-F7C310AD8099}" srcOrd="0" destOrd="0" presId="urn:microsoft.com/office/officeart/2005/8/layout/hierarchy1"/>
    <dgm:cxn modelId="{A0DF3B0F-7E9A-9D46-9FA7-1763F521AA27}" type="presOf" srcId="{088979CF-B270-DD4F-9435-6432CDF6C49A}" destId="{73AEE2CB-8AEE-7A4B-8F8C-5C1D8BC0CB2E}" srcOrd="0" destOrd="0" presId="urn:microsoft.com/office/officeart/2005/8/layout/hierarchy1"/>
    <dgm:cxn modelId="{C03A64DF-A3B2-D24B-B078-622C9A31C21F}" srcId="{C23F3420-D6BE-384A-83A6-F54ECF17063B}" destId="{FB1DDFD9-46CC-5E41-8105-F61ECEAB9191}" srcOrd="0" destOrd="0" parTransId="{7A46B9E1-479C-ED44-AD38-CB97DF205CFD}" sibTransId="{4EFFC692-E40E-A245-AC0A-51DD4A9ED9C4}"/>
    <dgm:cxn modelId="{57CBF69F-C49C-4F4C-B2DE-479F6A5D2565}" type="presOf" srcId="{FB1DDFD9-46CC-5E41-8105-F61ECEAB9191}" destId="{075AE132-9C5D-B046-8F9F-EDFA72C41E36}" srcOrd="0" destOrd="0" presId="urn:microsoft.com/office/officeart/2005/8/layout/hierarchy1"/>
    <dgm:cxn modelId="{3936EF6C-76B7-0D47-AE64-7A9B1A17B213}" srcId="{453E82B4-01C1-4D46-8D17-E302537A0EB2}" destId="{C23F3420-D6BE-384A-83A6-F54ECF17063B}" srcOrd="0" destOrd="0" parTransId="{274E7F0E-6EC0-3446-B117-BF4C0F9120A7}" sibTransId="{01086EA8-4698-6B4D-8ECF-E1CE8EDB5DD4}"/>
    <dgm:cxn modelId="{035F6FA5-8AB8-1B41-AB4B-268E0232C131}" type="presOf" srcId="{C23F3420-D6BE-384A-83A6-F54ECF17063B}" destId="{86A90F6A-3B91-ED44-A2BC-D5438A1FCD9F}" srcOrd="0" destOrd="0" presId="urn:microsoft.com/office/officeart/2005/8/layout/hierarchy1"/>
    <dgm:cxn modelId="{70B0902B-389A-E345-9AF7-1E8D777EA7D1}" type="presOf" srcId="{8EA34B27-752D-694B-9B8F-09B12F1BF98C}" destId="{4E665366-D6BB-6945-9B83-E2D65A42A37E}" srcOrd="0" destOrd="0" presId="urn:microsoft.com/office/officeart/2005/8/layout/hierarchy1"/>
    <dgm:cxn modelId="{F60FA309-66DD-564F-9057-1963B45A0B1B}" type="presOf" srcId="{453E82B4-01C1-4D46-8D17-E302537A0EB2}" destId="{466E4740-9F2F-2C49-965F-9B1650ADD5DF}" srcOrd="0" destOrd="0" presId="urn:microsoft.com/office/officeart/2005/8/layout/hierarchy1"/>
    <dgm:cxn modelId="{0647FF9C-E018-D545-99C2-0025B1FF2558}" type="presOf" srcId="{E937DE79-B01B-434E-8BFC-D77FF4060BEE}" destId="{375FAED3-E163-9E42-A070-671B1377A70D}" srcOrd="0" destOrd="0" presId="urn:microsoft.com/office/officeart/2005/8/layout/hierarchy1"/>
    <dgm:cxn modelId="{51612114-D734-4D4F-8C11-D422F79754C8}" srcId="{FB1DDFD9-46CC-5E41-8105-F61ECEAB9191}" destId="{5057547A-0C1C-624C-A0F4-4A2059E3CC00}" srcOrd="0" destOrd="0" parTransId="{31979D48-3B68-FA49-8FB8-33414BB825DA}" sibTransId="{891FB7EE-4E49-7B4D-9BD4-3122B939AA71}"/>
    <dgm:cxn modelId="{8FF97DBC-872D-B848-8F9A-B69CD36B3D62}" srcId="{5057547A-0C1C-624C-A0F4-4A2059E3CC00}" destId="{2EDE8CEC-CE1E-BC49-A22B-1D1DB49A160F}" srcOrd="0" destOrd="0" parTransId="{7EE19DFC-97F3-F74B-B21E-4C4249045E31}" sibTransId="{AA61CED3-62F8-C645-BB93-2C3ADB1416AF}"/>
    <dgm:cxn modelId="{AFF80519-2109-3F46-A3E0-E9233266E9AF}" srcId="{66B1D40A-5142-1148-9479-02879E406B80}" destId="{8C5E78E3-5788-1741-BC65-0D226E644F57}" srcOrd="0" destOrd="0" parTransId="{209E5B88-FF60-2D41-B9D4-857DB97EE21E}" sibTransId="{49C548BA-4A32-8B4F-820F-88FA180AAD7D}"/>
    <dgm:cxn modelId="{72338779-9881-D247-8AB8-2569E99BA6C5}" type="presOf" srcId="{5057547A-0C1C-624C-A0F4-4A2059E3CC00}" destId="{DED7D5C4-AE89-A244-AE13-E2E5ACC5A675}" srcOrd="0" destOrd="0" presId="urn:microsoft.com/office/officeart/2005/8/layout/hierarchy1"/>
    <dgm:cxn modelId="{323002E9-C899-014F-8FA8-9CB61214A04C}" type="presOf" srcId="{2EDE8CEC-CE1E-BC49-A22B-1D1DB49A160F}" destId="{EDA8E95A-1597-A641-B703-0AE37B2CD23E}" srcOrd="0" destOrd="0" presId="urn:microsoft.com/office/officeart/2005/8/layout/hierarchy1"/>
    <dgm:cxn modelId="{B5F6A4A3-5334-E64F-B399-AA57E718F426}" srcId="{C23F3420-D6BE-384A-83A6-F54ECF17063B}" destId="{088979CF-B270-DD4F-9435-6432CDF6C49A}" srcOrd="1" destOrd="0" parTransId="{E937DE79-B01B-434E-8BFC-D77FF4060BEE}" sibTransId="{52B752DC-0D27-374D-883E-4CDFEB3A72E0}"/>
    <dgm:cxn modelId="{E3F9F23F-911B-7148-A483-5351C97474DE}" type="presOf" srcId="{31979D48-3B68-FA49-8FB8-33414BB825DA}" destId="{924B4421-2A43-1344-8139-BC5480F26F2A}" srcOrd="0" destOrd="0" presId="urn:microsoft.com/office/officeart/2005/8/layout/hierarchy1"/>
    <dgm:cxn modelId="{80EFD037-9515-7F49-A6A3-20AAE330151A}" type="presOf" srcId="{7A417B72-4F57-8649-BB8D-B9AC6DB45C0D}" destId="{CAAD12DB-F543-A740-A25E-4FD7FF672594}" srcOrd="0" destOrd="0" presId="urn:microsoft.com/office/officeart/2005/8/layout/hierarchy1"/>
    <dgm:cxn modelId="{578D38A7-F523-5F4D-A7B6-DD03600CC9E0}" type="presParOf" srcId="{466E4740-9F2F-2C49-965F-9B1650ADD5DF}" destId="{BC065C11-29A6-3B4C-847B-E2128CD90FA5}" srcOrd="0" destOrd="0" presId="urn:microsoft.com/office/officeart/2005/8/layout/hierarchy1"/>
    <dgm:cxn modelId="{E4BA075E-AA9B-9B47-BC93-1678C53578CA}" type="presParOf" srcId="{BC065C11-29A6-3B4C-847B-E2128CD90FA5}" destId="{003076B6-9E2A-3549-B85C-9DB8CED0142C}" srcOrd="0" destOrd="0" presId="urn:microsoft.com/office/officeart/2005/8/layout/hierarchy1"/>
    <dgm:cxn modelId="{9165100F-21B2-6941-A6AB-026C0FB2EBAE}" type="presParOf" srcId="{003076B6-9E2A-3549-B85C-9DB8CED0142C}" destId="{FEB2E729-19FC-1D45-93D9-7E9623EB7E55}" srcOrd="0" destOrd="0" presId="urn:microsoft.com/office/officeart/2005/8/layout/hierarchy1"/>
    <dgm:cxn modelId="{4AC6CA29-EFFC-854D-B20B-89C1E95FC430}" type="presParOf" srcId="{003076B6-9E2A-3549-B85C-9DB8CED0142C}" destId="{86A90F6A-3B91-ED44-A2BC-D5438A1FCD9F}" srcOrd="1" destOrd="0" presId="urn:microsoft.com/office/officeart/2005/8/layout/hierarchy1"/>
    <dgm:cxn modelId="{10EFF81F-0B85-CB40-87CC-098253C1CF07}" type="presParOf" srcId="{BC065C11-29A6-3B4C-847B-E2128CD90FA5}" destId="{A6D0E840-3012-A94D-A7AC-3F7583E40F48}" srcOrd="1" destOrd="0" presId="urn:microsoft.com/office/officeart/2005/8/layout/hierarchy1"/>
    <dgm:cxn modelId="{7A7E2445-8EF9-2641-BBA8-DFC811DC89EC}" type="presParOf" srcId="{A6D0E840-3012-A94D-A7AC-3F7583E40F48}" destId="{6B711DDF-9538-9644-86A0-73A965EF8127}" srcOrd="0" destOrd="0" presId="urn:microsoft.com/office/officeart/2005/8/layout/hierarchy1"/>
    <dgm:cxn modelId="{73DDE8D7-D9E1-6140-8BCC-9DC865D38F87}" type="presParOf" srcId="{A6D0E840-3012-A94D-A7AC-3F7583E40F48}" destId="{C3682FE9-9CB8-4644-A2FA-303D74DC461C}" srcOrd="1" destOrd="0" presId="urn:microsoft.com/office/officeart/2005/8/layout/hierarchy1"/>
    <dgm:cxn modelId="{7E7C7060-B4A1-3048-890E-74CA4238506E}" type="presParOf" srcId="{C3682FE9-9CB8-4644-A2FA-303D74DC461C}" destId="{8EC52A48-68C2-DF44-ADA6-17AC2CB1EAE9}" srcOrd="0" destOrd="0" presId="urn:microsoft.com/office/officeart/2005/8/layout/hierarchy1"/>
    <dgm:cxn modelId="{E10BCF68-90C3-9841-A411-087893A6A949}" type="presParOf" srcId="{8EC52A48-68C2-DF44-ADA6-17AC2CB1EAE9}" destId="{822C5D30-A1B2-3F49-9947-90D703D5FE5F}" srcOrd="0" destOrd="0" presId="urn:microsoft.com/office/officeart/2005/8/layout/hierarchy1"/>
    <dgm:cxn modelId="{6AA6DC15-245B-8947-99E1-213B4CD765D4}" type="presParOf" srcId="{8EC52A48-68C2-DF44-ADA6-17AC2CB1EAE9}" destId="{075AE132-9C5D-B046-8F9F-EDFA72C41E36}" srcOrd="1" destOrd="0" presId="urn:microsoft.com/office/officeart/2005/8/layout/hierarchy1"/>
    <dgm:cxn modelId="{51A2293F-D943-724A-AED0-F64F00ED285D}" type="presParOf" srcId="{C3682FE9-9CB8-4644-A2FA-303D74DC461C}" destId="{65C32A12-0BA8-9B43-91FC-B8E23E404C2E}" srcOrd="1" destOrd="0" presId="urn:microsoft.com/office/officeart/2005/8/layout/hierarchy1"/>
    <dgm:cxn modelId="{F1685E7F-30B9-B64C-870E-15431463ACAB}" type="presParOf" srcId="{65C32A12-0BA8-9B43-91FC-B8E23E404C2E}" destId="{924B4421-2A43-1344-8139-BC5480F26F2A}" srcOrd="0" destOrd="0" presId="urn:microsoft.com/office/officeart/2005/8/layout/hierarchy1"/>
    <dgm:cxn modelId="{DC64938A-D8B0-7145-9477-0D97459457A7}" type="presParOf" srcId="{65C32A12-0BA8-9B43-91FC-B8E23E404C2E}" destId="{7F78AC2A-0FD4-3544-9DBD-CE791EBAA4EA}" srcOrd="1" destOrd="0" presId="urn:microsoft.com/office/officeart/2005/8/layout/hierarchy1"/>
    <dgm:cxn modelId="{3432DD33-CA9D-1940-BF7C-FC7274F22A23}" type="presParOf" srcId="{7F78AC2A-0FD4-3544-9DBD-CE791EBAA4EA}" destId="{340D6146-2638-1A49-93AD-C71EE764C40E}" srcOrd="0" destOrd="0" presId="urn:microsoft.com/office/officeart/2005/8/layout/hierarchy1"/>
    <dgm:cxn modelId="{4383A54C-1777-F04C-97DF-77B8B76A494B}" type="presParOf" srcId="{340D6146-2638-1A49-93AD-C71EE764C40E}" destId="{D5ADBB95-6DC0-0A44-B8DB-B2124B60348C}" srcOrd="0" destOrd="0" presId="urn:microsoft.com/office/officeart/2005/8/layout/hierarchy1"/>
    <dgm:cxn modelId="{F559F238-D53F-8C41-ABD7-ABE486D63A8E}" type="presParOf" srcId="{340D6146-2638-1A49-93AD-C71EE764C40E}" destId="{DED7D5C4-AE89-A244-AE13-E2E5ACC5A675}" srcOrd="1" destOrd="0" presId="urn:microsoft.com/office/officeart/2005/8/layout/hierarchy1"/>
    <dgm:cxn modelId="{00E00AA9-FBE5-3E45-8910-454E1FF05FC4}" type="presParOf" srcId="{7F78AC2A-0FD4-3544-9DBD-CE791EBAA4EA}" destId="{A8408623-3EA8-BF42-ADCF-604D97E7FC88}" srcOrd="1" destOrd="0" presId="urn:microsoft.com/office/officeart/2005/8/layout/hierarchy1"/>
    <dgm:cxn modelId="{7FA29351-5596-9040-84C1-76095360CC9E}" type="presParOf" srcId="{A8408623-3EA8-BF42-ADCF-604D97E7FC88}" destId="{2FCA4221-3E2B-EE4A-9B38-21CB21F10FD3}" srcOrd="0" destOrd="0" presId="urn:microsoft.com/office/officeart/2005/8/layout/hierarchy1"/>
    <dgm:cxn modelId="{5212FFAD-77D9-2147-8499-5807A741E0F7}" type="presParOf" srcId="{A8408623-3EA8-BF42-ADCF-604D97E7FC88}" destId="{8B925A3A-36E9-E146-99EB-A3AE519E687D}" srcOrd="1" destOrd="0" presId="urn:microsoft.com/office/officeart/2005/8/layout/hierarchy1"/>
    <dgm:cxn modelId="{C177F2AA-387C-4F4D-8890-F40FA2D88642}" type="presParOf" srcId="{8B925A3A-36E9-E146-99EB-A3AE519E687D}" destId="{97109312-6BE7-794F-B4ED-A19D4BE51CDF}" srcOrd="0" destOrd="0" presId="urn:microsoft.com/office/officeart/2005/8/layout/hierarchy1"/>
    <dgm:cxn modelId="{792892E3-E632-AD40-8D76-DA93E9A0AB7E}" type="presParOf" srcId="{97109312-6BE7-794F-B4ED-A19D4BE51CDF}" destId="{DD55A696-BF62-F142-A429-4EF192148342}" srcOrd="0" destOrd="0" presId="urn:microsoft.com/office/officeart/2005/8/layout/hierarchy1"/>
    <dgm:cxn modelId="{729EB347-8615-7F49-8FDC-F5E9D680EC4C}" type="presParOf" srcId="{97109312-6BE7-794F-B4ED-A19D4BE51CDF}" destId="{EDA8E95A-1597-A641-B703-0AE37B2CD23E}" srcOrd="1" destOrd="0" presId="urn:microsoft.com/office/officeart/2005/8/layout/hierarchy1"/>
    <dgm:cxn modelId="{8E9EB5F5-CCA7-294B-971F-AC4F6B272BF4}" type="presParOf" srcId="{8B925A3A-36E9-E146-99EB-A3AE519E687D}" destId="{FF9988DB-359B-EC41-8CF4-482ECD74655E}" srcOrd="1" destOrd="0" presId="urn:microsoft.com/office/officeart/2005/8/layout/hierarchy1"/>
    <dgm:cxn modelId="{5F0370A5-8EDA-9342-907A-DD15335FE3CA}" type="presParOf" srcId="{A8408623-3EA8-BF42-ADCF-604D97E7FC88}" destId="{BF8E15DD-D610-DE45-8951-364670ED695D}" srcOrd="2" destOrd="0" presId="urn:microsoft.com/office/officeart/2005/8/layout/hierarchy1"/>
    <dgm:cxn modelId="{59BB692A-D525-9249-B874-4C190DCB5C58}" type="presParOf" srcId="{A8408623-3EA8-BF42-ADCF-604D97E7FC88}" destId="{BC0AA514-DC78-D949-AF4B-463794B52646}" srcOrd="3" destOrd="0" presId="urn:microsoft.com/office/officeart/2005/8/layout/hierarchy1"/>
    <dgm:cxn modelId="{D7AE3DAE-13C6-284B-99F9-D3C679462373}" type="presParOf" srcId="{BC0AA514-DC78-D949-AF4B-463794B52646}" destId="{FD3F33B0-2B9A-7047-B4BB-BA3F3AAE7058}" srcOrd="0" destOrd="0" presId="urn:microsoft.com/office/officeart/2005/8/layout/hierarchy1"/>
    <dgm:cxn modelId="{5D82CED2-038B-DD42-96B8-7A705FC75EA3}" type="presParOf" srcId="{FD3F33B0-2B9A-7047-B4BB-BA3F3AAE7058}" destId="{819D1AA0-A77C-FA4D-8D6A-F6A2ECFF0183}" srcOrd="0" destOrd="0" presId="urn:microsoft.com/office/officeart/2005/8/layout/hierarchy1"/>
    <dgm:cxn modelId="{6C6E7AFA-758F-AD47-BFDD-75A9B51DD314}" type="presParOf" srcId="{FD3F33B0-2B9A-7047-B4BB-BA3F3AAE7058}" destId="{CAAD12DB-F543-A740-A25E-4FD7FF672594}" srcOrd="1" destOrd="0" presId="urn:microsoft.com/office/officeart/2005/8/layout/hierarchy1"/>
    <dgm:cxn modelId="{FDED6DCA-85BD-1440-827A-FE4D1F36AAFC}" type="presParOf" srcId="{BC0AA514-DC78-D949-AF4B-463794B52646}" destId="{F3AB5C59-9EE3-4D4F-8CE1-9B335AADD97D}" srcOrd="1" destOrd="0" presId="urn:microsoft.com/office/officeart/2005/8/layout/hierarchy1"/>
    <dgm:cxn modelId="{AD363818-2461-AB46-8633-AB3D90C176CC}" type="presParOf" srcId="{A6D0E840-3012-A94D-A7AC-3F7583E40F48}" destId="{375FAED3-E163-9E42-A070-671B1377A70D}" srcOrd="2" destOrd="0" presId="urn:microsoft.com/office/officeart/2005/8/layout/hierarchy1"/>
    <dgm:cxn modelId="{929242C5-F4F4-6441-9FA0-179CA1E97D58}" type="presParOf" srcId="{A6D0E840-3012-A94D-A7AC-3F7583E40F48}" destId="{FEB378BE-EEDE-EA43-A88E-62D68C73EFF6}" srcOrd="3" destOrd="0" presId="urn:microsoft.com/office/officeart/2005/8/layout/hierarchy1"/>
    <dgm:cxn modelId="{F30B2857-8D6E-8249-96F6-A1DC18144C89}" type="presParOf" srcId="{FEB378BE-EEDE-EA43-A88E-62D68C73EFF6}" destId="{73411118-DB9B-4343-AE27-FAC8CD2D7138}" srcOrd="0" destOrd="0" presId="urn:microsoft.com/office/officeart/2005/8/layout/hierarchy1"/>
    <dgm:cxn modelId="{06289F96-631A-EF4D-B53E-318E2B1EB309}" type="presParOf" srcId="{73411118-DB9B-4343-AE27-FAC8CD2D7138}" destId="{A09810C9-62C5-1147-AFB4-EA2B40FC550F}" srcOrd="0" destOrd="0" presId="urn:microsoft.com/office/officeart/2005/8/layout/hierarchy1"/>
    <dgm:cxn modelId="{A46773E0-7C86-B44F-9A7F-F690E1BA8B9B}" type="presParOf" srcId="{73411118-DB9B-4343-AE27-FAC8CD2D7138}" destId="{73AEE2CB-8AEE-7A4B-8F8C-5C1D8BC0CB2E}" srcOrd="1" destOrd="0" presId="urn:microsoft.com/office/officeart/2005/8/layout/hierarchy1"/>
    <dgm:cxn modelId="{1BF5C399-EB3C-7040-B755-CB2A66A8301E}" type="presParOf" srcId="{FEB378BE-EEDE-EA43-A88E-62D68C73EFF6}" destId="{AA19F6E2-D9D5-984D-9FF1-05010EB86FEB}" srcOrd="1" destOrd="0" presId="urn:microsoft.com/office/officeart/2005/8/layout/hierarchy1"/>
    <dgm:cxn modelId="{B900FFE9-D62B-E745-9090-E71BBA3904DF}" type="presParOf" srcId="{A6D0E840-3012-A94D-A7AC-3F7583E40F48}" destId="{4E665366-D6BB-6945-9B83-E2D65A42A37E}" srcOrd="4" destOrd="0" presId="urn:microsoft.com/office/officeart/2005/8/layout/hierarchy1"/>
    <dgm:cxn modelId="{EE660987-C7DE-9F4A-9869-ADD6C3B6CFD9}" type="presParOf" srcId="{A6D0E840-3012-A94D-A7AC-3F7583E40F48}" destId="{47CBC2E3-D26D-E549-80CF-A626935D06D4}" srcOrd="5" destOrd="0" presId="urn:microsoft.com/office/officeart/2005/8/layout/hierarchy1"/>
    <dgm:cxn modelId="{EEBCC7F7-6361-C847-AADB-DED81497C77F}" type="presParOf" srcId="{47CBC2E3-D26D-E549-80CF-A626935D06D4}" destId="{C60D8FBE-B2A4-1944-8016-A4177AA39180}" srcOrd="0" destOrd="0" presId="urn:microsoft.com/office/officeart/2005/8/layout/hierarchy1"/>
    <dgm:cxn modelId="{CC589173-7304-0945-AEBF-F1F9A20961D8}" type="presParOf" srcId="{C60D8FBE-B2A4-1944-8016-A4177AA39180}" destId="{97BA789B-D9DB-844D-AEF6-CB81521161D7}" srcOrd="0" destOrd="0" presId="urn:microsoft.com/office/officeart/2005/8/layout/hierarchy1"/>
    <dgm:cxn modelId="{36215AF9-E30B-1545-8EB8-0A5049B00B97}" type="presParOf" srcId="{C60D8FBE-B2A4-1944-8016-A4177AA39180}" destId="{B5EF2D25-55DD-A547-9F6C-7FA1196664F5}" srcOrd="1" destOrd="0" presId="urn:microsoft.com/office/officeart/2005/8/layout/hierarchy1"/>
    <dgm:cxn modelId="{95ABCE39-DBA9-2E4C-9891-0994F1845504}" type="presParOf" srcId="{47CBC2E3-D26D-E549-80CF-A626935D06D4}" destId="{AF494CD9-B043-1945-82AC-BF3620101B9C}" srcOrd="1" destOrd="0" presId="urn:microsoft.com/office/officeart/2005/8/layout/hierarchy1"/>
    <dgm:cxn modelId="{98F50CD4-756C-1D41-8DB9-CB34C26FDAF4}" type="presParOf" srcId="{AF494CD9-B043-1945-82AC-BF3620101B9C}" destId="{A5B58848-B2C7-DB43-9B8A-391031CB3810}" srcOrd="0" destOrd="0" presId="urn:microsoft.com/office/officeart/2005/8/layout/hierarchy1"/>
    <dgm:cxn modelId="{35288306-04B7-754C-8ED3-242FDD5357EA}" type="presParOf" srcId="{AF494CD9-B043-1945-82AC-BF3620101B9C}" destId="{50FE2127-0B8A-354C-937F-7AE29B5FCC2E}" srcOrd="1" destOrd="0" presId="urn:microsoft.com/office/officeart/2005/8/layout/hierarchy1"/>
    <dgm:cxn modelId="{48C63260-FD29-3C41-8480-AF288B8B7CB0}" type="presParOf" srcId="{50FE2127-0B8A-354C-937F-7AE29B5FCC2E}" destId="{4F4A2F58-885A-0F46-94BC-D326E0228073}" srcOrd="0" destOrd="0" presId="urn:microsoft.com/office/officeart/2005/8/layout/hierarchy1"/>
    <dgm:cxn modelId="{6DECED9A-876C-CB41-836A-227736F4831E}" type="presParOf" srcId="{4F4A2F58-885A-0F46-94BC-D326E0228073}" destId="{25AB5E46-9FF3-3249-A96D-CE590BA6028A}" srcOrd="0" destOrd="0" presId="urn:microsoft.com/office/officeart/2005/8/layout/hierarchy1"/>
    <dgm:cxn modelId="{637B7DFA-B268-014F-87D2-7A4C3AF435C2}" type="presParOf" srcId="{4F4A2F58-885A-0F46-94BC-D326E0228073}" destId="{22DF4C0B-F44E-A74A-BE52-E5C58F1E41B8}" srcOrd="1" destOrd="0" presId="urn:microsoft.com/office/officeart/2005/8/layout/hierarchy1"/>
    <dgm:cxn modelId="{DF77B1A8-2E73-BF4D-AD46-A319D0DCE186}" type="presParOf" srcId="{50FE2127-0B8A-354C-937F-7AE29B5FCC2E}" destId="{82952C42-E980-A540-86FA-814166DB6F00}" srcOrd="1" destOrd="0" presId="urn:microsoft.com/office/officeart/2005/8/layout/hierarchy1"/>
    <dgm:cxn modelId="{D8103321-61DE-8C49-9FFD-4151E7EE7C72}" type="presParOf" srcId="{A6D0E840-3012-A94D-A7AC-3F7583E40F48}" destId="{98A75DC8-673E-4548-AF85-F7C310AD8099}" srcOrd="6" destOrd="0" presId="urn:microsoft.com/office/officeart/2005/8/layout/hierarchy1"/>
    <dgm:cxn modelId="{817BF574-E8B3-F748-AF6E-460F7DF88240}" type="presParOf" srcId="{A6D0E840-3012-A94D-A7AC-3F7583E40F48}" destId="{4240DEE5-2CA0-2E40-8238-353841E61B0B}" srcOrd="7" destOrd="0" presId="urn:microsoft.com/office/officeart/2005/8/layout/hierarchy1"/>
    <dgm:cxn modelId="{177878E0-DE64-A443-B81E-4235D12C7E5D}" type="presParOf" srcId="{4240DEE5-2CA0-2E40-8238-353841E61B0B}" destId="{C8C72535-F562-184E-BC3A-F4FABB40E901}" srcOrd="0" destOrd="0" presId="urn:microsoft.com/office/officeart/2005/8/layout/hierarchy1"/>
    <dgm:cxn modelId="{27502F62-0384-E349-9C5F-6BA5C2F93F78}" type="presParOf" srcId="{C8C72535-F562-184E-BC3A-F4FABB40E901}" destId="{43064910-5136-124A-AF56-273990E2A3C3}" srcOrd="0" destOrd="0" presId="urn:microsoft.com/office/officeart/2005/8/layout/hierarchy1"/>
    <dgm:cxn modelId="{5662F220-33C1-F344-BBD4-7A7A58723FC5}" type="presParOf" srcId="{C8C72535-F562-184E-BC3A-F4FABB40E901}" destId="{72DCCFE0-282F-F747-968E-270C6547F97F}" srcOrd="1" destOrd="0" presId="urn:microsoft.com/office/officeart/2005/8/layout/hierarchy1"/>
    <dgm:cxn modelId="{38B116A4-F782-CC4D-9967-32217799A485}" type="presParOf" srcId="{4240DEE5-2CA0-2E40-8238-353841E61B0B}" destId="{6940E23E-57D9-C742-A3E0-6F623729472B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B9BA5AB-9A41-D149-8ECA-EBF0FC6052BA}">
      <dsp:nvSpPr>
        <dsp:cNvPr id="0" name=""/>
        <dsp:cNvSpPr/>
      </dsp:nvSpPr>
      <dsp:spPr>
        <a:xfrm>
          <a:off x="5641330" y="2353841"/>
          <a:ext cx="56725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567258" y="107044"/>
              </a:lnTo>
              <a:lnTo>
                <a:pt x="567258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C0CD22-0366-5A4F-B55E-9A2243E08E70}">
      <dsp:nvSpPr>
        <dsp:cNvPr id="0" name=""/>
        <dsp:cNvSpPr/>
      </dsp:nvSpPr>
      <dsp:spPr>
        <a:xfrm>
          <a:off x="5641330" y="2353841"/>
          <a:ext cx="1890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189086" y="107044"/>
              </a:lnTo>
              <a:lnTo>
                <a:pt x="189086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9AA71F-6AA5-9A43-BDC1-BFAE3E67B13B}">
      <dsp:nvSpPr>
        <dsp:cNvPr id="0" name=""/>
        <dsp:cNvSpPr/>
      </dsp:nvSpPr>
      <dsp:spPr>
        <a:xfrm>
          <a:off x="5452243" y="2353841"/>
          <a:ext cx="189086" cy="91440"/>
        </a:xfrm>
        <a:custGeom>
          <a:avLst/>
          <a:gdLst/>
          <a:ahLst/>
          <a:cxnLst/>
          <a:rect l="0" t="0" r="0" b="0"/>
          <a:pathLst>
            <a:path>
              <a:moveTo>
                <a:pt x="189086" y="45720"/>
              </a:moveTo>
              <a:lnTo>
                <a:pt x="189086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EE5198-472C-9D42-BE71-EACD1EDD5E6B}">
      <dsp:nvSpPr>
        <dsp:cNvPr id="0" name=""/>
        <dsp:cNvSpPr/>
      </dsp:nvSpPr>
      <dsp:spPr>
        <a:xfrm>
          <a:off x="5074071" y="2353841"/>
          <a:ext cx="567258" cy="91440"/>
        </a:xfrm>
        <a:custGeom>
          <a:avLst/>
          <a:gdLst/>
          <a:ahLst/>
          <a:cxnLst/>
          <a:rect l="0" t="0" r="0" b="0"/>
          <a:pathLst>
            <a:path>
              <a:moveTo>
                <a:pt x="567258" y="45720"/>
              </a:moveTo>
              <a:lnTo>
                <a:pt x="567258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9BE40-EAF8-D942-896F-1DD3E32034CB}">
      <dsp:nvSpPr>
        <dsp:cNvPr id="0" name=""/>
        <dsp:cNvSpPr/>
      </dsp:nvSpPr>
      <dsp:spPr>
        <a:xfrm>
          <a:off x="2994124" y="2067375"/>
          <a:ext cx="264720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2647205" y="107044"/>
              </a:lnTo>
              <a:lnTo>
                <a:pt x="2647205" y="13570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7ADAE1-5101-254F-8DD2-EADD9C3DB96D}">
      <dsp:nvSpPr>
        <dsp:cNvPr id="0" name=""/>
        <dsp:cNvSpPr/>
      </dsp:nvSpPr>
      <dsp:spPr>
        <a:xfrm>
          <a:off x="4317727" y="2353841"/>
          <a:ext cx="37817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378172" y="107044"/>
              </a:lnTo>
              <a:lnTo>
                <a:pt x="378172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69B477-169A-5545-8FB3-7210D3231FA9}">
      <dsp:nvSpPr>
        <dsp:cNvPr id="0" name=""/>
        <dsp:cNvSpPr/>
      </dsp:nvSpPr>
      <dsp:spPr>
        <a:xfrm>
          <a:off x="4272007" y="2353841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45720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D53C62-087D-1246-9576-6E08BB3B4BB7}">
      <dsp:nvSpPr>
        <dsp:cNvPr id="0" name=""/>
        <dsp:cNvSpPr/>
      </dsp:nvSpPr>
      <dsp:spPr>
        <a:xfrm>
          <a:off x="3939554" y="2353841"/>
          <a:ext cx="378172" cy="91440"/>
        </a:xfrm>
        <a:custGeom>
          <a:avLst/>
          <a:gdLst/>
          <a:ahLst/>
          <a:cxnLst/>
          <a:rect l="0" t="0" r="0" b="0"/>
          <a:pathLst>
            <a:path>
              <a:moveTo>
                <a:pt x="378172" y="45720"/>
              </a:moveTo>
              <a:lnTo>
                <a:pt x="378172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186E0E-D400-694D-A123-793ACF068332}">
      <dsp:nvSpPr>
        <dsp:cNvPr id="0" name=""/>
        <dsp:cNvSpPr/>
      </dsp:nvSpPr>
      <dsp:spPr>
        <a:xfrm>
          <a:off x="2994124" y="2067375"/>
          <a:ext cx="132360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1323602" y="107044"/>
              </a:lnTo>
              <a:lnTo>
                <a:pt x="1323602" y="13570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957DAA-0135-A64F-96BE-6F46CEB2DA4F}">
      <dsp:nvSpPr>
        <dsp:cNvPr id="0" name=""/>
        <dsp:cNvSpPr/>
      </dsp:nvSpPr>
      <dsp:spPr>
        <a:xfrm>
          <a:off x="2994124" y="2353841"/>
          <a:ext cx="56725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567258" y="107044"/>
              </a:lnTo>
              <a:lnTo>
                <a:pt x="567258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B7D403-8139-344B-A062-5B653F82EC4C}">
      <dsp:nvSpPr>
        <dsp:cNvPr id="0" name=""/>
        <dsp:cNvSpPr/>
      </dsp:nvSpPr>
      <dsp:spPr>
        <a:xfrm>
          <a:off x="2994124" y="2353841"/>
          <a:ext cx="1890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189086" y="107044"/>
              </a:lnTo>
              <a:lnTo>
                <a:pt x="189086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5B96E5-E802-4E4B-B257-CCECC4763B44}">
      <dsp:nvSpPr>
        <dsp:cNvPr id="0" name=""/>
        <dsp:cNvSpPr/>
      </dsp:nvSpPr>
      <dsp:spPr>
        <a:xfrm>
          <a:off x="2805038" y="2353841"/>
          <a:ext cx="189086" cy="91440"/>
        </a:xfrm>
        <a:custGeom>
          <a:avLst/>
          <a:gdLst/>
          <a:ahLst/>
          <a:cxnLst/>
          <a:rect l="0" t="0" r="0" b="0"/>
          <a:pathLst>
            <a:path>
              <a:moveTo>
                <a:pt x="189086" y="45720"/>
              </a:moveTo>
              <a:lnTo>
                <a:pt x="189086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3C1064-8D9D-BE41-929B-B7BE8DB0CAF6}">
      <dsp:nvSpPr>
        <dsp:cNvPr id="0" name=""/>
        <dsp:cNvSpPr/>
      </dsp:nvSpPr>
      <dsp:spPr>
        <a:xfrm>
          <a:off x="2426865" y="2353841"/>
          <a:ext cx="567258" cy="91440"/>
        </a:xfrm>
        <a:custGeom>
          <a:avLst/>
          <a:gdLst/>
          <a:ahLst/>
          <a:cxnLst/>
          <a:rect l="0" t="0" r="0" b="0"/>
          <a:pathLst>
            <a:path>
              <a:moveTo>
                <a:pt x="567258" y="45720"/>
              </a:moveTo>
              <a:lnTo>
                <a:pt x="567258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226E2F-4D72-C544-8F8A-FFB7C515B2FC}">
      <dsp:nvSpPr>
        <dsp:cNvPr id="0" name=""/>
        <dsp:cNvSpPr/>
      </dsp:nvSpPr>
      <dsp:spPr>
        <a:xfrm>
          <a:off x="2948404" y="2067375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45720" y="13570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F39293-F0F7-3E4E-A8AC-0D7E916DD584}">
      <dsp:nvSpPr>
        <dsp:cNvPr id="0" name=""/>
        <dsp:cNvSpPr/>
      </dsp:nvSpPr>
      <dsp:spPr>
        <a:xfrm>
          <a:off x="1481435" y="2353841"/>
          <a:ext cx="56725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567258" y="107044"/>
              </a:lnTo>
              <a:lnTo>
                <a:pt x="567258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6128A7-9E55-8E48-ABB7-1C548AF6F5E0}">
      <dsp:nvSpPr>
        <dsp:cNvPr id="0" name=""/>
        <dsp:cNvSpPr/>
      </dsp:nvSpPr>
      <dsp:spPr>
        <a:xfrm>
          <a:off x="1481435" y="2353841"/>
          <a:ext cx="1890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189086" y="107044"/>
              </a:lnTo>
              <a:lnTo>
                <a:pt x="189086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BA0763-F8A6-0B4B-BF22-C96FF29B4139}">
      <dsp:nvSpPr>
        <dsp:cNvPr id="0" name=""/>
        <dsp:cNvSpPr/>
      </dsp:nvSpPr>
      <dsp:spPr>
        <a:xfrm>
          <a:off x="1292349" y="2353841"/>
          <a:ext cx="189086" cy="91440"/>
        </a:xfrm>
        <a:custGeom>
          <a:avLst/>
          <a:gdLst/>
          <a:ahLst/>
          <a:cxnLst/>
          <a:rect l="0" t="0" r="0" b="0"/>
          <a:pathLst>
            <a:path>
              <a:moveTo>
                <a:pt x="189086" y="45720"/>
              </a:moveTo>
              <a:lnTo>
                <a:pt x="189086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33B0DD-73A3-EF4D-9137-585A14C140D8}">
      <dsp:nvSpPr>
        <dsp:cNvPr id="0" name=""/>
        <dsp:cNvSpPr/>
      </dsp:nvSpPr>
      <dsp:spPr>
        <a:xfrm>
          <a:off x="914176" y="2353841"/>
          <a:ext cx="567258" cy="91440"/>
        </a:xfrm>
        <a:custGeom>
          <a:avLst/>
          <a:gdLst/>
          <a:ahLst/>
          <a:cxnLst/>
          <a:rect l="0" t="0" r="0" b="0"/>
          <a:pathLst>
            <a:path>
              <a:moveTo>
                <a:pt x="567258" y="45720"/>
              </a:moveTo>
              <a:lnTo>
                <a:pt x="567258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6C131D-67FB-A047-8662-D1FEA1C14D9C}">
      <dsp:nvSpPr>
        <dsp:cNvPr id="0" name=""/>
        <dsp:cNvSpPr/>
      </dsp:nvSpPr>
      <dsp:spPr>
        <a:xfrm>
          <a:off x="1481435" y="2067375"/>
          <a:ext cx="1512689" cy="91440"/>
        </a:xfrm>
        <a:custGeom>
          <a:avLst/>
          <a:gdLst/>
          <a:ahLst/>
          <a:cxnLst/>
          <a:rect l="0" t="0" r="0" b="0"/>
          <a:pathLst>
            <a:path>
              <a:moveTo>
                <a:pt x="1512689" y="45720"/>
              </a:moveTo>
              <a:lnTo>
                <a:pt x="1512689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A178FD-FDE7-2D48-B431-09503BA67C1E}">
      <dsp:nvSpPr>
        <dsp:cNvPr id="0" name=""/>
        <dsp:cNvSpPr/>
      </dsp:nvSpPr>
      <dsp:spPr>
        <a:xfrm>
          <a:off x="346918" y="2353841"/>
          <a:ext cx="1890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189086" y="107044"/>
              </a:lnTo>
              <a:lnTo>
                <a:pt x="189086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D4A70B-80F5-5F43-82B7-8A58AC38F8B3}">
      <dsp:nvSpPr>
        <dsp:cNvPr id="0" name=""/>
        <dsp:cNvSpPr/>
      </dsp:nvSpPr>
      <dsp:spPr>
        <a:xfrm>
          <a:off x="157832" y="2353841"/>
          <a:ext cx="189086" cy="91440"/>
        </a:xfrm>
        <a:custGeom>
          <a:avLst/>
          <a:gdLst/>
          <a:ahLst/>
          <a:cxnLst/>
          <a:rect l="0" t="0" r="0" b="0"/>
          <a:pathLst>
            <a:path>
              <a:moveTo>
                <a:pt x="189086" y="45720"/>
              </a:moveTo>
              <a:lnTo>
                <a:pt x="189086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23F6F1-41DA-7B49-AA87-DEB49B3F0FBA}">
      <dsp:nvSpPr>
        <dsp:cNvPr id="0" name=""/>
        <dsp:cNvSpPr/>
      </dsp:nvSpPr>
      <dsp:spPr>
        <a:xfrm>
          <a:off x="346918" y="2067375"/>
          <a:ext cx="2647205" cy="91440"/>
        </a:xfrm>
        <a:custGeom>
          <a:avLst/>
          <a:gdLst/>
          <a:ahLst/>
          <a:cxnLst/>
          <a:rect l="0" t="0" r="0" b="0"/>
          <a:pathLst>
            <a:path>
              <a:moveTo>
                <a:pt x="2647205" y="45720"/>
              </a:moveTo>
              <a:lnTo>
                <a:pt x="2647205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7D7A40-09E3-CB48-BC45-2D60D7023E6F}">
      <dsp:nvSpPr>
        <dsp:cNvPr id="0" name=""/>
        <dsp:cNvSpPr/>
      </dsp:nvSpPr>
      <dsp:spPr>
        <a:xfrm>
          <a:off x="2839417" y="191661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1482EBE-C440-CD46-AC7B-1BD3E7037F8B}">
      <dsp:nvSpPr>
        <dsp:cNvPr id="0" name=""/>
        <dsp:cNvSpPr/>
      </dsp:nvSpPr>
      <dsp:spPr>
        <a:xfrm>
          <a:off x="2873796" y="1949278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500" b="1" i="0" kern="1200" dirty="0" smtClean="0"/>
            <a:t>北京十三行海外人才求职网站</a:t>
          </a:r>
          <a:endParaRPr lang="zh-CN" altLang="en-US" sz="500" kern="1200" dirty="0"/>
        </a:p>
      </dsp:txBody>
      <dsp:txXfrm>
        <a:off x="2879551" y="1955033"/>
        <a:ext cx="297903" cy="184967"/>
      </dsp:txXfrm>
    </dsp:sp>
    <dsp:sp modelId="{7A63442B-19DB-764C-86EF-2669D669448A}">
      <dsp:nvSpPr>
        <dsp:cNvPr id="0" name=""/>
        <dsp:cNvSpPr/>
      </dsp:nvSpPr>
      <dsp:spPr>
        <a:xfrm>
          <a:off x="192211" y="2203083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2D9C8CB-0AB8-7E4D-BC23-F9CD8247F81E}">
      <dsp:nvSpPr>
        <dsp:cNvPr id="0" name=""/>
        <dsp:cNvSpPr/>
      </dsp:nvSpPr>
      <dsp:spPr>
        <a:xfrm>
          <a:off x="226590" y="2235743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/>
            <a:t>登陆注册</a:t>
          </a:r>
        </a:p>
      </dsp:txBody>
      <dsp:txXfrm>
        <a:off x="232345" y="2241498"/>
        <a:ext cx="297903" cy="184967"/>
      </dsp:txXfrm>
    </dsp:sp>
    <dsp:sp modelId="{8BB2AD2C-65F5-204A-B89B-9A9DA294FE36}">
      <dsp:nvSpPr>
        <dsp:cNvPr id="0" name=""/>
        <dsp:cNvSpPr/>
      </dsp:nvSpPr>
      <dsp:spPr>
        <a:xfrm>
          <a:off x="3125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0E18B52-7C59-D449-971D-14C22F32AABC}">
      <dsp:nvSpPr>
        <dsp:cNvPr id="0" name=""/>
        <dsp:cNvSpPr/>
      </dsp:nvSpPr>
      <dsp:spPr>
        <a:xfrm>
          <a:off x="37504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/>
            <a:t>登陆</a:t>
          </a:r>
        </a:p>
      </dsp:txBody>
      <dsp:txXfrm>
        <a:off x="43259" y="2527964"/>
        <a:ext cx="297903" cy="184967"/>
      </dsp:txXfrm>
    </dsp:sp>
    <dsp:sp modelId="{13DBD0D4-822B-574D-B781-FD952717486C}">
      <dsp:nvSpPr>
        <dsp:cNvPr id="0" name=""/>
        <dsp:cNvSpPr/>
      </dsp:nvSpPr>
      <dsp:spPr>
        <a:xfrm>
          <a:off x="381297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BF596A2-A701-8845-9907-924203CF0C3C}">
      <dsp:nvSpPr>
        <dsp:cNvPr id="0" name=""/>
        <dsp:cNvSpPr/>
      </dsp:nvSpPr>
      <dsp:spPr>
        <a:xfrm>
          <a:off x="415676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/>
            <a:t>注册</a:t>
          </a:r>
        </a:p>
      </dsp:txBody>
      <dsp:txXfrm>
        <a:off x="421431" y="2527964"/>
        <a:ext cx="297903" cy="184967"/>
      </dsp:txXfrm>
    </dsp:sp>
    <dsp:sp modelId="{CA1864AA-7735-684A-BB98-167F1F39E3F4}">
      <dsp:nvSpPr>
        <dsp:cNvPr id="0" name=""/>
        <dsp:cNvSpPr/>
      </dsp:nvSpPr>
      <dsp:spPr>
        <a:xfrm>
          <a:off x="1326728" y="2203083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3BA43EC-01DE-164A-BAC4-E5C04D936B3C}">
      <dsp:nvSpPr>
        <dsp:cNvPr id="0" name=""/>
        <dsp:cNvSpPr/>
      </dsp:nvSpPr>
      <dsp:spPr>
        <a:xfrm>
          <a:off x="1361107" y="2235743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个人求职</a:t>
          </a:r>
          <a:endParaRPr lang="zh-CN" altLang="en-US" sz="500" kern="1200" dirty="0"/>
        </a:p>
      </dsp:txBody>
      <dsp:txXfrm>
        <a:off x="1366862" y="2241498"/>
        <a:ext cx="297903" cy="184967"/>
      </dsp:txXfrm>
    </dsp:sp>
    <dsp:sp modelId="{B3D57EB3-791B-8744-BDCA-B536D464E154}">
      <dsp:nvSpPr>
        <dsp:cNvPr id="0" name=""/>
        <dsp:cNvSpPr/>
      </dsp:nvSpPr>
      <dsp:spPr>
        <a:xfrm>
          <a:off x="759469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6B69C13-07CA-8A47-B000-28BCCABE10BB}">
      <dsp:nvSpPr>
        <dsp:cNvPr id="0" name=""/>
        <dsp:cNvSpPr/>
      </dsp:nvSpPr>
      <dsp:spPr>
        <a:xfrm>
          <a:off x="793849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个人资料</a:t>
          </a:r>
          <a:endParaRPr lang="zh-CN" altLang="en-US" sz="500" kern="1200" dirty="0"/>
        </a:p>
      </dsp:txBody>
      <dsp:txXfrm>
        <a:off x="799604" y="2527964"/>
        <a:ext cx="297903" cy="184967"/>
      </dsp:txXfrm>
    </dsp:sp>
    <dsp:sp modelId="{B57779DB-6D04-4048-9CEA-C3C01789608A}">
      <dsp:nvSpPr>
        <dsp:cNvPr id="0" name=""/>
        <dsp:cNvSpPr/>
      </dsp:nvSpPr>
      <dsp:spPr>
        <a:xfrm>
          <a:off x="1137642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EA4EDA7-31C9-394D-A523-83CF01D68756}">
      <dsp:nvSpPr>
        <dsp:cNvPr id="0" name=""/>
        <dsp:cNvSpPr/>
      </dsp:nvSpPr>
      <dsp:spPr>
        <a:xfrm>
          <a:off x="1172021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个人圈子</a:t>
          </a:r>
          <a:endParaRPr lang="zh-CN" altLang="en-US" sz="500" kern="1200" dirty="0"/>
        </a:p>
      </dsp:txBody>
      <dsp:txXfrm>
        <a:off x="1177776" y="2527964"/>
        <a:ext cx="297903" cy="184967"/>
      </dsp:txXfrm>
    </dsp:sp>
    <dsp:sp modelId="{92379019-5A64-CA41-81A5-08ABB629753D}">
      <dsp:nvSpPr>
        <dsp:cNvPr id="0" name=""/>
        <dsp:cNvSpPr/>
      </dsp:nvSpPr>
      <dsp:spPr>
        <a:xfrm>
          <a:off x="1515814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0940436-71F7-D945-B77B-4EBC33F09114}">
      <dsp:nvSpPr>
        <dsp:cNvPr id="0" name=""/>
        <dsp:cNvSpPr/>
      </dsp:nvSpPr>
      <dsp:spPr>
        <a:xfrm>
          <a:off x="1550193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搜索职位</a:t>
          </a:r>
          <a:endParaRPr lang="zh-CN" altLang="en-US" sz="500" kern="1200" dirty="0"/>
        </a:p>
      </dsp:txBody>
      <dsp:txXfrm>
        <a:off x="1555948" y="2527964"/>
        <a:ext cx="297903" cy="184967"/>
      </dsp:txXfrm>
    </dsp:sp>
    <dsp:sp modelId="{C1BE62A1-5FE7-D142-9295-A3D2E500CC29}">
      <dsp:nvSpPr>
        <dsp:cNvPr id="0" name=""/>
        <dsp:cNvSpPr/>
      </dsp:nvSpPr>
      <dsp:spPr>
        <a:xfrm>
          <a:off x="1893986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4952BD3-BFE9-E344-AA1C-9DD0F127260D}">
      <dsp:nvSpPr>
        <dsp:cNvPr id="0" name=""/>
        <dsp:cNvSpPr/>
      </dsp:nvSpPr>
      <dsp:spPr>
        <a:xfrm>
          <a:off x="1928366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投递简历管理</a:t>
          </a:r>
          <a:endParaRPr lang="zh-CN" altLang="en-US" sz="500" kern="1200" dirty="0"/>
        </a:p>
      </dsp:txBody>
      <dsp:txXfrm>
        <a:off x="1934121" y="2527964"/>
        <a:ext cx="297903" cy="184967"/>
      </dsp:txXfrm>
    </dsp:sp>
    <dsp:sp modelId="{5E137855-64C0-C54A-ACEF-D477E924C379}">
      <dsp:nvSpPr>
        <dsp:cNvPr id="0" name=""/>
        <dsp:cNvSpPr/>
      </dsp:nvSpPr>
      <dsp:spPr>
        <a:xfrm>
          <a:off x="2839417" y="2203083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6B05DC4-3E6D-2641-B7D7-90275C721F87}">
      <dsp:nvSpPr>
        <dsp:cNvPr id="0" name=""/>
        <dsp:cNvSpPr/>
      </dsp:nvSpPr>
      <dsp:spPr>
        <a:xfrm>
          <a:off x="2873796" y="2235743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网站显示</a:t>
          </a:r>
          <a:endParaRPr lang="zh-CN" altLang="en-US" sz="500" kern="1200" dirty="0"/>
        </a:p>
      </dsp:txBody>
      <dsp:txXfrm>
        <a:off x="2879551" y="2241498"/>
        <a:ext cx="297903" cy="184967"/>
      </dsp:txXfrm>
    </dsp:sp>
    <dsp:sp modelId="{D2904894-48BB-624A-9428-4C6D82E53F3E}">
      <dsp:nvSpPr>
        <dsp:cNvPr id="0" name=""/>
        <dsp:cNvSpPr/>
      </dsp:nvSpPr>
      <dsp:spPr>
        <a:xfrm>
          <a:off x="2272158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9DDBD18-E10B-9F47-8FED-6AAC41CA0CD9}">
      <dsp:nvSpPr>
        <dsp:cNvPr id="0" name=""/>
        <dsp:cNvSpPr/>
      </dsp:nvSpPr>
      <dsp:spPr>
        <a:xfrm>
          <a:off x="2306538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/>
            <a:t>快速搜索</a:t>
          </a:r>
        </a:p>
      </dsp:txBody>
      <dsp:txXfrm>
        <a:off x="2312293" y="2527964"/>
        <a:ext cx="297903" cy="184967"/>
      </dsp:txXfrm>
    </dsp:sp>
    <dsp:sp modelId="{B3C55727-FE50-F642-996A-DFBD0D507275}">
      <dsp:nvSpPr>
        <dsp:cNvPr id="0" name=""/>
        <dsp:cNvSpPr/>
      </dsp:nvSpPr>
      <dsp:spPr>
        <a:xfrm>
          <a:off x="2650331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30965834-33B6-AE4C-A9DF-3D9E2664A4C5}">
      <dsp:nvSpPr>
        <dsp:cNvPr id="0" name=""/>
        <dsp:cNvSpPr/>
      </dsp:nvSpPr>
      <dsp:spPr>
        <a:xfrm>
          <a:off x="2684710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热门职位推荐</a:t>
          </a:r>
          <a:endParaRPr lang="zh-CN" altLang="en-US" sz="500" kern="1200" dirty="0"/>
        </a:p>
      </dsp:txBody>
      <dsp:txXfrm>
        <a:off x="2690465" y="2527964"/>
        <a:ext cx="297903" cy="184967"/>
      </dsp:txXfrm>
    </dsp:sp>
    <dsp:sp modelId="{03E42422-BFE9-0C4A-8DCD-2E1499CCCC6D}">
      <dsp:nvSpPr>
        <dsp:cNvPr id="0" name=""/>
        <dsp:cNvSpPr/>
      </dsp:nvSpPr>
      <dsp:spPr>
        <a:xfrm>
          <a:off x="3028503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31CAC5D0-BBE6-8C45-BEE7-CD4FD1C29139}">
      <dsp:nvSpPr>
        <dsp:cNvPr id="0" name=""/>
        <dsp:cNvSpPr/>
      </dsp:nvSpPr>
      <dsp:spPr>
        <a:xfrm>
          <a:off x="3062882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热门数据显示</a:t>
          </a:r>
          <a:endParaRPr lang="zh-CN" altLang="en-US" sz="500" kern="1200" dirty="0"/>
        </a:p>
      </dsp:txBody>
      <dsp:txXfrm>
        <a:off x="3068637" y="2527964"/>
        <a:ext cx="297903" cy="184967"/>
      </dsp:txXfrm>
    </dsp:sp>
    <dsp:sp modelId="{1CE15DA2-3262-FD4F-9A9A-87AD3B750BE7}">
      <dsp:nvSpPr>
        <dsp:cNvPr id="0" name=""/>
        <dsp:cNvSpPr/>
      </dsp:nvSpPr>
      <dsp:spPr>
        <a:xfrm>
          <a:off x="3406675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10620EF-906D-084C-8034-51E46D121DB7}">
      <dsp:nvSpPr>
        <dsp:cNvPr id="0" name=""/>
        <dsp:cNvSpPr/>
      </dsp:nvSpPr>
      <dsp:spPr>
        <a:xfrm>
          <a:off x="3441055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企业主页入口</a:t>
          </a:r>
          <a:endParaRPr lang="zh-CN" altLang="en-US" sz="500" kern="1200" dirty="0"/>
        </a:p>
      </dsp:txBody>
      <dsp:txXfrm>
        <a:off x="3446810" y="2527964"/>
        <a:ext cx="297903" cy="184967"/>
      </dsp:txXfrm>
    </dsp:sp>
    <dsp:sp modelId="{5DE4734C-5634-1C41-814B-F4A7B8209375}">
      <dsp:nvSpPr>
        <dsp:cNvPr id="0" name=""/>
        <dsp:cNvSpPr/>
      </dsp:nvSpPr>
      <dsp:spPr>
        <a:xfrm>
          <a:off x="4163020" y="2203083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0225E58-04BE-AC46-B679-FA7EBDD5947D}">
      <dsp:nvSpPr>
        <dsp:cNvPr id="0" name=""/>
        <dsp:cNvSpPr/>
      </dsp:nvSpPr>
      <dsp:spPr>
        <a:xfrm>
          <a:off x="4197399" y="2235743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企业招聘</a:t>
          </a:r>
          <a:endParaRPr lang="zh-CN" altLang="en-US" sz="500" kern="1200" dirty="0"/>
        </a:p>
      </dsp:txBody>
      <dsp:txXfrm>
        <a:off x="4203154" y="2241498"/>
        <a:ext cx="297903" cy="184967"/>
      </dsp:txXfrm>
    </dsp:sp>
    <dsp:sp modelId="{17167B1B-3A7D-7E47-88DF-A70F0C6D02B0}">
      <dsp:nvSpPr>
        <dsp:cNvPr id="0" name=""/>
        <dsp:cNvSpPr/>
      </dsp:nvSpPr>
      <dsp:spPr>
        <a:xfrm>
          <a:off x="3784848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BC85CE4-3712-804D-AE22-A3657B645CF6}">
      <dsp:nvSpPr>
        <dsp:cNvPr id="0" name=""/>
        <dsp:cNvSpPr/>
      </dsp:nvSpPr>
      <dsp:spPr>
        <a:xfrm>
          <a:off x="3819227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企业资料</a:t>
          </a:r>
          <a:endParaRPr lang="zh-CN" altLang="en-US" sz="500" kern="1200" dirty="0"/>
        </a:p>
      </dsp:txBody>
      <dsp:txXfrm>
        <a:off x="3824982" y="2527964"/>
        <a:ext cx="297903" cy="184967"/>
      </dsp:txXfrm>
    </dsp:sp>
    <dsp:sp modelId="{080BC3A4-1C8E-F746-962E-F63756E2AC5E}">
      <dsp:nvSpPr>
        <dsp:cNvPr id="0" name=""/>
        <dsp:cNvSpPr/>
      </dsp:nvSpPr>
      <dsp:spPr>
        <a:xfrm>
          <a:off x="4163020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DE5181D7-C55A-F84E-86B3-B9EF562E28C7}">
      <dsp:nvSpPr>
        <dsp:cNvPr id="0" name=""/>
        <dsp:cNvSpPr/>
      </dsp:nvSpPr>
      <dsp:spPr>
        <a:xfrm>
          <a:off x="4197399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 dirty="0"/>
            <a:t>HR</a:t>
          </a:r>
          <a:r>
            <a:rPr lang="zh-CN" altLang="en-US" sz="500" kern="1200" dirty="0"/>
            <a:t>首页</a:t>
          </a:r>
        </a:p>
      </dsp:txBody>
      <dsp:txXfrm>
        <a:off x="4203154" y="2527964"/>
        <a:ext cx="297903" cy="184967"/>
      </dsp:txXfrm>
    </dsp:sp>
    <dsp:sp modelId="{EFB4455C-CD9E-AE49-B146-7E159201C87A}">
      <dsp:nvSpPr>
        <dsp:cNvPr id="0" name=""/>
        <dsp:cNvSpPr/>
      </dsp:nvSpPr>
      <dsp:spPr>
        <a:xfrm>
          <a:off x="4541192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0AFA3B7-35E1-B741-8796-12217AC005A8}">
      <dsp:nvSpPr>
        <dsp:cNvPr id="0" name=""/>
        <dsp:cNvSpPr/>
      </dsp:nvSpPr>
      <dsp:spPr>
        <a:xfrm>
          <a:off x="4575571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企业圈子</a:t>
          </a:r>
          <a:endParaRPr lang="zh-CN" altLang="en-US" sz="500" kern="1200" dirty="0"/>
        </a:p>
      </dsp:txBody>
      <dsp:txXfrm>
        <a:off x="4581326" y="2527964"/>
        <a:ext cx="297903" cy="184967"/>
      </dsp:txXfrm>
    </dsp:sp>
    <dsp:sp modelId="{80D4A987-7354-A64F-9A0C-0F6EB35004EC}">
      <dsp:nvSpPr>
        <dsp:cNvPr id="0" name=""/>
        <dsp:cNvSpPr/>
      </dsp:nvSpPr>
      <dsp:spPr>
        <a:xfrm>
          <a:off x="5486623" y="2203083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9CE70C5-6EB5-F747-8671-74E41B7A8C3E}">
      <dsp:nvSpPr>
        <dsp:cNvPr id="0" name=""/>
        <dsp:cNvSpPr/>
      </dsp:nvSpPr>
      <dsp:spPr>
        <a:xfrm>
          <a:off x="5521002" y="2235743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论坛</a:t>
          </a:r>
          <a:endParaRPr lang="zh-CN" altLang="en-US" sz="500" kern="1200" dirty="0"/>
        </a:p>
      </dsp:txBody>
      <dsp:txXfrm>
        <a:off x="5526757" y="2241498"/>
        <a:ext cx="297903" cy="184967"/>
      </dsp:txXfrm>
    </dsp:sp>
    <dsp:sp modelId="{7EC1B6CB-6CCD-B64A-B962-01A270D21EC5}">
      <dsp:nvSpPr>
        <dsp:cNvPr id="0" name=""/>
        <dsp:cNvSpPr/>
      </dsp:nvSpPr>
      <dsp:spPr>
        <a:xfrm>
          <a:off x="4919364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9E0C5AF-127F-DB47-B476-ACA7C301E65C}">
      <dsp:nvSpPr>
        <dsp:cNvPr id="0" name=""/>
        <dsp:cNvSpPr/>
      </dsp:nvSpPr>
      <dsp:spPr>
        <a:xfrm>
          <a:off x="4953744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smtClean="0"/>
            <a:t>板块</a:t>
          </a:r>
          <a:endParaRPr lang="zh-CN" altLang="en-US" sz="500" kern="1200" dirty="0"/>
        </a:p>
      </dsp:txBody>
      <dsp:txXfrm>
        <a:off x="4959499" y="2527964"/>
        <a:ext cx="297903" cy="184967"/>
      </dsp:txXfrm>
    </dsp:sp>
    <dsp:sp modelId="{7409C4FE-FB76-5944-B9FB-00997853BF08}">
      <dsp:nvSpPr>
        <dsp:cNvPr id="0" name=""/>
        <dsp:cNvSpPr/>
      </dsp:nvSpPr>
      <dsp:spPr>
        <a:xfrm>
          <a:off x="5297537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18344AD-A6DB-F84D-AB35-9258F25BA69B}">
      <dsp:nvSpPr>
        <dsp:cNvPr id="0" name=""/>
        <dsp:cNvSpPr/>
      </dsp:nvSpPr>
      <dsp:spPr>
        <a:xfrm>
          <a:off x="5331916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smtClean="0"/>
            <a:t>搜索</a:t>
          </a:r>
          <a:endParaRPr lang="zh-CN" altLang="en-US" sz="500" kern="1200" dirty="0"/>
        </a:p>
      </dsp:txBody>
      <dsp:txXfrm>
        <a:off x="5337671" y="2527964"/>
        <a:ext cx="297903" cy="184967"/>
      </dsp:txXfrm>
    </dsp:sp>
    <dsp:sp modelId="{A4B2A6BA-7DA7-9942-9DC1-1524A85514C4}">
      <dsp:nvSpPr>
        <dsp:cNvPr id="0" name=""/>
        <dsp:cNvSpPr/>
      </dsp:nvSpPr>
      <dsp:spPr>
        <a:xfrm>
          <a:off x="5675709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EC339BF-7F8A-8B4A-9244-06076B5FF608}">
      <dsp:nvSpPr>
        <dsp:cNvPr id="0" name=""/>
        <dsp:cNvSpPr/>
      </dsp:nvSpPr>
      <dsp:spPr>
        <a:xfrm>
          <a:off x="5710088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热门</a:t>
          </a:r>
          <a:endParaRPr lang="zh-CN" altLang="en-US" sz="500" kern="1200" dirty="0"/>
        </a:p>
      </dsp:txBody>
      <dsp:txXfrm>
        <a:off x="5715843" y="2527964"/>
        <a:ext cx="297903" cy="184967"/>
      </dsp:txXfrm>
    </dsp:sp>
    <dsp:sp modelId="{7BC4E111-1884-7745-A254-7C9C1299C512}">
      <dsp:nvSpPr>
        <dsp:cNvPr id="0" name=""/>
        <dsp:cNvSpPr/>
      </dsp:nvSpPr>
      <dsp:spPr>
        <a:xfrm>
          <a:off x="6053881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EC8B6B7-FDCD-F847-8088-31B55734486B}">
      <dsp:nvSpPr>
        <dsp:cNvPr id="0" name=""/>
        <dsp:cNvSpPr/>
      </dsp:nvSpPr>
      <dsp:spPr>
        <a:xfrm>
          <a:off x="6088260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smtClean="0"/>
            <a:t>广告</a:t>
          </a:r>
          <a:endParaRPr lang="zh-CN" altLang="en-US" sz="500" kern="1200" dirty="0"/>
        </a:p>
      </dsp:txBody>
      <dsp:txXfrm>
        <a:off x="6094015" y="2527964"/>
        <a:ext cx="297903" cy="18496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F3579F7-21C9-9F4D-B478-CE862EDB7DDB}">
      <dsp:nvSpPr>
        <dsp:cNvPr id="0" name=""/>
        <dsp:cNvSpPr/>
      </dsp:nvSpPr>
      <dsp:spPr>
        <a:xfrm>
          <a:off x="3577121" y="1667074"/>
          <a:ext cx="660573" cy="1571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118"/>
              </a:lnTo>
              <a:lnTo>
                <a:pt x="660573" y="107118"/>
              </a:lnTo>
              <a:lnTo>
                <a:pt x="660573" y="157186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0A83B4-1FEB-914A-B971-2796F557BEEC}">
      <dsp:nvSpPr>
        <dsp:cNvPr id="0" name=""/>
        <dsp:cNvSpPr/>
      </dsp:nvSpPr>
      <dsp:spPr>
        <a:xfrm>
          <a:off x="3531401" y="1667074"/>
          <a:ext cx="91440" cy="1571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186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75FE1D-93B0-014A-8321-EF0187C2EB7A}">
      <dsp:nvSpPr>
        <dsp:cNvPr id="0" name=""/>
        <dsp:cNvSpPr/>
      </dsp:nvSpPr>
      <dsp:spPr>
        <a:xfrm>
          <a:off x="2916547" y="1667074"/>
          <a:ext cx="660573" cy="157186"/>
        </a:xfrm>
        <a:custGeom>
          <a:avLst/>
          <a:gdLst/>
          <a:ahLst/>
          <a:cxnLst/>
          <a:rect l="0" t="0" r="0" b="0"/>
          <a:pathLst>
            <a:path>
              <a:moveTo>
                <a:pt x="660573" y="0"/>
              </a:moveTo>
              <a:lnTo>
                <a:pt x="660573" y="107118"/>
              </a:lnTo>
              <a:lnTo>
                <a:pt x="0" y="107118"/>
              </a:lnTo>
              <a:lnTo>
                <a:pt x="0" y="157186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CE2BB2-349D-E446-9F2E-07668B0EFF7D}">
      <dsp:nvSpPr>
        <dsp:cNvPr id="0" name=""/>
        <dsp:cNvSpPr/>
      </dsp:nvSpPr>
      <dsp:spPr>
        <a:xfrm>
          <a:off x="2421117" y="1166689"/>
          <a:ext cx="1156003" cy="1571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118"/>
              </a:lnTo>
              <a:lnTo>
                <a:pt x="1156003" y="107118"/>
              </a:lnTo>
              <a:lnTo>
                <a:pt x="1156003" y="157186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CACE3D-7CFA-D542-A5BF-2D8874E5B021}">
      <dsp:nvSpPr>
        <dsp:cNvPr id="0" name=""/>
        <dsp:cNvSpPr/>
      </dsp:nvSpPr>
      <dsp:spPr>
        <a:xfrm>
          <a:off x="1265113" y="1667074"/>
          <a:ext cx="990860" cy="1571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118"/>
              </a:lnTo>
              <a:lnTo>
                <a:pt x="990860" y="107118"/>
              </a:lnTo>
              <a:lnTo>
                <a:pt x="990860" y="157186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A71B24-5C82-F94D-B4E6-939569A3CF21}">
      <dsp:nvSpPr>
        <dsp:cNvPr id="0" name=""/>
        <dsp:cNvSpPr/>
      </dsp:nvSpPr>
      <dsp:spPr>
        <a:xfrm>
          <a:off x="1265113" y="1667074"/>
          <a:ext cx="330286" cy="1571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118"/>
              </a:lnTo>
              <a:lnTo>
                <a:pt x="330286" y="107118"/>
              </a:lnTo>
              <a:lnTo>
                <a:pt x="330286" y="157186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A04A90-7643-0E45-86FD-F577DEF65964}">
      <dsp:nvSpPr>
        <dsp:cNvPr id="0" name=""/>
        <dsp:cNvSpPr/>
      </dsp:nvSpPr>
      <dsp:spPr>
        <a:xfrm>
          <a:off x="934826" y="1667074"/>
          <a:ext cx="330286" cy="157186"/>
        </a:xfrm>
        <a:custGeom>
          <a:avLst/>
          <a:gdLst/>
          <a:ahLst/>
          <a:cxnLst/>
          <a:rect l="0" t="0" r="0" b="0"/>
          <a:pathLst>
            <a:path>
              <a:moveTo>
                <a:pt x="330286" y="0"/>
              </a:moveTo>
              <a:lnTo>
                <a:pt x="330286" y="107118"/>
              </a:lnTo>
              <a:lnTo>
                <a:pt x="0" y="107118"/>
              </a:lnTo>
              <a:lnTo>
                <a:pt x="0" y="157186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0A66E0-7142-C440-A868-3488B3386FC3}">
      <dsp:nvSpPr>
        <dsp:cNvPr id="0" name=""/>
        <dsp:cNvSpPr/>
      </dsp:nvSpPr>
      <dsp:spPr>
        <a:xfrm>
          <a:off x="274253" y="1667074"/>
          <a:ext cx="990860" cy="157186"/>
        </a:xfrm>
        <a:custGeom>
          <a:avLst/>
          <a:gdLst/>
          <a:ahLst/>
          <a:cxnLst/>
          <a:rect l="0" t="0" r="0" b="0"/>
          <a:pathLst>
            <a:path>
              <a:moveTo>
                <a:pt x="990860" y="0"/>
              </a:moveTo>
              <a:lnTo>
                <a:pt x="990860" y="107118"/>
              </a:lnTo>
              <a:lnTo>
                <a:pt x="0" y="107118"/>
              </a:lnTo>
              <a:lnTo>
                <a:pt x="0" y="157186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263C3F-A98D-8D4A-B24C-7BC61AE062A5}">
      <dsp:nvSpPr>
        <dsp:cNvPr id="0" name=""/>
        <dsp:cNvSpPr/>
      </dsp:nvSpPr>
      <dsp:spPr>
        <a:xfrm>
          <a:off x="1265113" y="1166689"/>
          <a:ext cx="1156003" cy="157186"/>
        </a:xfrm>
        <a:custGeom>
          <a:avLst/>
          <a:gdLst/>
          <a:ahLst/>
          <a:cxnLst/>
          <a:rect l="0" t="0" r="0" b="0"/>
          <a:pathLst>
            <a:path>
              <a:moveTo>
                <a:pt x="1156003" y="0"/>
              </a:moveTo>
              <a:lnTo>
                <a:pt x="1156003" y="107118"/>
              </a:lnTo>
              <a:lnTo>
                <a:pt x="0" y="107118"/>
              </a:lnTo>
              <a:lnTo>
                <a:pt x="0" y="157186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61C2A1-51D1-B540-B72D-281D17898E17}">
      <dsp:nvSpPr>
        <dsp:cNvPr id="0" name=""/>
        <dsp:cNvSpPr/>
      </dsp:nvSpPr>
      <dsp:spPr>
        <a:xfrm>
          <a:off x="2150882" y="823491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35D0BF19-2F4C-F642-B13F-C8D3E76A3719}">
      <dsp:nvSpPr>
        <dsp:cNvPr id="0" name=""/>
        <dsp:cNvSpPr/>
      </dsp:nvSpPr>
      <dsp:spPr>
        <a:xfrm>
          <a:off x="2210934" y="880541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登陆注册</a:t>
          </a:r>
          <a:endParaRPr lang="zh-CN" altLang="en-US" sz="900" kern="1200" dirty="0"/>
        </a:p>
      </dsp:txBody>
      <dsp:txXfrm>
        <a:off x="2220986" y="890593"/>
        <a:ext cx="520365" cy="323094"/>
      </dsp:txXfrm>
    </dsp:sp>
    <dsp:sp modelId="{5B50B097-C2B0-6C45-87CA-596DB3C55916}">
      <dsp:nvSpPr>
        <dsp:cNvPr id="0" name=""/>
        <dsp:cNvSpPr/>
      </dsp:nvSpPr>
      <dsp:spPr>
        <a:xfrm>
          <a:off x="994878" y="1323876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8336425-D80F-4848-957E-04E0F3BB8D5C}">
      <dsp:nvSpPr>
        <dsp:cNvPr id="0" name=""/>
        <dsp:cNvSpPr/>
      </dsp:nvSpPr>
      <dsp:spPr>
        <a:xfrm>
          <a:off x="1054930" y="1380925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登陆</a:t>
          </a:r>
          <a:endParaRPr lang="zh-CN" altLang="en-US" sz="900" kern="1200" dirty="0"/>
        </a:p>
      </dsp:txBody>
      <dsp:txXfrm>
        <a:off x="1064982" y="1390977"/>
        <a:ext cx="520365" cy="323094"/>
      </dsp:txXfrm>
    </dsp:sp>
    <dsp:sp modelId="{7BF801E8-B4A6-454E-934B-6B815D3B5E8E}">
      <dsp:nvSpPr>
        <dsp:cNvPr id="0" name=""/>
        <dsp:cNvSpPr/>
      </dsp:nvSpPr>
      <dsp:spPr>
        <a:xfrm>
          <a:off x="4018" y="1824260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309DBFFD-68D9-9849-90BB-586FDFEB59E5}">
      <dsp:nvSpPr>
        <dsp:cNvPr id="0" name=""/>
        <dsp:cNvSpPr/>
      </dsp:nvSpPr>
      <dsp:spPr>
        <a:xfrm>
          <a:off x="64070" y="1881310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求职者登陆</a:t>
          </a:r>
          <a:endParaRPr lang="zh-CN" altLang="en-US" sz="900" kern="1200" dirty="0"/>
        </a:p>
      </dsp:txBody>
      <dsp:txXfrm>
        <a:off x="74122" y="1891362"/>
        <a:ext cx="520365" cy="323094"/>
      </dsp:txXfrm>
    </dsp:sp>
    <dsp:sp modelId="{DCC90380-8E16-3C42-93DA-A6F958869185}">
      <dsp:nvSpPr>
        <dsp:cNvPr id="0" name=""/>
        <dsp:cNvSpPr/>
      </dsp:nvSpPr>
      <dsp:spPr>
        <a:xfrm>
          <a:off x="664591" y="1824260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CD5A5B6-0FDA-2C46-9635-5B188C836A20}">
      <dsp:nvSpPr>
        <dsp:cNvPr id="0" name=""/>
        <dsp:cNvSpPr/>
      </dsp:nvSpPr>
      <dsp:spPr>
        <a:xfrm>
          <a:off x="724644" y="1881310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企业</a:t>
          </a:r>
          <a:r>
            <a:rPr lang="en-US" altLang="zh-CN" sz="900" kern="1200" dirty="0" smtClean="0"/>
            <a:t>HR</a:t>
          </a:r>
          <a:r>
            <a:rPr lang="zh-CN" altLang="en-US" sz="900" kern="1200" dirty="0" smtClean="0"/>
            <a:t>登陆</a:t>
          </a:r>
          <a:endParaRPr lang="zh-CN" altLang="en-US" sz="900" kern="1200" dirty="0"/>
        </a:p>
      </dsp:txBody>
      <dsp:txXfrm>
        <a:off x="734696" y="1891362"/>
        <a:ext cx="520365" cy="323094"/>
      </dsp:txXfrm>
    </dsp:sp>
    <dsp:sp modelId="{ACD095B6-80DF-DB48-BE09-1D6A8BB472CF}">
      <dsp:nvSpPr>
        <dsp:cNvPr id="0" name=""/>
        <dsp:cNvSpPr/>
      </dsp:nvSpPr>
      <dsp:spPr>
        <a:xfrm>
          <a:off x="1325165" y="1824260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9E481D1-A501-E346-853C-4BA9E81F8BC9}">
      <dsp:nvSpPr>
        <dsp:cNvPr id="0" name=""/>
        <dsp:cNvSpPr/>
      </dsp:nvSpPr>
      <dsp:spPr>
        <a:xfrm>
          <a:off x="1385217" y="1881310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密码找回</a:t>
          </a:r>
          <a:endParaRPr lang="zh-CN" altLang="en-US" sz="900" kern="1200" dirty="0"/>
        </a:p>
      </dsp:txBody>
      <dsp:txXfrm>
        <a:off x="1395269" y="1891362"/>
        <a:ext cx="520365" cy="323094"/>
      </dsp:txXfrm>
    </dsp:sp>
    <dsp:sp modelId="{AADAF0F8-2589-594A-A65A-AF3B3330FBDE}">
      <dsp:nvSpPr>
        <dsp:cNvPr id="0" name=""/>
        <dsp:cNvSpPr/>
      </dsp:nvSpPr>
      <dsp:spPr>
        <a:xfrm>
          <a:off x="1985739" y="1824260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3CD27A7-FF74-0441-AD12-47DEB0E83211}">
      <dsp:nvSpPr>
        <dsp:cNvPr id="0" name=""/>
        <dsp:cNvSpPr/>
      </dsp:nvSpPr>
      <dsp:spPr>
        <a:xfrm>
          <a:off x="2045791" y="1881310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合作账号登陆</a:t>
          </a:r>
          <a:endParaRPr lang="zh-CN" altLang="en-US" sz="900" kern="1200" dirty="0"/>
        </a:p>
      </dsp:txBody>
      <dsp:txXfrm>
        <a:off x="2055843" y="1891362"/>
        <a:ext cx="520365" cy="323094"/>
      </dsp:txXfrm>
    </dsp:sp>
    <dsp:sp modelId="{F66F91AE-0148-514B-9726-57751C3FE9EC}">
      <dsp:nvSpPr>
        <dsp:cNvPr id="0" name=""/>
        <dsp:cNvSpPr/>
      </dsp:nvSpPr>
      <dsp:spPr>
        <a:xfrm>
          <a:off x="3306886" y="1323876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FD43703-1695-E04A-9AF6-F9E4E61DE980}">
      <dsp:nvSpPr>
        <dsp:cNvPr id="0" name=""/>
        <dsp:cNvSpPr/>
      </dsp:nvSpPr>
      <dsp:spPr>
        <a:xfrm>
          <a:off x="3366938" y="1380925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注册</a:t>
          </a:r>
          <a:endParaRPr lang="zh-CN" altLang="en-US" sz="900" kern="1200" dirty="0"/>
        </a:p>
      </dsp:txBody>
      <dsp:txXfrm>
        <a:off x="3376990" y="1390977"/>
        <a:ext cx="520365" cy="323094"/>
      </dsp:txXfrm>
    </dsp:sp>
    <dsp:sp modelId="{EE2CB89B-C066-564C-9423-CAF378D61958}">
      <dsp:nvSpPr>
        <dsp:cNvPr id="0" name=""/>
        <dsp:cNvSpPr/>
      </dsp:nvSpPr>
      <dsp:spPr>
        <a:xfrm>
          <a:off x="2646312" y="1824260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5482501-3B05-324E-B4A9-4A5D4483238B}">
      <dsp:nvSpPr>
        <dsp:cNvPr id="0" name=""/>
        <dsp:cNvSpPr/>
      </dsp:nvSpPr>
      <dsp:spPr>
        <a:xfrm>
          <a:off x="2706365" y="1881310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求职者注册</a:t>
          </a:r>
          <a:endParaRPr lang="zh-CN" altLang="en-US" sz="900" kern="1200" dirty="0"/>
        </a:p>
      </dsp:txBody>
      <dsp:txXfrm>
        <a:off x="2716417" y="1891362"/>
        <a:ext cx="520365" cy="323094"/>
      </dsp:txXfrm>
    </dsp:sp>
    <dsp:sp modelId="{ACFC24A3-BD25-8747-BC8F-E6CECA5EC317}">
      <dsp:nvSpPr>
        <dsp:cNvPr id="0" name=""/>
        <dsp:cNvSpPr/>
      </dsp:nvSpPr>
      <dsp:spPr>
        <a:xfrm>
          <a:off x="3306886" y="1824260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8939739-27DA-6A43-A357-0B5F874B1C65}">
      <dsp:nvSpPr>
        <dsp:cNvPr id="0" name=""/>
        <dsp:cNvSpPr/>
      </dsp:nvSpPr>
      <dsp:spPr>
        <a:xfrm>
          <a:off x="3366938" y="1881310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企业</a:t>
          </a:r>
          <a:r>
            <a:rPr lang="en-US" altLang="zh-CN" sz="900" kern="1200" dirty="0" smtClean="0"/>
            <a:t>HR</a:t>
          </a:r>
          <a:r>
            <a:rPr lang="zh-CN" altLang="en-US" sz="900" kern="1200" dirty="0" smtClean="0"/>
            <a:t>注册</a:t>
          </a:r>
          <a:endParaRPr lang="zh-CN" altLang="en-US" sz="900" kern="1200" dirty="0"/>
        </a:p>
      </dsp:txBody>
      <dsp:txXfrm>
        <a:off x="3376990" y="1891362"/>
        <a:ext cx="520365" cy="323094"/>
      </dsp:txXfrm>
    </dsp:sp>
    <dsp:sp modelId="{94D83DC0-77C9-1B40-9A70-6D60FB5FCB98}">
      <dsp:nvSpPr>
        <dsp:cNvPr id="0" name=""/>
        <dsp:cNvSpPr/>
      </dsp:nvSpPr>
      <dsp:spPr>
        <a:xfrm>
          <a:off x="3967460" y="1824260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3EF8413-7779-A14F-A11B-FEF813E8368A}">
      <dsp:nvSpPr>
        <dsp:cNvPr id="0" name=""/>
        <dsp:cNvSpPr/>
      </dsp:nvSpPr>
      <dsp:spPr>
        <a:xfrm>
          <a:off x="4027512" y="1881310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创业者注册</a:t>
          </a:r>
          <a:endParaRPr lang="zh-CN" altLang="en-US" sz="900" kern="1200" dirty="0"/>
        </a:p>
      </dsp:txBody>
      <dsp:txXfrm>
        <a:off x="4037564" y="1891362"/>
        <a:ext cx="520365" cy="32309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13903BC-3262-4A49-B0EA-2FE606BB4306}">
      <dsp:nvSpPr>
        <dsp:cNvPr id="0" name=""/>
        <dsp:cNvSpPr/>
      </dsp:nvSpPr>
      <dsp:spPr>
        <a:xfrm>
          <a:off x="5652513" y="1937354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997"/>
              </a:lnTo>
              <a:lnTo>
                <a:pt x="258995" y="83997"/>
              </a:lnTo>
              <a:lnTo>
                <a:pt x="258995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7FA6A8-8775-1D46-A884-736A7ABFB3A1}">
      <dsp:nvSpPr>
        <dsp:cNvPr id="0" name=""/>
        <dsp:cNvSpPr/>
      </dsp:nvSpPr>
      <dsp:spPr>
        <a:xfrm>
          <a:off x="5393517" y="2329733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997"/>
              </a:lnTo>
              <a:lnTo>
                <a:pt x="258995" y="83997"/>
              </a:lnTo>
              <a:lnTo>
                <a:pt x="258995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98C444-A8E4-894D-A1E3-25A200F2D4D9}">
      <dsp:nvSpPr>
        <dsp:cNvPr id="0" name=""/>
        <dsp:cNvSpPr/>
      </dsp:nvSpPr>
      <dsp:spPr>
        <a:xfrm>
          <a:off x="5134521" y="2329733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258995" y="0"/>
              </a:moveTo>
              <a:lnTo>
                <a:pt x="258995" y="83997"/>
              </a:lnTo>
              <a:lnTo>
                <a:pt x="0" y="83997"/>
              </a:lnTo>
              <a:lnTo>
                <a:pt x="0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F3AFFB-0A62-354C-9BD5-72AFED770D3C}">
      <dsp:nvSpPr>
        <dsp:cNvPr id="0" name=""/>
        <dsp:cNvSpPr/>
      </dsp:nvSpPr>
      <dsp:spPr>
        <a:xfrm>
          <a:off x="5393517" y="1937354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258995" y="0"/>
              </a:moveTo>
              <a:lnTo>
                <a:pt x="258995" y="83997"/>
              </a:lnTo>
              <a:lnTo>
                <a:pt x="0" y="83997"/>
              </a:lnTo>
              <a:lnTo>
                <a:pt x="0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8070D6-CA0F-5B4D-A670-989F9DB21D16}">
      <dsp:nvSpPr>
        <dsp:cNvPr id="0" name=""/>
        <dsp:cNvSpPr/>
      </dsp:nvSpPr>
      <dsp:spPr>
        <a:xfrm>
          <a:off x="3062554" y="1544975"/>
          <a:ext cx="2589958" cy="123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997"/>
              </a:lnTo>
              <a:lnTo>
                <a:pt x="2589958" y="83997"/>
              </a:lnTo>
              <a:lnTo>
                <a:pt x="2589958" y="123258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4D72C0-2857-974E-AB8D-C0A20F5F810B}">
      <dsp:nvSpPr>
        <dsp:cNvPr id="0" name=""/>
        <dsp:cNvSpPr/>
      </dsp:nvSpPr>
      <dsp:spPr>
        <a:xfrm>
          <a:off x="4616529" y="1937354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997"/>
              </a:lnTo>
              <a:lnTo>
                <a:pt x="258995" y="83997"/>
              </a:lnTo>
              <a:lnTo>
                <a:pt x="258995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26F6C9-BA42-314A-A789-4534BFDB4265}">
      <dsp:nvSpPr>
        <dsp:cNvPr id="0" name=""/>
        <dsp:cNvSpPr/>
      </dsp:nvSpPr>
      <dsp:spPr>
        <a:xfrm>
          <a:off x="4357534" y="1937354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258995" y="0"/>
              </a:moveTo>
              <a:lnTo>
                <a:pt x="258995" y="83997"/>
              </a:lnTo>
              <a:lnTo>
                <a:pt x="0" y="83997"/>
              </a:lnTo>
              <a:lnTo>
                <a:pt x="0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5AFEE6-6825-B441-97E7-53B13C27B8DA}">
      <dsp:nvSpPr>
        <dsp:cNvPr id="0" name=""/>
        <dsp:cNvSpPr/>
      </dsp:nvSpPr>
      <dsp:spPr>
        <a:xfrm>
          <a:off x="3062554" y="1544975"/>
          <a:ext cx="1553974" cy="123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997"/>
              </a:lnTo>
              <a:lnTo>
                <a:pt x="1553974" y="83997"/>
              </a:lnTo>
              <a:lnTo>
                <a:pt x="1553974" y="123258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3906C1-3407-6F41-A5DC-3ACAA9F40053}">
      <dsp:nvSpPr>
        <dsp:cNvPr id="0" name=""/>
        <dsp:cNvSpPr/>
      </dsp:nvSpPr>
      <dsp:spPr>
        <a:xfrm>
          <a:off x="2544563" y="1937354"/>
          <a:ext cx="1294979" cy="123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997"/>
              </a:lnTo>
              <a:lnTo>
                <a:pt x="1294979" y="83997"/>
              </a:lnTo>
              <a:lnTo>
                <a:pt x="1294979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59D0BC-59C2-C740-899C-5788B5505DAD}">
      <dsp:nvSpPr>
        <dsp:cNvPr id="0" name=""/>
        <dsp:cNvSpPr/>
      </dsp:nvSpPr>
      <dsp:spPr>
        <a:xfrm>
          <a:off x="2544563" y="1937354"/>
          <a:ext cx="776987" cy="123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997"/>
              </a:lnTo>
              <a:lnTo>
                <a:pt x="776987" y="83997"/>
              </a:lnTo>
              <a:lnTo>
                <a:pt x="776987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D7F38F-0283-5141-BA14-4D733D99FD77}">
      <dsp:nvSpPr>
        <dsp:cNvPr id="0" name=""/>
        <dsp:cNvSpPr/>
      </dsp:nvSpPr>
      <dsp:spPr>
        <a:xfrm>
          <a:off x="2544563" y="1937354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997"/>
              </a:lnTo>
              <a:lnTo>
                <a:pt x="258995" y="83997"/>
              </a:lnTo>
              <a:lnTo>
                <a:pt x="258995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AA454A-2B8B-F143-997B-32AA791D9F23}">
      <dsp:nvSpPr>
        <dsp:cNvPr id="0" name=""/>
        <dsp:cNvSpPr/>
      </dsp:nvSpPr>
      <dsp:spPr>
        <a:xfrm>
          <a:off x="2285567" y="1937354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258995" y="0"/>
              </a:moveTo>
              <a:lnTo>
                <a:pt x="258995" y="83997"/>
              </a:lnTo>
              <a:lnTo>
                <a:pt x="0" y="83997"/>
              </a:lnTo>
              <a:lnTo>
                <a:pt x="0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7F5D89-3A6C-0544-B48E-874DDAB297F8}">
      <dsp:nvSpPr>
        <dsp:cNvPr id="0" name=""/>
        <dsp:cNvSpPr/>
      </dsp:nvSpPr>
      <dsp:spPr>
        <a:xfrm>
          <a:off x="1767575" y="1937354"/>
          <a:ext cx="776987" cy="123258"/>
        </a:xfrm>
        <a:custGeom>
          <a:avLst/>
          <a:gdLst/>
          <a:ahLst/>
          <a:cxnLst/>
          <a:rect l="0" t="0" r="0" b="0"/>
          <a:pathLst>
            <a:path>
              <a:moveTo>
                <a:pt x="776987" y="0"/>
              </a:moveTo>
              <a:lnTo>
                <a:pt x="776987" y="83997"/>
              </a:lnTo>
              <a:lnTo>
                <a:pt x="0" y="83997"/>
              </a:lnTo>
              <a:lnTo>
                <a:pt x="0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23A08F-3D2B-2C47-9953-6A72B1E88C7E}">
      <dsp:nvSpPr>
        <dsp:cNvPr id="0" name=""/>
        <dsp:cNvSpPr/>
      </dsp:nvSpPr>
      <dsp:spPr>
        <a:xfrm>
          <a:off x="1249584" y="1937354"/>
          <a:ext cx="1294979" cy="123258"/>
        </a:xfrm>
        <a:custGeom>
          <a:avLst/>
          <a:gdLst/>
          <a:ahLst/>
          <a:cxnLst/>
          <a:rect l="0" t="0" r="0" b="0"/>
          <a:pathLst>
            <a:path>
              <a:moveTo>
                <a:pt x="1294979" y="0"/>
              </a:moveTo>
              <a:lnTo>
                <a:pt x="1294979" y="83997"/>
              </a:lnTo>
              <a:lnTo>
                <a:pt x="0" y="83997"/>
              </a:lnTo>
              <a:lnTo>
                <a:pt x="0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C22B92-43E9-004D-BA58-F6FBCD780E3C}">
      <dsp:nvSpPr>
        <dsp:cNvPr id="0" name=""/>
        <dsp:cNvSpPr/>
      </dsp:nvSpPr>
      <dsp:spPr>
        <a:xfrm>
          <a:off x="2544563" y="1544975"/>
          <a:ext cx="517991" cy="123258"/>
        </a:xfrm>
        <a:custGeom>
          <a:avLst/>
          <a:gdLst/>
          <a:ahLst/>
          <a:cxnLst/>
          <a:rect l="0" t="0" r="0" b="0"/>
          <a:pathLst>
            <a:path>
              <a:moveTo>
                <a:pt x="517991" y="0"/>
              </a:moveTo>
              <a:lnTo>
                <a:pt x="517991" y="83997"/>
              </a:lnTo>
              <a:lnTo>
                <a:pt x="0" y="83997"/>
              </a:lnTo>
              <a:lnTo>
                <a:pt x="0" y="123258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DC81A-A582-5745-A431-FC2C2D295A86}">
      <dsp:nvSpPr>
        <dsp:cNvPr id="0" name=""/>
        <dsp:cNvSpPr/>
      </dsp:nvSpPr>
      <dsp:spPr>
        <a:xfrm>
          <a:off x="472596" y="1937354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997"/>
              </a:lnTo>
              <a:lnTo>
                <a:pt x="258995" y="83997"/>
              </a:lnTo>
              <a:lnTo>
                <a:pt x="258995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88BC38-A1EC-C84C-9590-AD32D783B2D9}">
      <dsp:nvSpPr>
        <dsp:cNvPr id="0" name=""/>
        <dsp:cNvSpPr/>
      </dsp:nvSpPr>
      <dsp:spPr>
        <a:xfrm>
          <a:off x="213600" y="1937354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258995" y="0"/>
              </a:moveTo>
              <a:lnTo>
                <a:pt x="258995" y="83997"/>
              </a:lnTo>
              <a:lnTo>
                <a:pt x="0" y="83997"/>
              </a:lnTo>
              <a:lnTo>
                <a:pt x="0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5D35D9-DA34-E946-91F9-26DCCA161876}">
      <dsp:nvSpPr>
        <dsp:cNvPr id="0" name=""/>
        <dsp:cNvSpPr/>
      </dsp:nvSpPr>
      <dsp:spPr>
        <a:xfrm>
          <a:off x="472596" y="1544975"/>
          <a:ext cx="2589958" cy="123258"/>
        </a:xfrm>
        <a:custGeom>
          <a:avLst/>
          <a:gdLst/>
          <a:ahLst/>
          <a:cxnLst/>
          <a:rect l="0" t="0" r="0" b="0"/>
          <a:pathLst>
            <a:path>
              <a:moveTo>
                <a:pt x="2589958" y="0"/>
              </a:moveTo>
              <a:lnTo>
                <a:pt x="2589958" y="83997"/>
              </a:lnTo>
              <a:lnTo>
                <a:pt x="0" y="83997"/>
              </a:lnTo>
              <a:lnTo>
                <a:pt x="0" y="123258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21C14D-6C6A-F74E-97A6-DD3397369AD0}">
      <dsp:nvSpPr>
        <dsp:cNvPr id="0" name=""/>
        <dsp:cNvSpPr/>
      </dsp:nvSpPr>
      <dsp:spPr>
        <a:xfrm>
          <a:off x="2850649" y="1275855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10701E4-3563-BC4B-AAFB-38B3D9CB3C17}">
      <dsp:nvSpPr>
        <dsp:cNvPr id="0" name=""/>
        <dsp:cNvSpPr/>
      </dsp:nvSpPr>
      <dsp:spPr>
        <a:xfrm>
          <a:off x="2897739" y="1320591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个求职人</a:t>
          </a:r>
          <a:endParaRPr lang="zh-CN" altLang="en-US" sz="700" kern="1200" dirty="0"/>
        </a:p>
      </dsp:txBody>
      <dsp:txXfrm>
        <a:off x="2905621" y="1328473"/>
        <a:ext cx="408047" cy="253356"/>
      </dsp:txXfrm>
    </dsp:sp>
    <dsp:sp modelId="{093916B7-80BD-8C4D-8033-ABD56B31171B}">
      <dsp:nvSpPr>
        <dsp:cNvPr id="0" name=""/>
        <dsp:cNvSpPr/>
      </dsp:nvSpPr>
      <dsp:spPr>
        <a:xfrm>
          <a:off x="260691" y="1668234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D38D0EA-671A-1543-86F9-2525674B60FE}">
      <dsp:nvSpPr>
        <dsp:cNvPr id="0" name=""/>
        <dsp:cNvSpPr/>
      </dsp:nvSpPr>
      <dsp:spPr>
        <a:xfrm>
          <a:off x="307781" y="1712969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个人资料</a:t>
          </a:r>
          <a:endParaRPr lang="zh-CN" altLang="en-US" sz="700" kern="1200" dirty="0"/>
        </a:p>
      </dsp:txBody>
      <dsp:txXfrm>
        <a:off x="315663" y="1720851"/>
        <a:ext cx="408047" cy="253356"/>
      </dsp:txXfrm>
    </dsp:sp>
    <dsp:sp modelId="{BCFBCDF8-8E1F-774E-A030-676C8BD215A7}">
      <dsp:nvSpPr>
        <dsp:cNvPr id="0" name=""/>
        <dsp:cNvSpPr/>
      </dsp:nvSpPr>
      <dsp:spPr>
        <a:xfrm>
          <a:off x="1695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8EB432C-CE35-3042-B226-D90BE7D50FF2}">
      <dsp:nvSpPr>
        <dsp:cNvPr id="0" name=""/>
        <dsp:cNvSpPr/>
      </dsp:nvSpPr>
      <dsp:spPr>
        <a:xfrm>
          <a:off x="48785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基本信息</a:t>
          </a:r>
          <a:endParaRPr lang="zh-CN" altLang="en-US" sz="700" kern="1200" dirty="0"/>
        </a:p>
      </dsp:txBody>
      <dsp:txXfrm>
        <a:off x="56667" y="2113230"/>
        <a:ext cx="408047" cy="253356"/>
      </dsp:txXfrm>
    </dsp:sp>
    <dsp:sp modelId="{14016EC9-450C-6144-9958-22C9AF113CBB}">
      <dsp:nvSpPr>
        <dsp:cNvPr id="0" name=""/>
        <dsp:cNvSpPr/>
      </dsp:nvSpPr>
      <dsp:spPr>
        <a:xfrm>
          <a:off x="519686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F3D05F3-6CF2-354D-AB40-A4A1F046C2E4}">
      <dsp:nvSpPr>
        <dsp:cNvPr id="0" name=""/>
        <dsp:cNvSpPr/>
      </dsp:nvSpPr>
      <dsp:spPr>
        <a:xfrm>
          <a:off x="566777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毕业倒计时</a:t>
          </a:r>
          <a:endParaRPr lang="zh-CN" altLang="en-US" sz="700" kern="1200" dirty="0"/>
        </a:p>
      </dsp:txBody>
      <dsp:txXfrm>
        <a:off x="574659" y="2113230"/>
        <a:ext cx="408047" cy="253356"/>
      </dsp:txXfrm>
    </dsp:sp>
    <dsp:sp modelId="{EDCC391B-B4EC-ED41-B520-E1CD0CC7FBF0}">
      <dsp:nvSpPr>
        <dsp:cNvPr id="0" name=""/>
        <dsp:cNvSpPr/>
      </dsp:nvSpPr>
      <dsp:spPr>
        <a:xfrm>
          <a:off x="2332657" y="1668234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E6B18CF-53DA-7041-B751-B82653532901}">
      <dsp:nvSpPr>
        <dsp:cNvPr id="0" name=""/>
        <dsp:cNvSpPr/>
      </dsp:nvSpPr>
      <dsp:spPr>
        <a:xfrm>
          <a:off x="2379747" y="1712969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个人圈子</a:t>
          </a:r>
          <a:endParaRPr lang="zh-CN" altLang="en-US" sz="700" kern="1200" dirty="0"/>
        </a:p>
      </dsp:txBody>
      <dsp:txXfrm>
        <a:off x="2387629" y="1720851"/>
        <a:ext cx="408047" cy="253356"/>
      </dsp:txXfrm>
    </dsp:sp>
    <dsp:sp modelId="{3990A62C-DE03-724B-A23A-7D60C9E266CE}">
      <dsp:nvSpPr>
        <dsp:cNvPr id="0" name=""/>
        <dsp:cNvSpPr/>
      </dsp:nvSpPr>
      <dsp:spPr>
        <a:xfrm>
          <a:off x="1037678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6F855EF-9B6D-F34B-89D7-1058D63C4893}">
      <dsp:nvSpPr>
        <dsp:cNvPr id="0" name=""/>
        <dsp:cNvSpPr/>
      </dsp:nvSpPr>
      <dsp:spPr>
        <a:xfrm>
          <a:off x="1084768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好友</a:t>
          </a:r>
          <a:endParaRPr lang="zh-CN" altLang="en-US" sz="700" kern="1200" dirty="0"/>
        </a:p>
      </dsp:txBody>
      <dsp:txXfrm>
        <a:off x="1092650" y="2113230"/>
        <a:ext cx="408047" cy="253356"/>
      </dsp:txXfrm>
    </dsp:sp>
    <dsp:sp modelId="{C7854260-2785-B841-8AFC-92E4B4A50997}">
      <dsp:nvSpPr>
        <dsp:cNvPr id="0" name=""/>
        <dsp:cNvSpPr/>
      </dsp:nvSpPr>
      <dsp:spPr>
        <a:xfrm>
          <a:off x="1555670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1F92BE4-2540-C349-BB33-ADE09E9C8020}">
      <dsp:nvSpPr>
        <dsp:cNvPr id="0" name=""/>
        <dsp:cNvSpPr/>
      </dsp:nvSpPr>
      <dsp:spPr>
        <a:xfrm>
          <a:off x="1602760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关注</a:t>
          </a:r>
          <a:endParaRPr lang="zh-CN" altLang="en-US" sz="700" kern="1200" dirty="0"/>
        </a:p>
      </dsp:txBody>
      <dsp:txXfrm>
        <a:off x="1610642" y="2113230"/>
        <a:ext cx="408047" cy="253356"/>
      </dsp:txXfrm>
    </dsp:sp>
    <dsp:sp modelId="{FB38EE08-4550-3544-8AF6-B6B719826A93}">
      <dsp:nvSpPr>
        <dsp:cNvPr id="0" name=""/>
        <dsp:cNvSpPr/>
      </dsp:nvSpPr>
      <dsp:spPr>
        <a:xfrm>
          <a:off x="2073661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7D1CE45-ACF0-C446-85D7-FC817D067BDC}">
      <dsp:nvSpPr>
        <dsp:cNvPr id="0" name=""/>
        <dsp:cNvSpPr/>
      </dsp:nvSpPr>
      <dsp:spPr>
        <a:xfrm>
          <a:off x="2120751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粉丝</a:t>
          </a:r>
          <a:endParaRPr lang="zh-CN" altLang="en-US" sz="700" kern="1200" dirty="0"/>
        </a:p>
      </dsp:txBody>
      <dsp:txXfrm>
        <a:off x="2128633" y="2113230"/>
        <a:ext cx="408047" cy="253356"/>
      </dsp:txXfrm>
    </dsp:sp>
    <dsp:sp modelId="{6AC9F1D3-F255-B84D-B5A1-2CFC43D08F11}">
      <dsp:nvSpPr>
        <dsp:cNvPr id="0" name=""/>
        <dsp:cNvSpPr/>
      </dsp:nvSpPr>
      <dsp:spPr>
        <a:xfrm>
          <a:off x="2591653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1EEACC6-75C8-AB44-A62B-2A6FDC07744C}">
      <dsp:nvSpPr>
        <dsp:cNvPr id="0" name=""/>
        <dsp:cNvSpPr/>
      </dsp:nvSpPr>
      <dsp:spPr>
        <a:xfrm>
          <a:off x="2638743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搜校友</a:t>
          </a:r>
          <a:endParaRPr lang="zh-CN" altLang="en-US" sz="700" kern="1200" dirty="0"/>
        </a:p>
      </dsp:txBody>
      <dsp:txXfrm>
        <a:off x="2646625" y="2113230"/>
        <a:ext cx="408047" cy="253356"/>
      </dsp:txXfrm>
    </dsp:sp>
    <dsp:sp modelId="{C7F6FFBC-7A89-ED42-BA41-7A0A4050263A}">
      <dsp:nvSpPr>
        <dsp:cNvPr id="0" name=""/>
        <dsp:cNvSpPr/>
      </dsp:nvSpPr>
      <dsp:spPr>
        <a:xfrm>
          <a:off x="3109645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2511300-BB74-3543-923C-FFA3E32C1737}">
      <dsp:nvSpPr>
        <dsp:cNvPr id="0" name=""/>
        <dsp:cNvSpPr/>
      </dsp:nvSpPr>
      <dsp:spPr>
        <a:xfrm>
          <a:off x="3156735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校友推荐</a:t>
          </a:r>
          <a:endParaRPr lang="zh-CN" altLang="en-US" sz="700" kern="1200" dirty="0"/>
        </a:p>
      </dsp:txBody>
      <dsp:txXfrm>
        <a:off x="3164617" y="2113230"/>
        <a:ext cx="408047" cy="253356"/>
      </dsp:txXfrm>
    </dsp:sp>
    <dsp:sp modelId="{C6B1E577-627E-7E40-8125-CA531D2A7393}">
      <dsp:nvSpPr>
        <dsp:cNvPr id="0" name=""/>
        <dsp:cNvSpPr/>
      </dsp:nvSpPr>
      <dsp:spPr>
        <a:xfrm>
          <a:off x="3627636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362486CF-CCEA-4A46-B513-D0A00C543222}">
      <dsp:nvSpPr>
        <dsp:cNvPr id="0" name=""/>
        <dsp:cNvSpPr/>
      </dsp:nvSpPr>
      <dsp:spPr>
        <a:xfrm>
          <a:off x="3674726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/>
            <a:t>黑名单</a:t>
          </a:r>
        </a:p>
      </dsp:txBody>
      <dsp:txXfrm>
        <a:off x="3682608" y="2113230"/>
        <a:ext cx="408047" cy="253356"/>
      </dsp:txXfrm>
    </dsp:sp>
    <dsp:sp modelId="{B5FB9A2C-268E-EF47-B1F8-6D7A081FA3E3}">
      <dsp:nvSpPr>
        <dsp:cNvPr id="0" name=""/>
        <dsp:cNvSpPr/>
      </dsp:nvSpPr>
      <dsp:spPr>
        <a:xfrm>
          <a:off x="4404624" y="1668234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C98F26F-E4E4-2841-9A7C-85692C3D4DFA}">
      <dsp:nvSpPr>
        <dsp:cNvPr id="0" name=""/>
        <dsp:cNvSpPr/>
      </dsp:nvSpPr>
      <dsp:spPr>
        <a:xfrm>
          <a:off x="4451714" y="1712969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搜索职位</a:t>
          </a:r>
          <a:endParaRPr lang="zh-CN" altLang="en-US" sz="700" kern="1200" dirty="0"/>
        </a:p>
      </dsp:txBody>
      <dsp:txXfrm>
        <a:off x="4459596" y="1720851"/>
        <a:ext cx="408047" cy="253356"/>
      </dsp:txXfrm>
    </dsp:sp>
    <dsp:sp modelId="{B7B2A041-017D-814C-BF9C-E5173D509FC4}">
      <dsp:nvSpPr>
        <dsp:cNvPr id="0" name=""/>
        <dsp:cNvSpPr/>
      </dsp:nvSpPr>
      <dsp:spPr>
        <a:xfrm>
          <a:off x="4145628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9A0EC28-3287-3543-B6F0-9EFD2CFC62DC}">
      <dsp:nvSpPr>
        <dsp:cNvPr id="0" name=""/>
        <dsp:cNvSpPr/>
      </dsp:nvSpPr>
      <dsp:spPr>
        <a:xfrm>
          <a:off x="4192718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关键字搜索</a:t>
          </a:r>
          <a:endParaRPr lang="zh-CN" altLang="en-US" sz="700" kern="1200" dirty="0"/>
        </a:p>
      </dsp:txBody>
      <dsp:txXfrm>
        <a:off x="4200600" y="2113230"/>
        <a:ext cx="408047" cy="253356"/>
      </dsp:txXfrm>
    </dsp:sp>
    <dsp:sp modelId="{2320F407-84C4-374F-8C59-53C923399F4E}">
      <dsp:nvSpPr>
        <dsp:cNvPr id="0" name=""/>
        <dsp:cNvSpPr/>
      </dsp:nvSpPr>
      <dsp:spPr>
        <a:xfrm>
          <a:off x="4663619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DBD1409-086F-B44F-B9A9-F51D95EEB2A1}">
      <dsp:nvSpPr>
        <dsp:cNvPr id="0" name=""/>
        <dsp:cNvSpPr/>
      </dsp:nvSpPr>
      <dsp:spPr>
        <a:xfrm>
          <a:off x="4710710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根据简历推荐</a:t>
          </a:r>
          <a:endParaRPr lang="zh-CN" altLang="en-US" sz="700" kern="1200" dirty="0"/>
        </a:p>
      </dsp:txBody>
      <dsp:txXfrm>
        <a:off x="4718592" y="2113230"/>
        <a:ext cx="408047" cy="253356"/>
      </dsp:txXfrm>
    </dsp:sp>
    <dsp:sp modelId="{BEE79C28-7DDF-5C44-986C-5427316C4FBB}">
      <dsp:nvSpPr>
        <dsp:cNvPr id="0" name=""/>
        <dsp:cNvSpPr/>
      </dsp:nvSpPr>
      <dsp:spPr>
        <a:xfrm>
          <a:off x="5440607" y="1668234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60E1B6E-D5E0-B24E-B7D6-BD6B8654F314}">
      <dsp:nvSpPr>
        <dsp:cNvPr id="0" name=""/>
        <dsp:cNvSpPr/>
      </dsp:nvSpPr>
      <dsp:spPr>
        <a:xfrm>
          <a:off x="5487697" y="1712969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投递简历管理</a:t>
          </a:r>
          <a:endParaRPr lang="zh-CN" altLang="en-US" sz="700" kern="1200" dirty="0"/>
        </a:p>
      </dsp:txBody>
      <dsp:txXfrm>
        <a:off x="5495579" y="1720851"/>
        <a:ext cx="408047" cy="253356"/>
      </dsp:txXfrm>
    </dsp:sp>
    <dsp:sp modelId="{EAFEA1E5-E51C-A942-B5F9-5286CC97B18A}">
      <dsp:nvSpPr>
        <dsp:cNvPr id="0" name=""/>
        <dsp:cNvSpPr/>
      </dsp:nvSpPr>
      <dsp:spPr>
        <a:xfrm>
          <a:off x="5181611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EC21CB0-7499-CD4E-9D12-74ADF7C62C0F}">
      <dsp:nvSpPr>
        <dsp:cNvPr id="0" name=""/>
        <dsp:cNvSpPr/>
      </dsp:nvSpPr>
      <dsp:spPr>
        <a:xfrm>
          <a:off x="5228701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个人简历</a:t>
          </a:r>
          <a:endParaRPr lang="zh-CN" altLang="en-US" sz="700" kern="1200" dirty="0"/>
        </a:p>
      </dsp:txBody>
      <dsp:txXfrm>
        <a:off x="5236583" y="2113230"/>
        <a:ext cx="408047" cy="253356"/>
      </dsp:txXfrm>
    </dsp:sp>
    <dsp:sp modelId="{105E4898-1694-DF45-82D8-9C683B2FD567}">
      <dsp:nvSpPr>
        <dsp:cNvPr id="0" name=""/>
        <dsp:cNvSpPr/>
      </dsp:nvSpPr>
      <dsp:spPr>
        <a:xfrm>
          <a:off x="4922615" y="2452991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F039E47-904B-FD42-A182-1E0E8C49EBE6}">
      <dsp:nvSpPr>
        <dsp:cNvPr id="0" name=""/>
        <dsp:cNvSpPr/>
      </dsp:nvSpPr>
      <dsp:spPr>
        <a:xfrm>
          <a:off x="4969705" y="2497727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/>
            <a:t>简历制作</a:t>
          </a:r>
        </a:p>
      </dsp:txBody>
      <dsp:txXfrm>
        <a:off x="4977587" y="2505609"/>
        <a:ext cx="408047" cy="253356"/>
      </dsp:txXfrm>
    </dsp:sp>
    <dsp:sp modelId="{E7C57F12-B28A-5C48-9459-725F071FEB79}">
      <dsp:nvSpPr>
        <dsp:cNvPr id="0" name=""/>
        <dsp:cNvSpPr/>
      </dsp:nvSpPr>
      <dsp:spPr>
        <a:xfrm>
          <a:off x="5440607" y="2452991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6C6374F-C829-2E42-90C7-FD1923A0BD12}">
      <dsp:nvSpPr>
        <dsp:cNvPr id="0" name=""/>
        <dsp:cNvSpPr/>
      </dsp:nvSpPr>
      <dsp:spPr>
        <a:xfrm>
          <a:off x="5487697" y="2497727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/>
            <a:t>简历投递</a:t>
          </a:r>
        </a:p>
      </dsp:txBody>
      <dsp:txXfrm>
        <a:off x="5495579" y="2505609"/>
        <a:ext cx="408047" cy="253356"/>
      </dsp:txXfrm>
    </dsp:sp>
    <dsp:sp modelId="{9D304829-F820-904B-BFB8-D40A146B2558}">
      <dsp:nvSpPr>
        <dsp:cNvPr id="0" name=""/>
        <dsp:cNvSpPr/>
      </dsp:nvSpPr>
      <dsp:spPr>
        <a:xfrm>
          <a:off x="5699603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F249289-B955-8349-81D9-E156315DF29C}">
      <dsp:nvSpPr>
        <dsp:cNvPr id="0" name=""/>
        <dsp:cNvSpPr/>
      </dsp:nvSpPr>
      <dsp:spPr>
        <a:xfrm>
          <a:off x="5746693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简历状态</a:t>
          </a:r>
          <a:endParaRPr lang="zh-CN" altLang="en-US" sz="700" kern="1200" dirty="0"/>
        </a:p>
      </dsp:txBody>
      <dsp:txXfrm>
        <a:off x="5754575" y="2113230"/>
        <a:ext cx="408047" cy="253356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4A206D6-8348-CD47-A244-3F90B9C5F14E}">
      <dsp:nvSpPr>
        <dsp:cNvPr id="0" name=""/>
        <dsp:cNvSpPr/>
      </dsp:nvSpPr>
      <dsp:spPr>
        <a:xfrm>
          <a:off x="3855950" y="1868743"/>
          <a:ext cx="356071" cy="1694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480"/>
              </a:lnTo>
              <a:lnTo>
                <a:pt x="356071" y="115480"/>
              </a:lnTo>
              <a:lnTo>
                <a:pt x="356071" y="16945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8BDFE2-9241-A24A-ABDE-BADF6A7C802E}">
      <dsp:nvSpPr>
        <dsp:cNvPr id="0" name=""/>
        <dsp:cNvSpPr/>
      </dsp:nvSpPr>
      <dsp:spPr>
        <a:xfrm>
          <a:off x="3499879" y="1868743"/>
          <a:ext cx="356071" cy="169457"/>
        </a:xfrm>
        <a:custGeom>
          <a:avLst/>
          <a:gdLst/>
          <a:ahLst/>
          <a:cxnLst/>
          <a:rect l="0" t="0" r="0" b="0"/>
          <a:pathLst>
            <a:path>
              <a:moveTo>
                <a:pt x="356071" y="0"/>
              </a:moveTo>
              <a:lnTo>
                <a:pt x="356071" y="115480"/>
              </a:lnTo>
              <a:lnTo>
                <a:pt x="0" y="115480"/>
              </a:lnTo>
              <a:lnTo>
                <a:pt x="0" y="16945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4A60EB-6CB6-0043-890E-BAADDC1162C3}">
      <dsp:nvSpPr>
        <dsp:cNvPr id="0" name=""/>
        <dsp:cNvSpPr/>
      </dsp:nvSpPr>
      <dsp:spPr>
        <a:xfrm>
          <a:off x="2075594" y="1329295"/>
          <a:ext cx="1780356" cy="1694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480"/>
              </a:lnTo>
              <a:lnTo>
                <a:pt x="1780356" y="115480"/>
              </a:lnTo>
              <a:lnTo>
                <a:pt x="1780356" y="1694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95EAC0-A849-EE4E-9136-58EB3BE842BD}">
      <dsp:nvSpPr>
        <dsp:cNvPr id="0" name=""/>
        <dsp:cNvSpPr/>
      </dsp:nvSpPr>
      <dsp:spPr>
        <a:xfrm>
          <a:off x="2431665" y="1868743"/>
          <a:ext cx="356071" cy="1694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480"/>
              </a:lnTo>
              <a:lnTo>
                <a:pt x="356071" y="115480"/>
              </a:lnTo>
              <a:lnTo>
                <a:pt x="356071" y="16945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1A51E8-16FA-E34E-B2DF-A1D07474FB80}">
      <dsp:nvSpPr>
        <dsp:cNvPr id="0" name=""/>
        <dsp:cNvSpPr/>
      </dsp:nvSpPr>
      <dsp:spPr>
        <a:xfrm>
          <a:off x="2075594" y="1868743"/>
          <a:ext cx="356071" cy="169457"/>
        </a:xfrm>
        <a:custGeom>
          <a:avLst/>
          <a:gdLst/>
          <a:ahLst/>
          <a:cxnLst/>
          <a:rect l="0" t="0" r="0" b="0"/>
          <a:pathLst>
            <a:path>
              <a:moveTo>
                <a:pt x="356071" y="0"/>
              </a:moveTo>
              <a:lnTo>
                <a:pt x="356071" y="115480"/>
              </a:lnTo>
              <a:lnTo>
                <a:pt x="0" y="115480"/>
              </a:lnTo>
              <a:lnTo>
                <a:pt x="0" y="16945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6BC35D-0305-4B48-92D0-8A6695C792A8}">
      <dsp:nvSpPr>
        <dsp:cNvPr id="0" name=""/>
        <dsp:cNvSpPr/>
      </dsp:nvSpPr>
      <dsp:spPr>
        <a:xfrm>
          <a:off x="2075594" y="1329295"/>
          <a:ext cx="356071" cy="1694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480"/>
              </a:lnTo>
              <a:lnTo>
                <a:pt x="356071" y="115480"/>
              </a:lnTo>
              <a:lnTo>
                <a:pt x="356071" y="1694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745241-4681-2043-8654-3D254227E2C2}">
      <dsp:nvSpPr>
        <dsp:cNvPr id="0" name=""/>
        <dsp:cNvSpPr/>
      </dsp:nvSpPr>
      <dsp:spPr>
        <a:xfrm>
          <a:off x="1007380" y="1868743"/>
          <a:ext cx="356071" cy="1694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480"/>
              </a:lnTo>
              <a:lnTo>
                <a:pt x="356071" y="115480"/>
              </a:lnTo>
              <a:lnTo>
                <a:pt x="356071" y="16945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49A394-7094-0741-B7AE-8EF742EC320B}">
      <dsp:nvSpPr>
        <dsp:cNvPr id="0" name=""/>
        <dsp:cNvSpPr/>
      </dsp:nvSpPr>
      <dsp:spPr>
        <a:xfrm>
          <a:off x="651309" y="1868743"/>
          <a:ext cx="356071" cy="169457"/>
        </a:xfrm>
        <a:custGeom>
          <a:avLst/>
          <a:gdLst/>
          <a:ahLst/>
          <a:cxnLst/>
          <a:rect l="0" t="0" r="0" b="0"/>
          <a:pathLst>
            <a:path>
              <a:moveTo>
                <a:pt x="356071" y="0"/>
              </a:moveTo>
              <a:lnTo>
                <a:pt x="356071" y="115480"/>
              </a:lnTo>
              <a:lnTo>
                <a:pt x="0" y="115480"/>
              </a:lnTo>
              <a:lnTo>
                <a:pt x="0" y="16945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BB79A9-64E9-6243-8A3E-62D0F2CE9879}">
      <dsp:nvSpPr>
        <dsp:cNvPr id="0" name=""/>
        <dsp:cNvSpPr/>
      </dsp:nvSpPr>
      <dsp:spPr>
        <a:xfrm>
          <a:off x="1007380" y="1329295"/>
          <a:ext cx="1068213" cy="169457"/>
        </a:xfrm>
        <a:custGeom>
          <a:avLst/>
          <a:gdLst/>
          <a:ahLst/>
          <a:cxnLst/>
          <a:rect l="0" t="0" r="0" b="0"/>
          <a:pathLst>
            <a:path>
              <a:moveTo>
                <a:pt x="1068213" y="0"/>
              </a:moveTo>
              <a:lnTo>
                <a:pt x="1068213" y="115480"/>
              </a:lnTo>
              <a:lnTo>
                <a:pt x="0" y="115480"/>
              </a:lnTo>
              <a:lnTo>
                <a:pt x="0" y="1694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5DE9B6-6E79-CA40-A2CB-05E95515945D}">
      <dsp:nvSpPr>
        <dsp:cNvPr id="0" name=""/>
        <dsp:cNvSpPr/>
      </dsp:nvSpPr>
      <dsp:spPr>
        <a:xfrm>
          <a:off x="295237" y="1329295"/>
          <a:ext cx="1780356" cy="169457"/>
        </a:xfrm>
        <a:custGeom>
          <a:avLst/>
          <a:gdLst/>
          <a:ahLst/>
          <a:cxnLst/>
          <a:rect l="0" t="0" r="0" b="0"/>
          <a:pathLst>
            <a:path>
              <a:moveTo>
                <a:pt x="1780356" y="0"/>
              </a:moveTo>
              <a:lnTo>
                <a:pt x="1780356" y="115480"/>
              </a:lnTo>
              <a:lnTo>
                <a:pt x="0" y="115480"/>
              </a:lnTo>
              <a:lnTo>
                <a:pt x="0" y="1694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C0CE46-719A-534F-BCF8-DD12134F5050}">
      <dsp:nvSpPr>
        <dsp:cNvPr id="0" name=""/>
        <dsp:cNvSpPr/>
      </dsp:nvSpPr>
      <dsp:spPr>
        <a:xfrm>
          <a:off x="1784263" y="959305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33B428BD-031D-0348-B390-87C77EF6CF52}">
      <dsp:nvSpPr>
        <dsp:cNvPr id="0" name=""/>
        <dsp:cNvSpPr/>
      </dsp:nvSpPr>
      <dsp:spPr>
        <a:xfrm>
          <a:off x="1849003" y="1020808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网站显示</a:t>
          </a:r>
          <a:endParaRPr lang="zh-CN" altLang="en-US" sz="900" kern="1200" dirty="0"/>
        </a:p>
      </dsp:txBody>
      <dsp:txXfrm>
        <a:off x="1859840" y="1031645"/>
        <a:ext cx="560988" cy="348316"/>
      </dsp:txXfrm>
    </dsp:sp>
    <dsp:sp modelId="{9D65ACFD-F4EF-4B40-9399-59B05608BEDA}">
      <dsp:nvSpPr>
        <dsp:cNvPr id="0" name=""/>
        <dsp:cNvSpPr/>
      </dsp:nvSpPr>
      <dsp:spPr>
        <a:xfrm>
          <a:off x="3906" y="1498753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8AF58CF-D24F-814B-A95B-BB64901E86D7}">
      <dsp:nvSpPr>
        <dsp:cNvPr id="0" name=""/>
        <dsp:cNvSpPr/>
      </dsp:nvSpPr>
      <dsp:spPr>
        <a:xfrm>
          <a:off x="68646" y="1560256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/>
            <a:t>快速搜索</a:t>
          </a:r>
        </a:p>
      </dsp:txBody>
      <dsp:txXfrm>
        <a:off x="79483" y="1571093"/>
        <a:ext cx="560988" cy="348316"/>
      </dsp:txXfrm>
    </dsp:sp>
    <dsp:sp modelId="{B63DC6C8-5FC9-D347-9CA0-7C938E08ACF5}">
      <dsp:nvSpPr>
        <dsp:cNvPr id="0" name=""/>
        <dsp:cNvSpPr/>
      </dsp:nvSpPr>
      <dsp:spPr>
        <a:xfrm>
          <a:off x="716049" y="1498753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825DA10-E23E-3D42-A00E-F11A4D4A6403}">
      <dsp:nvSpPr>
        <dsp:cNvPr id="0" name=""/>
        <dsp:cNvSpPr/>
      </dsp:nvSpPr>
      <dsp:spPr>
        <a:xfrm>
          <a:off x="780789" y="1560256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热门职位推荐</a:t>
          </a:r>
          <a:endParaRPr lang="zh-CN" altLang="en-US" sz="900" kern="1200" dirty="0"/>
        </a:p>
      </dsp:txBody>
      <dsp:txXfrm>
        <a:off x="791626" y="1571093"/>
        <a:ext cx="560988" cy="348316"/>
      </dsp:txXfrm>
    </dsp:sp>
    <dsp:sp modelId="{3C518802-E2D1-6E40-940D-7563B77E61C8}">
      <dsp:nvSpPr>
        <dsp:cNvPr id="0" name=""/>
        <dsp:cNvSpPr/>
      </dsp:nvSpPr>
      <dsp:spPr>
        <a:xfrm>
          <a:off x="359978" y="2038201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D79D094-E414-2A4B-B515-A89974C23319}">
      <dsp:nvSpPr>
        <dsp:cNvPr id="0" name=""/>
        <dsp:cNvSpPr/>
      </dsp:nvSpPr>
      <dsp:spPr>
        <a:xfrm>
          <a:off x="424718" y="2099704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/>
            <a:t>职位信息</a:t>
          </a:r>
        </a:p>
      </dsp:txBody>
      <dsp:txXfrm>
        <a:off x="435555" y="2110541"/>
        <a:ext cx="560988" cy="348316"/>
      </dsp:txXfrm>
    </dsp:sp>
    <dsp:sp modelId="{B0B6FB73-DC45-C24B-AA80-10625B01B7C2}">
      <dsp:nvSpPr>
        <dsp:cNvPr id="0" name=""/>
        <dsp:cNvSpPr/>
      </dsp:nvSpPr>
      <dsp:spPr>
        <a:xfrm>
          <a:off x="1072120" y="2038201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7DA26E6-343A-A54E-98CB-8E6C024A3251}">
      <dsp:nvSpPr>
        <dsp:cNvPr id="0" name=""/>
        <dsp:cNvSpPr/>
      </dsp:nvSpPr>
      <dsp:spPr>
        <a:xfrm>
          <a:off x="1136860" y="2099704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/>
            <a:t>职位数量</a:t>
          </a:r>
        </a:p>
      </dsp:txBody>
      <dsp:txXfrm>
        <a:off x="1147697" y="2110541"/>
        <a:ext cx="560988" cy="348316"/>
      </dsp:txXfrm>
    </dsp:sp>
    <dsp:sp modelId="{0D1837E9-7A00-4548-9DA6-A6A929EF2472}">
      <dsp:nvSpPr>
        <dsp:cNvPr id="0" name=""/>
        <dsp:cNvSpPr/>
      </dsp:nvSpPr>
      <dsp:spPr>
        <a:xfrm>
          <a:off x="2140334" y="1498753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D23A5C37-8FF9-9B4C-BC8E-7C80E6923386}">
      <dsp:nvSpPr>
        <dsp:cNvPr id="0" name=""/>
        <dsp:cNvSpPr/>
      </dsp:nvSpPr>
      <dsp:spPr>
        <a:xfrm>
          <a:off x="2205074" y="1560256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热门数据显示	</a:t>
          </a:r>
          <a:endParaRPr lang="zh-CN" altLang="en-US" sz="900" kern="1200" dirty="0"/>
        </a:p>
      </dsp:txBody>
      <dsp:txXfrm>
        <a:off x="2215911" y="1571093"/>
        <a:ext cx="560988" cy="348316"/>
      </dsp:txXfrm>
    </dsp:sp>
    <dsp:sp modelId="{A8EFD901-6B4F-D241-A557-36ABC4DE32C3}">
      <dsp:nvSpPr>
        <dsp:cNvPr id="0" name=""/>
        <dsp:cNvSpPr/>
      </dsp:nvSpPr>
      <dsp:spPr>
        <a:xfrm>
          <a:off x="1784263" y="2038201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B83A97F-3305-B249-A990-6F0387A8C427}">
      <dsp:nvSpPr>
        <dsp:cNvPr id="0" name=""/>
        <dsp:cNvSpPr/>
      </dsp:nvSpPr>
      <dsp:spPr>
        <a:xfrm>
          <a:off x="1849003" y="2099704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新增职位数</a:t>
          </a:r>
          <a:endParaRPr lang="zh-CN" altLang="en-US" sz="900" kern="1200" dirty="0"/>
        </a:p>
      </dsp:txBody>
      <dsp:txXfrm>
        <a:off x="1859840" y="2110541"/>
        <a:ext cx="560988" cy="348316"/>
      </dsp:txXfrm>
    </dsp:sp>
    <dsp:sp modelId="{30CA0E03-EFFF-284D-9A26-E3412FCF575E}">
      <dsp:nvSpPr>
        <dsp:cNvPr id="0" name=""/>
        <dsp:cNvSpPr/>
      </dsp:nvSpPr>
      <dsp:spPr>
        <a:xfrm>
          <a:off x="2496405" y="2038201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5269917-E520-F04C-9110-981D031F65C5}">
      <dsp:nvSpPr>
        <dsp:cNvPr id="0" name=""/>
        <dsp:cNvSpPr/>
      </dsp:nvSpPr>
      <dsp:spPr>
        <a:xfrm>
          <a:off x="2561145" y="2099704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视频面试人数等等</a:t>
          </a:r>
          <a:endParaRPr lang="zh-CN" altLang="en-US" sz="900" kern="1200" dirty="0"/>
        </a:p>
      </dsp:txBody>
      <dsp:txXfrm>
        <a:off x="2571982" y="2110541"/>
        <a:ext cx="560988" cy="348316"/>
      </dsp:txXfrm>
    </dsp:sp>
    <dsp:sp modelId="{28B15F8B-E538-DD4F-AE73-E42A52B93512}">
      <dsp:nvSpPr>
        <dsp:cNvPr id="0" name=""/>
        <dsp:cNvSpPr/>
      </dsp:nvSpPr>
      <dsp:spPr>
        <a:xfrm>
          <a:off x="3564619" y="1498753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15240D4-1CB7-AE4B-9A86-AB9D14077F69}">
      <dsp:nvSpPr>
        <dsp:cNvPr id="0" name=""/>
        <dsp:cNvSpPr/>
      </dsp:nvSpPr>
      <dsp:spPr>
        <a:xfrm>
          <a:off x="3629359" y="1560256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企业主页入口</a:t>
          </a:r>
          <a:endParaRPr lang="zh-CN" altLang="en-US" sz="900" kern="1200" dirty="0"/>
        </a:p>
      </dsp:txBody>
      <dsp:txXfrm>
        <a:off x="3640196" y="1571093"/>
        <a:ext cx="560988" cy="348316"/>
      </dsp:txXfrm>
    </dsp:sp>
    <dsp:sp modelId="{E1AD54AC-A8E8-B242-A79E-582E1A7749EF}">
      <dsp:nvSpPr>
        <dsp:cNvPr id="0" name=""/>
        <dsp:cNvSpPr/>
      </dsp:nvSpPr>
      <dsp:spPr>
        <a:xfrm>
          <a:off x="3208548" y="2038201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45185E6-9875-074D-BFCE-79E1634261AC}">
      <dsp:nvSpPr>
        <dsp:cNvPr id="0" name=""/>
        <dsp:cNvSpPr/>
      </dsp:nvSpPr>
      <dsp:spPr>
        <a:xfrm>
          <a:off x="3273288" y="2099704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入口</a:t>
          </a:r>
          <a:endParaRPr lang="zh-CN" altLang="en-US" sz="900" kern="1200" dirty="0"/>
        </a:p>
      </dsp:txBody>
      <dsp:txXfrm>
        <a:off x="3284125" y="2110541"/>
        <a:ext cx="560988" cy="348316"/>
      </dsp:txXfrm>
    </dsp:sp>
    <dsp:sp modelId="{C2C8BAE7-E2F6-F34B-8E5D-FE60A86267EE}">
      <dsp:nvSpPr>
        <dsp:cNvPr id="0" name=""/>
        <dsp:cNvSpPr/>
      </dsp:nvSpPr>
      <dsp:spPr>
        <a:xfrm>
          <a:off x="3920690" y="2038201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59C838C-9AF1-644B-B8F9-18D732CE257E}">
      <dsp:nvSpPr>
        <dsp:cNvPr id="0" name=""/>
        <dsp:cNvSpPr/>
      </dsp:nvSpPr>
      <dsp:spPr>
        <a:xfrm>
          <a:off x="3985431" y="2099704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职位所在地</a:t>
          </a:r>
          <a:endParaRPr lang="zh-CN" altLang="en-US" sz="900" kern="1200" dirty="0"/>
        </a:p>
      </dsp:txBody>
      <dsp:txXfrm>
        <a:off x="3996268" y="2110541"/>
        <a:ext cx="560988" cy="348316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D3FF145-9FE3-8D47-839B-2A457A8FFD11}">
      <dsp:nvSpPr>
        <dsp:cNvPr id="0" name=""/>
        <dsp:cNvSpPr/>
      </dsp:nvSpPr>
      <dsp:spPr>
        <a:xfrm>
          <a:off x="4907553" y="1873376"/>
          <a:ext cx="644950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23"/>
              </a:lnTo>
              <a:lnTo>
                <a:pt x="644950" y="69723"/>
              </a:lnTo>
              <a:lnTo>
                <a:pt x="64495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566016-5431-B34F-B8D9-D7452C63FAC3}">
      <dsp:nvSpPr>
        <dsp:cNvPr id="0" name=""/>
        <dsp:cNvSpPr/>
      </dsp:nvSpPr>
      <dsp:spPr>
        <a:xfrm>
          <a:off x="4907553" y="1873376"/>
          <a:ext cx="214983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23"/>
              </a:lnTo>
              <a:lnTo>
                <a:pt x="214983" y="69723"/>
              </a:lnTo>
              <a:lnTo>
                <a:pt x="214983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4503D8-0EBB-F247-9ED7-F644637A1987}">
      <dsp:nvSpPr>
        <dsp:cNvPr id="0" name=""/>
        <dsp:cNvSpPr/>
      </dsp:nvSpPr>
      <dsp:spPr>
        <a:xfrm>
          <a:off x="4692570" y="1873376"/>
          <a:ext cx="214983" cy="102312"/>
        </a:xfrm>
        <a:custGeom>
          <a:avLst/>
          <a:gdLst/>
          <a:ahLst/>
          <a:cxnLst/>
          <a:rect l="0" t="0" r="0" b="0"/>
          <a:pathLst>
            <a:path>
              <a:moveTo>
                <a:pt x="214983" y="0"/>
              </a:moveTo>
              <a:lnTo>
                <a:pt x="214983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5C54FA-590A-F448-837C-1725C794E839}">
      <dsp:nvSpPr>
        <dsp:cNvPr id="0" name=""/>
        <dsp:cNvSpPr/>
      </dsp:nvSpPr>
      <dsp:spPr>
        <a:xfrm>
          <a:off x="4262603" y="1873376"/>
          <a:ext cx="644950" cy="102312"/>
        </a:xfrm>
        <a:custGeom>
          <a:avLst/>
          <a:gdLst/>
          <a:ahLst/>
          <a:cxnLst/>
          <a:rect l="0" t="0" r="0" b="0"/>
          <a:pathLst>
            <a:path>
              <a:moveTo>
                <a:pt x="644950" y="0"/>
              </a:moveTo>
              <a:lnTo>
                <a:pt x="644950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23E210-67EE-E44E-BC3A-C4FD3CB3722C}">
      <dsp:nvSpPr>
        <dsp:cNvPr id="0" name=""/>
        <dsp:cNvSpPr/>
      </dsp:nvSpPr>
      <dsp:spPr>
        <a:xfrm>
          <a:off x="2757720" y="1547677"/>
          <a:ext cx="2149833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23"/>
              </a:lnTo>
              <a:lnTo>
                <a:pt x="2149833" y="69723"/>
              </a:lnTo>
              <a:lnTo>
                <a:pt x="2149833" y="10231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E7127C-C152-D04F-B372-CAFF5D2CFCA2}">
      <dsp:nvSpPr>
        <dsp:cNvPr id="0" name=""/>
        <dsp:cNvSpPr/>
      </dsp:nvSpPr>
      <dsp:spPr>
        <a:xfrm>
          <a:off x="3832637" y="2199076"/>
          <a:ext cx="214983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23"/>
              </a:lnTo>
              <a:lnTo>
                <a:pt x="214983" y="69723"/>
              </a:lnTo>
              <a:lnTo>
                <a:pt x="214983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981401-711B-9E43-86A0-602259CBEAD2}">
      <dsp:nvSpPr>
        <dsp:cNvPr id="0" name=""/>
        <dsp:cNvSpPr/>
      </dsp:nvSpPr>
      <dsp:spPr>
        <a:xfrm>
          <a:off x="3617653" y="2199076"/>
          <a:ext cx="214983" cy="102312"/>
        </a:xfrm>
        <a:custGeom>
          <a:avLst/>
          <a:gdLst/>
          <a:ahLst/>
          <a:cxnLst/>
          <a:rect l="0" t="0" r="0" b="0"/>
          <a:pathLst>
            <a:path>
              <a:moveTo>
                <a:pt x="214983" y="0"/>
              </a:moveTo>
              <a:lnTo>
                <a:pt x="214983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C84D0C-B42F-1143-BDB0-A6C355AC351F}">
      <dsp:nvSpPr>
        <dsp:cNvPr id="0" name=""/>
        <dsp:cNvSpPr/>
      </dsp:nvSpPr>
      <dsp:spPr>
        <a:xfrm>
          <a:off x="2650228" y="1873376"/>
          <a:ext cx="1182408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23"/>
              </a:lnTo>
              <a:lnTo>
                <a:pt x="1182408" y="69723"/>
              </a:lnTo>
              <a:lnTo>
                <a:pt x="1182408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368741-A26E-BE4C-905B-93BB5B4C12AC}">
      <dsp:nvSpPr>
        <dsp:cNvPr id="0" name=""/>
        <dsp:cNvSpPr/>
      </dsp:nvSpPr>
      <dsp:spPr>
        <a:xfrm>
          <a:off x="2972703" y="2199076"/>
          <a:ext cx="214983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23"/>
              </a:lnTo>
              <a:lnTo>
                <a:pt x="214983" y="69723"/>
              </a:lnTo>
              <a:lnTo>
                <a:pt x="214983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E81858-816F-0F4E-96AF-9709E190E523}">
      <dsp:nvSpPr>
        <dsp:cNvPr id="0" name=""/>
        <dsp:cNvSpPr/>
      </dsp:nvSpPr>
      <dsp:spPr>
        <a:xfrm>
          <a:off x="2757720" y="2199076"/>
          <a:ext cx="214983" cy="102312"/>
        </a:xfrm>
        <a:custGeom>
          <a:avLst/>
          <a:gdLst/>
          <a:ahLst/>
          <a:cxnLst/>
          <a:rect l="0" t="0" r="0" b="0"/>
          <a:pathLst>
            <a:path>
              <a:moveTo>
                <a:pt x="214983" y="0"/>
              </a:moveTo>
              <a:lnTo>
                <a:pt x="214983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149610-163C-C143-9CAE-FB9B351552AF}">
      <dsp:nvSpPr>
        <dsp:cNvPr id="0" name=""/>
        <dsp:cNvSpPr/>
      </dsp:nvSpPr>
      <dsp:spPr>
        <a:xfrm>
          <a:off x="2650228" y="1873376"/>
          <a:ext cx="322475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23"/>
              </a:lnTo>
              <a:lnTo>
                <a:pt x="322475" y="69723"/>
              </a:lnTo>
              <a:lnTo>
                <a:pt x="322475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55B61A-ACCF-3B4B-9835-0944C761D4A7}">
      <dsp:nvSpPr>
        <dsp:cNvPr id="0" name=""/>
        <dsp:cNvSpPr/>
      </dsp:nvSpPr>
      <dsp:spPr>
        <a:xfrm>
          <a:off x="2282033" y="2199076"/>
          <a:ext cx="91440" cy="10231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960901-754C-124C-80B8-BC70A80268FF}">
      <dsp:nvSpPr>
        <dsp:cNvPr id="0" name=""/>
        <dsp:cNvSpPr/>
      </dsp:nvSpPr>
      <dsp:spPr>
        <a:xfrm>
          <a:off x="2327753" y="1873376"/>
          <a:ext cx="322475" cy="102312"/>
        </a:xfrm>
        <a:custGeom>
          <a:avLst/>
          <a:gdLst/>
          <a:ahLst/>
          <a:cxnLst/>
          <a:rect l="0" t="0" r="0" b="0"/>
          <a:pathLst>
            <a:path>
              <a:moveTo>
                <a:pt x="322475" y="0"/>
              </a:moveTo>
              <a:lnTo>
                <a:pt x="322475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064B86-E02D-C645-8798-F86F25A36C50}">
      <dsp:nvSpPr>
        <dsp:cNvPr id="0" name=""/>
        <dsp:cNvSpPr/>
      </dsp:nvSpPr>
      <dsp:spPr>
        <a:xfrm>
          <a:off x="1467820" y="2199076"/>
          <a:ext cx="429966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23"/>
              </a:lnTo>
              <a:lnTo>
                <a:pt x="429966" y="69723"/>
              </a:lnTo>
              <a:lnTo>
                <a:pt x="429966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8E5967-6C13-0145-9F87-89903FFFFC16}">
      <dsp:nvSpPr>
        <dsp:cNvPr id="0" name=""/>
        <dsp:cNvSpPr/>
      </dsp:nvSpPr>
      <dsp:spPr>
        <a:xfrm>
          <a:off x="1422100" y="2199076"/>
          <a:ext cx="91440" cy="10231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4E59B9-FA70-2041-AF0A-CA5CB1F2B564}">
      <dsp:nvSpPr>
        <dsp:cNvPr id="0" name=""/>
        <dsp:cNvSpPr/>
      </dsp:nvSpPr>
      <dsp:spPr>
        <a:xfrm>
          <a:off x="1037853" y="2199076"/>
          <a:ext cx="429966" cy="102312"/>
        </a:xfrm>
        <a:custGeom>
          <a:avLst/>
          <a:gdLst/>
          <a:ahLst/>
          <a:cxnLst/>
          <a:rect l="0" t="0" r="0" b="0"/>
          <a:pathLst>
            <a:path>
              <a:moveTo>
                <a:pt x="429966" y="0"/>
              </a:moveTo>
              <a:lnTo>
                <a:pt x="429966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55F867-6D5E-EF4B-9B7A-688059B49870}">
      <dsp:nvSpPr>
        <dsp:cNvPr id="0" name=""/>
        <dsp:cNvSpPr/>
      </dsp:nvSpPr>
      <dsp:spPr>
        <a:xfrm>
          <a:off x="1467820" y="1873376"/>
          <a:ext cx="1182408" cy="102312"/>
        </a:xfrm>
        <a:custGeom>
          <a:avLst/>
          <a:gdLst/>
          <a:ahLst/>
          <a:cxnLst/>
          <a:rect l="0" t="0" r="0" b="0"/>
          <a:pathLst>
            <a:path>
              <a:moveTo>
                <a:pt x="1182408" y="0"/>
              </a:moveTo>
              <a:lnTo>
                <a:pt x="1182408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D65854-C409-E34B-A7AA-3C9B3EFD122F}">
      <dsp:nvSpPr>
        <dsp:cNvPr id="0" name=""/>
        <dsp:cNvSpPr/>
      </dsp:nvSpPr>
      <dsp:spPr>
        <a:xfrm>
          <a:off x="2650228" y="1547677"/>
          <a:ext cx="107491" cy="102312"/>
        </a:xfrm>
        <a:custGeom>
          <a:avLst/>
          <a:gdLst/>
          <a:ahLst/>
          <a:cxnLst/>
          <a:rect l="0" t="0" r="0" b="0"/>
          <a:pathLst>
            <a:path>
              <a:moveTo>
                <a:pt x="107491" y="0"/>
              </a:moveTo>
              <a:lnTo>
                <a:pt x="107491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BC220-E0CD-7944-8E7C-6735777348DF}">
      <dsp:nvSpPr>
        <dsp:cNvPr id="0" name=""/>
        <dsp:cNvSpPr/>
      </dsp:nvSpPr>
      <dsp:spPr>
        <a:xfrm>
          <a:off x="607886" y="1873376"/>
          <a:ext cx="429966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23"/>
              </a:lnTo>
              <a:lnTo>
                <a:pt x="429966" y="69723"/>
              </a:lnTo>
              <a:lnTo>
                <a:pt x="429966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5CD3B5-3CB7-B745-953F-838CB23AB120}">
      <dsp:nvSpPr>
        <dsp:cNvPr id="0" name=""/>
        <dsp:cNvSpPr/>
      </dsp:nvSpPr>
      <dsp:spPr>
        <a:xfrm>
          <a:off x="562166" y="1873376"/>
          <a:ext cx="91440" cy="10231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28A9B5-B944-E447-9A1F-C38535EE74C1}">
      <dsp:nvSpPr>
        <dsp:cNvPr id="0" name=""/>
        <dsp:cNvSpPr/>
      </dsp:nvSpPr>
      <dsp:spPr>
        <a:xfrm>
          <a:off x="177920" y="1873376"/>
          <a:ext cx="429966" cy="102312"/>
        </a:xfrm>
        <a:custGeom>
          <a:avLst/>
          <a:gdLst/>
          <a:ahLst/>
          <a:cxnLst/>
          <a:rect l="0" t="0" r="0" b="0"/>
          <a:pathLst>
            <a:path>
              <a:moveTo>
                <a:pt x="429966" y="0"/>
              </a:moveTo>
              <a:lnTo>
                <a:pt x="429966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FA52FF-ECEF-6F40-AC77-7D265A5F59FE}">
      <dsp:nvSpPr>
        <dsp:cNvPr id="0" name=""/>
        <dsp:cNvSpPr/>
      </dsp:nvSpPr>
      <dsp:spPr>
        <a:xfrm>
          <a:off x="607886" y="1547677"/>
          <a:ext cx="2149833" cy="102312"/>
        </a:xfrm>
        <a:custGeom>
          <a:avLst/>
          <a:gdLst/>
          <a:ahLst/>
          <a:cxnLst/>
          <a:rect l="0" t="0" r="0" b="0"/>
          <a:pathLst>
            <a:path>
              <a:moveTo>
                <a:pt x="2149833" y="0"/>
              </a:moveTo>
              <a:lnTo>
                <a:pt x="2149833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F2E621-611A-4D40-BE91-FF45C37D2D00}">
      <dsp:nvSpPr>
        <dsp:cNvPr id="0" name=""/>
        <dsp:cNvSpPr/>
      </dsp:nvSpPr>
      <dsp:spPr>
        <a:xfrm>
          <a:off x="2581824" y="13242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3F27474-6A41-5749-8B8D-769667007C89}">
      <dsp:nvSpPr>
        <dsp:cNvPr id="0" name=""/>
        <dsp:cNvSpPr/>
      </dsp:nvSpPr>
      <dsp:spPr>
        <a:xfrm>
          <a:off x="2620912" y="13614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企业招聘</a:t>
          </a:r>
          <a:endParaRPr lang="zh-CN" altLang="en-US" sz="500" kern="1200" dirty="0"/>
        </a:p>
      </dsp:txBody>
      <dsp:txXfrm>
        <a:off x="2627455" y="1367966"/>
        <a:ext cx="338704" cy="210301"/>
      </dsp:txXfrm>
    </dsp:sp>
    <dsp:sp modelId="{7B059F4E-2F24-3546-A9B0-7F4E0D23F707}">
      <dsp:nvSpPr>
        <dsp:cNvPr id="0" name=""/>
        <dsp:cNvSpPr/>
      </dsp:nvSpPr>
      <dsp:spPr>
        <a:xfrm>
          <a:off x="431991" y="16499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3125ECD-B26F-4A41-BCB8-F8D789B3ED3F}">
      <dsp:nvSpPr>
        <dsp:cNvPr id="0" name=""/>
        <dsp:cNvSpPr/>
      </dsp:nvSpPr>
      <dsp:spPr>
        <a:xfrm>
          <a:off x="471079" y="16871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企业资料</a:t>
          </a:r>
          <a:endParaRPr lang="zh-CN" altLang="en-US" sz="500" kern="1200" dirty="0"/>
        </a:p>
      </dsp:txBody>
      <dsp:txXfrm>
        <a:off x="477622" y="1693666"/>
        <a:ext cx="338704" cy="210301"/>
      </dsp:txXfrm>
    </dsp:sp>
    <dsp:sp modelId="{A8EE742B-12FE-EB42-BA57-3D913BB4C9CC}">
      <dsp:nvSpPr>
        <dsp:cNvPr id="0" name=""/>
        <dsp:cNvSpPr/>
      </dsp:nvSpPr>
      <dsp:spPr>
        <a:xfrm>
          <a:off x="2024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46BD0B5-1D82-3949-A7E2-538836828850}">
      <dsp:nvSpPr>
        <dsp:cNvPr id="0" name=""/>
        <dsp:cNvSpPr/>
      </dsp:nvSpPr>
      <dsp:spPr>
        <a:xfrm>
          <a:off x="41112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简介</a:t>
          </a:r>
          <a:endParaRPr lang="zh-CN" altLang="en-US" sz="500" kern="1200" dirty="0"/>
        </a:p>
      </dsp:txBody>
      <dsp:txXfrm>
        <a:off x="47655" y="2019366"/>
        <a:ext cx="338704" cy="210301"/>
      </dsp:txXfrm>
    </dsp:sp>
    <dsp:sp modelId="{B151E375-95CC-9342-B21A-51BAA256C3DE}">
      <dsp:nvSpPr>
        <dsp:cNvPr id="0" name=""/>
        <dsp:cNvSpPr/>
      </dsp:nvSpPr>
      <dsp:spPr>
        <a:xfrm>
          <a:off x="431991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D5B0A90-3849-444E-ADA5-F410D4E94A8D}">
      <dsp:nvSpPr>
        <dsp:cNvPr id="0" name=""/>
        <dsp:cNvSpPr/>
      </dsp:nvSpPr>
      <dsp:spPr>
        <a:xfrm>
          <a:off x="471079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快捷搜索</a:t>
          </a:r>
          <a:endParaRPr lang="zh-CN" altLang="en-US" sz="500" kern="1200" dirty="0"/>
        </a:p>
      </dsp:txBody>
      <dsp:txXfrm>
        <a:off x="477622" y="2019366"/>
        <a:ext cx="338704" cy="210301"/>
      </dsp:txXfrm>
    </dsp:sp>
    <dsp:sp modelId="{69B0791E-A555-8145-AD2A-8A900AE55C6F}">
      <dsp:nvSpPr>
        <dsp:cNvPr id="0" name=""/>
        <dsp:cNvSpPr/>
      </dsp:nvSpPr>
      <dsp:spPr>
        <a:xfrm>
          <a:off x="861958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DB30F8D-8C0E-5A46-B040-CB1E988A599A}">
      <dsp:nvSpPr>
        <dsp:cNvPr id="0" name=""/>
        <dsp:cNvSpPr/>
      </dsp:nvSpPr>
      <dsp:spPr>
        <a:xfrm>
          <a:off x="901046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留言</a:t>
          </a:r>
          <a:endParaRPr lang="zh-CN" altLang="en-US" sz="500" kern="1200" dirty="0"/>
        </a:p>
      </dsp:txBody>
      <dsp:txXfrm>
        <a:off x="907589" y="2019366"/>
        <a:ext cx="338704" cy="210301"/>
      </dsp:txXfrm>
    </dsp:sp>
    <dsp:sp modelId="{D8C9CF62-9ABA-404F-95EC-0D8F80A26FD3}">
      <dsp:nvSpPr>
        <dsp:cNvPr id="0" name=""/>
        <dsp:cNvSpPr/>
      </dsp:nvSpPr>
      <dsp:spPr>
        <a:xfrm>
          <a:off x="2474333" y="16499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27CFA34-848D-9047-8968-A010C4287F54}">
      <dsp:nvSpPr>
        <dsp:cNvPr id="0" name=""/>
        <dsp:cNvSpPr/>
      </dsp:nvSpPr>
      <dsp:spPr>
        <a:xfrm>
          <a:off x="2513421" y="16871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 dirty="0" smtClean="0"/>
            <a:t>HR</a:t>
          </a:r>
          <a:r>
            <a:rPr lang="zh-CN" altLang="en-US" sz="500" kern="1200" dirty="0" smtClean="0"/>
            <a:t>首页</a:t>
          </a:r>
          <a:endParaRPr lang="zh-CN" altLang="en-US" sz="500" kern="1200" dirty="0"/>
        </a:p>
      </dsp:txBody>
      <dsp:txXfrm>
        <a:off x="2519964" y="1693666"/>
        <a:ext cx="338704" cy="210301"/>
      </dsp:txXfrm>
    </dsp:sp>
    <dsp:sp modelId="{350DAF58-85CF-CF40-A20A-15A7C32C0114}">
      <dsp:nvSpPr>
        <dsp:cNvPr id="0" name=""/>
        <dsp:cNvSpPr/>
      </dsp:nvSpPr>
      <dsp:spPr>
        <a:xfrm>
          <a:off x="1291924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6CF0EBE-B8E2-5448-89F3-006A3CA05B56}">
      <dsp:nvSpPr>
        <dsp:cNvPr id="0" name=""/>
        <dsp:cNvSpPr/>
      </dsp:nvSpPr>
      <dsp:spPr>
        <a:xfrm>
          <a:off x="1331012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提示</a:t>
          </a:r>
          <a:endParaRPr lang="zh-CN" altLang="en-US" sz="500" kern="1200" dirty="0"/>
        </a:p>
      </dsp:txBody>
      <dsp:txXfrm>
        <a:off x="1337555" y="2019366"/>
        <a:ext cx="338704" cy="210301"/>
      </dsp:txXfrm>
    </dsp:sp>
    <dsp:sp modelId="{D7BFDB2F-B247-D14F-8E1B-B66CDCADB86F}">
      <dsp:nvSpPr>
        <dsp:cNvPr id="0" name=""/>
        <dsp:cNvSpPr/>
      </dsp:nvSpPr>
      <dsp:spPr>
        <a:xfrm>
          <a:off x="861958" y="23013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0115893-6A93-B449-B200-FC3286199E3D}">
      <dsp:nvSpPr>
        <dsp:cNvPr id="0" name=""/>
        <dsp:cNvSpPr/>
      </dsp:nvSpPr>
      <dsp:spPr>
        <a:xfrm>
          <a:off x="901046" y="2338522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招聘中职位信息</a:t>
          </a:r>
          <a:endParaRPr lang="zh-CN" altLang="en-US" sz="500" kern="1200" dirty="0"/>
        </a:p>
      </dsp:txBody>
      <dsp:txXfrm>
        <a:off x="907589" y="2345065"/>
        <a:ext cx="338704" cy="210301"/>
      </dsp:txXfrm>
    </dsp:sp>
    <dsp:sp modelId="{38AD9A4C-9AF6-CB4D-83A1-5140C50D19AC}">
      <dsp:nvSpPr>
        <dsp:cNvPr id="0" name=""/>
        <dsp:cNvSpPr/>
      </dsp:nvSpPr>
      <dsp:spPr>
        <a:xfrm>
          <a:off x="1291924" y="23013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1B2A916-F054-CB43-83FD-15CC3AA2BE75}">
      <dsp:nvSpPr>
        <dsp:cNvPr id="0" name=""/>
        <dsp:cNvSpPr/>
      </dsp:nvSpPr>
      <dsp:spPr>
        <a:xfrm>
          <a:off x="1331012" y="2338522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新投递简历个数</a:t>
          </a:r>
          <a:endParaRPr lang="zh-CN" altLang="en-US" sz="500" kern="1200" dirty="0"/>
        </a:p>
      </dsp:txBody>
      <dsp:txXfrm>
        <a:off x="1337555" y="2345065"/>
        <a:ext cx="338704" cy="210301"/>
      </dsp:txXfrm>
    </dsp:sp>
    <dsp:sp modelId="{FF112F97-217D-7148-B821-D87F6CFDB5A4}">
      <dsp:nvSpPr>
        <dsp:cNvPr id="0" name=""/>
        <dsp:cNvSpPr/>
      </dsp:nvSpPr>
      <dsp:spPr>
        <a:xfrm>
          <a:off x="1721891" y="23013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C1C196A-793F-E941-AFC8-97CE5C3D11F1}">
      <dsp:nvSpPr>
        <dsp:cNvPr id="0" name=""/>
        <dsp:cNvSpPr/>
      </dsp:nvSpPr>
      <dsp:spPr>
        <a:xfrm>
          <a:off x="1760979" y="2338522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提示预约视频面试</a:t>
          </a:r>
          <a:endParaRPr lang="zh-CN" altLang="en-US" sz="500" kern="1200" dirty="0"/>
        </a:p>
      </dsp:txBody>
      <dsp:txXfrm>
        <a:off x="1767522" y="2345065"/>
        <a:ext cx="338704" cy="210301"/>
      </dsp:txXfrm>
    </dsp:sp>
    <dsp:sp modelId="{0343A799-538F-8743-A136-6C6C9C97A504}">
      <dsp:nvSpPr>
        <dsp:cNvPr id="0" name=""/>
        <dsp:cNvSpPr/>
      </dsp:nvSpPr>
      <dsp:spPr>
        <a:xfrm>
          <a:off x="2151858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9A64CD7-9DA9-F448-8E53-98C66E7AEAC7}">
      <dsp:nvSpPr>
        <dsp:cNvPr id="0" name=""/>
        <dsp:cNvSpPr/>
      </dsp:nvSpPr>
      <dsp:spPr>
        <a:xfrm>
          <a:off x="2190946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推荐简历</a:t>
          </a:r>
          <a:endParaRPr lang="zh-CN" altLang="en-US" sz="500" kern="1200" dirty="0"/>
        </a:p>
      </dsp:txBody>
      <dsp:txXfrm>
        <a:off x="2197489" y="2019366"/>
        <a:ext cx="338704" cy="210301"/>
      </dsp:txXfrm>
    </dsp:sp>
    <dsp:sp modelId="{919A7953-9816-374C-AF28-5F291B04749D}">
      <dsp:nvSpPr>
        <dsp:cNvPr id="0" name=""/>
        <dsp:cNvSpPr/>
      </dsp:nvSpPr>
      <dsp:spPr>
        <a:xfrm>
          <a:off x="2151858" y="23013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F2F2456-F0A3-AB47-8BB8-1F1515365344}">
      <dsp:nvSpPr>
        <dsp:cNvPr id="0" name=""/>
        <dsp:cNvSpPr/>
      </dsp:nvSpPr>
      <dsp:spPr>
        <a:xfrm>
          <a:off x="2190946" y="2338522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简历信息</a:t>
          </a:r>
          <a:endParaRPr lang="zh-CN" altLang="en-US" sz="500" kern="1200" dirty="0"/>
        </a:p>
      </dsp:txBody>
      <dsp:txXfrm>
        <a:off x="2197489" y="2345065"/>
        <a:ext cx="338704" cy="210301"/>
      </dsp:txXfrm>
    </dsp:sp>
    <dsp:sp modelId="{1710EAC5-4AAF-0848-8448-B4587F599648}">
      <dsp:nvSpPr>
        <dsp:cNvPr id="0" name=""/>
        <dsp:cNvSpPr/>
      </dsp:nvSpPr>
      <dsp:spPr>
        <a:xfrm>
          <a:off x="2796808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3ECA865-FAD1-D245-903D-FAC7A9DF3B4E}">
      <dsp:nvSpPr>
        <dsp:cNvPr id="0" name=""/>
        <dsp:cNvSpPr/>
      </dsp:nvSpPr>
      <dsp:spPr>
        <a:xfrm>
          <a:off x="2835896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资料</a:t>
          </a:r>
          <a:endParaRPr lang="zh-CN" altLang="en-US" sz="500" kern="1200" dirty="0"/>
        </a:p>
      </dsp:txBody>
      <dsp:txXfrm>
        <a:off x="2842439" y="2019366"/>
        <a:ext cx="338704" cy="210301"/>
      </dsp:txXfrm>
    </dsp:sp>
    <dsp:sp modelId="{A99151C4-BDBD-9040-882B-3AA81A374353}">
      <dsp:nvSpPr>
        <dsp:cNvPr id="0" name=""/>
        <dsp:cNvSpPr/>
      </dsp:nvSpPr>
      <dsp:spPr>
        <a:xfrm>
          <a:off x="2581824" y="23013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1907159-600F-BF4E-AD09-F690F0E529F0}">
      <dsp:nvSpPr>
        <dsp:cNvPr id="0" name=""/>
        <dsp:cNvSpPr/>
      </dsp:nvSpPr>
      <dsp:spPr>
        <a:xfrm>
          <a:off x="2620912" y="2338522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管理员信息</a:t>
          </a:r>
          <a:endParaRPr lang="zh-CN" altLang="en-US" sz="500" kern="1200" dirty="0"/>
        </a:p>
      </dsp:txBody>
      <dsp:txXfrm>
        <a:off x="2627455" y="2345065"/>
        <a:ext cx="338704" cy="210301"/>
      </dsp:txXfrm>
    </dsp:sp>
    <dsp:sp modelId="{08134D51-3D7A-F348-BD2A-D0D918D185C0}">
      <dsp:nvSpPr>
        <dsp:cNvPr id="0" name=""/>
        <dsp:cNvSpPr/>
      </dsp:nvSpPr>
      <dsp:spPr>
        <a:xfrm>
          <a:off x="3011791" y="23013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A679699-3F07-7940-803C-4ADCD0067AF0}">
      <dsp:nvSpPr>
        <dsp:cNvPr id="0" name=""/>
        <dsp:cNvSpPr/>
      </dsp:nvSpPr>
      <dsp:spPr>
        <a:xfrm>
          <a:off x="3050879" y="2338522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职位信息</a:t>
          </a:r>
          <a:endParaRPr lang="zh-CN" altLang="en-US" sz="500" kern="1200" dirty="0"/>
        </a:p>
      </dsp:txBody>
      <dsp:txXfrm>
        <a:off x="3057422" y="2345065"/>
        <a:ext cx="338704" cy="210301"/>
      </dsp:txXfrm>
    </dsp:sp>
    <dsp:sp modelId="{9297245D-7F72-AD45-87F2-2040C2CE6BE8}">
      <dsp:nvSpPr>
        <dsp:cNvPr id="0" name=""/>
        <dsp:cNvSpPr/>
      </dsp:nvSpPr>
      <dsp:spPr>
        <a:xfrm>
          <a:off x="3656741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18B716F-57D1-5D40-92B1-5D8947EE8D3C}">
      <dsp:nvSpPr>
        <dsp:cNvPr id="0" name=""/>
        <dsp:cNvSpPr/>
      </dsp:nvSpPr>
      <dsp:spPr>
        <a:xfrm>
          <a:off x="3695829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人才招聘</a:t>
          </a:r>
          <a:endParaRPr lang="zh-CN" altLang="en-US" sz="500" kern="1200" dirty="0"/>
        </a:p>
      </dsp:txBody>
      <dsp:txXfrm>
        <a:off x="3702372" y="2019366"/>
        <a:ext cx="338704" cy="210301"/>
      </dsp:txXfrm>
    </dsp:sp>
    <dsp:sp modelId="{30FBF34D-5071-5840-A878-24F0274BF447}">
      <dsp:nvSpPr>
        <dsp:cNvPr id="0" name=""/>
        <dsp:cNvSpPr/>
      </dsp:nvSpPr>
      <dsp:spPr>
        <a:xfrm>
          <a:off x="3441758" y="23013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5F7BB00-E75F-2F49-AD34-1B7260B09601}">
      <dsp:nvSpPr>
        <dsp:cNvPr id="0" name=""/>
        <dsp:cNvSpPr/>
      </dsp:nvSpPr>
      <dsp:spPr>
        <a:xfrm>
          <a:off x="3480846" y="2338522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接收</a:t>
          </a:r>
          <a:r>
            <a:rPr lang="en-US" altLang="zh-CN" sz="500" kern="1200" dirty="0" smtClean="0"/>
            <a:t>/</a:t>
          </a:r>
          <a:r>
            <a:rPr lang="zh-CN" altLang="en-US" sz="500" kern="1200" dirty="0" smtClean="0"/>
            <a:t>拒绝简历</a:t>
          </a:r>
          <a:endParaRPr lang="zh-CN" altLang="en-US" sz="500" kern="1200" dirty="0"/>
        </a:p>
      </dsp:txBody>
      <dsp:txXfrm>
        <a:off x="3487389" y="2345065"/>
        <a:ext cx="338704" cy="210301"/>
      </dsp:txXfrm>
    </dsp:sp>
    <dsp:sp modelId="{70F36416-2786-F549-8DFC-4B55FA5D0ECB}">
      <dsp:nvSpPr>
        <dsp:cNvPr id="0" name=""/>
        <dsp:cNvSpPr/>
      </dsp:nvSpPr>
      <dsp:spPr>
        <a:xfrm>
          <a:off x="3871724" y="23013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366FCBE-EDDC-9D48-BD2D-9836108305A6}">
      <dsp:nvSpPr>
        <dsp:cNvPr id="0" name=""/>
        <dsp:cNvSpPr/>
      </dsp:nvSpPr>
      <dsp:spPr>
        <a:xfrm>
          <a:off x="3910812" y="2338522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视频面试</a:t>
          </a:r>
          <a:endParaRPr lang="zh-CN" altLang="en-US" sz="500" kern="1200" dirty="0"/>
        </a:p>
      </dsp:txBody>
      <dsp:txXfrm>
        <a:off x="3917355" y="2345065"/>
        <a:ext cx="338704" cy="210301"/>
      </dsp:txXfrm>
    </dsp:sp>
    <dsp:sp modelId="{B9E5C7B8-36D6-F046-834A-2AD0B101C7B9}">
      <dsp:nvSpPr>
        <dsp:cNvPr id="0" name=""/>
        <dsp:cNvSpPr/>
      </dsp:nvSpPr>
      <dsp:spPr>
        <a:xfrm>
          <a:off x="4731658" y="16499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EB6714E-0F26-1C42-9FF7-B5C991487143}">
      <dsp:nvSpPr>
        <dsp:cNvPr id="0" name=""/>
        <dsp:cNvSpPr/>
      </dsp:nvSpPr>
      <dsp:spPr>
        <a:xfrm>
          <a:off x="4770746" y="16871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企业圈子</a:t>
          </a:r>
          <a:endParaRPr lang="zh-CN" altLang="en-US" sz="500" kern="1200" dirty="0"/>
        </a:p>
      </dsp:txBody>
      <dsp:txXfrm>
        <a:off x="4777289" y="1693666"/>
        <a:ext cx="338704" cy="210301"/>
      </dsp:txXfrm>
    </dsp:sp>
    <dsp:sp modelId="{8706F23B-5A02-084F-B56D-8C283EA73F70}">
      <dsp:nvSpPr>
        <dsp:cNvPr id="0" name=""/>
        <dsp:cNvSpPr/>
      </dsp:nvSpPr>
      <dsp:spPr>
        <a:xfrm>
          <a:off x="4086708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7532051-B1A5-6A46-9D03-5FDE7031C0C3}">
      <dsp:nvSpPr>
        <dsp:cNvPr id="0" name=""/>
        <dsp:cNvSpPr/>
      </dsp:nvSpPr>
      <dsp:spPr>
        <a:xfrm>
          <a:off x="4125796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关注企业</a:t>
          </a:r>
          <a:endParaRPr lang="zh-CN" altLang="en-US" sz="500" kern="1200" dirty="0"/>
        </a:p>
      </dsp:txBody>
      <dsp:txXfrm>
        <a:off x="4132339" y="2019366"/>
        <a:ext cx="338704" cy="210301"/>
      </dsp:txXfrm>
    </dsp:sp>
    <dsp:sp modelId="{11D2A745-F568-7742-B9AC-691583718E9B}">
      <dsp:nvSpPr>
        <dsp:cNvPr id="0" name=""/>
        <dsp:cNvSpPr/>
      </dsp:nvSpPr>
      <dsp:spPr>
        <a:xfrm>
          <a:off x="4516675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618EAF4-33D8-9B4B-9FD4-15C7884577BE}">
      <dsp:nvSpPr>
        <dsp:cNvPr id="0" name=""/>
        <dsp:cNvSpPr/>
      </dsp:nvSpPr>
      <dsp:spPr>
        <a:xfrm>
          <a:off x="4555762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/>
            <a:t>关注个人</a:t>
          </a:r>
        </a:p>
      </dsp:txBody>
      <dsp:txXfrm>
        <a:off x="4562305" y="2019366"/>
        <a:ext cx="338704" cy="210301"/>
      </dsp:txXfrm>
    </dsp:sp>
    <dsp:sp modelId="{FC0B34A2-629C-3B47-848D-E4FF180E1534}">
      <dsp:nvSpPr>
        <dsp:cNvPr id="0" name=""/>
        <dsp:cNvSpPr/>
      </dsp:nvSpPr>
      <dsp:spPr>
        <a:xfrm>
          <a:off x="4946641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2CCF813-A113-9042-95E4-B3375CC23986}">
      <dsp:nvSpPr>
        <dsp:cNvPr id="0" name=""/>
        <dsp:cNvSpPr/>
      </dsp:nvSpPr>
      <dsp:spPr>
        <a:xfrm>
          <a:off x="4985729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/>
            <a:t>关注我</a:t>
          </a:r>
        </a:p>
      </dsp:txBody>
      <dsp:txXfrm>
        <a:off x="4992272" y="2019366"/>
        <a:ext cx="338704" cy="210301"/>
      </dsp:txXfrm>
    </dsp:sp>
    <dsp:sp modelId="{5D22471E-9D8C-1243-BA78-328D7D71EF0A}">
      <dsp:nvSpPr>
        <dsp:cNvPr id="0" name=""/>
        <dsp:cNvSpPr/>
      </dsp:nvSpPr>
      <dsp:spPr>
        <a:xfrm>
          <a:off x="5376608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2CD5D5E-655A-3748-B945-A3FA524D4856}">
      <dsp:nvSpPr>
        <dsp:cNvPr id="0" name=""/>
        <dsp:cNvSpPr/>
      </dsp:nvSpPr>
      <dsp:spPr>
        <a:xfrm>
          <a:off x="5415696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/>
            <a:t>黑名单</a:t>
          </a:r>
        </a:p>
      </dsp:txBody>
      <dsp:txXfrm>
        <a:off x="5422239" y="2019366"/>
        <a:ext cx="338704" cy="210301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8A75DC8-673E-4548-AF85-F7C310AD8099}">
      <dsp:nvSpPr>
        <dsp:cNvPr id="0" name=""/>
        <dsp:cNvSpPr/>
      </dsp:nvSpPr>
      <dsp:spPr>
        <a:xfrm>
          <a:off x="2497968" y="570966"/>
          <a:ext cx="1554435" cy="246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8043"/>
              </a:lnTo>
              <a:lnTo>
                <a:pt x="1554435" y="168043"/>
              </a:lnTo>
              <a:lnTo>
                <a:pt x="1554435" y="246589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B58848-B2C7-DB43-9B8A-391031CB3810}">
      <dsp:nvSpPr>
        <dsp:cNvPr id="0" name=""/>
        <dsp:cNvSpPr/>
      </dsp:nvSpPr>
      <dsp:spPr>
        <a:xfrm>
          <a:off x="2970393" y="1355956"/>
          <a:ext cx="91440" cy="24658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6589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665366-D6BB-6945-9B83-E2D65A42A37E}">
      <dsp:nvSpPr>
        <dsp:cNvPr id="0" name=""/>
        <dsp:cNvSpPr/>
      </dsp:nvSpPr>
      <dsp:spPr>
        <a:xfrm>
          <a:off x="2497968" y="570966"/>
          <a:ext cx="518145" cy="246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8043"/>
              </a:lnTo>
              <a:lnTo>
                <a:pt x="518145" y="168043"/>
              </a:lnTo>
              <a:lnTo>
                <a:pt x="518145" y="246589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5FAED3-E163-9E42-A070-671B1377A70D}">
      <dsp:nvSpPr>
        <dsp:cNvPr id="0" name=""/>
        <dsp:cNvSpPr/>
      </dsp:nvSpPr>
      <dsp:spPr>
        <a:xfrm>
          <a:off x="1979823" y="570966"/>
          <a:ext cx="518145" cy="246589"/>
        </a:xfrm>
        <a:custGeom>
          <a:avLst/>
          <a:gdLst/>
          <a:ahLst/>
          <a:cxnLst/>
          <a:rect l="0" t="0" r="0" b="0"/>
          <a:pathLst>
            <a:path>
              <a:moveTo>
                <a:pt x="518145" y="0"/>
              </a:moveTo>
              <a:lnTo>
                <a:pt x="518145" y="168043"/>
              </a:lnTo>
              <a:lnTo>
                <a:pt x="0" y="168043"/>
              </a:lnTo>
              <a:lnTo>
                <a:pt x="0" y="246589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8E15DD-D610-DE45-8951-364670ED695D}">
      <dsp:nvSpPr>
        <dsp:cNvPr id="0" name=""/>
        <dsp:cNvSpPr/>
      </dsp:nvSpPr>
      <dsp:spPr>
        <a:xfrm>
          <a:off x="943533" y="2140945"/>
          <a:ext cx="518145" cy="246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8043"/>
              </a:lnTo>
              <a:lnTo>
                <a:pt x="518145" y="168043"/>
              </a:lnTo>
              <a:lnTo>
                <a:pt x="518145" y="246589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CA4221-3E2B-EE4A-9B38-21CB21F10FD3}">
      <dsp:nvSpPr>
        <dsp:cNvPr id="0" name=""/>
        <dsp:cNvSpPr/>
      </dsp:nvSpPr>
      <dsp:spPr>
        <a:xfrm>
          <a:off x="425387" y="2140945"/>
          <a:ext cx="518145" cy="246589"/>
        </a:xfrm>
        <a:custGeom>
          <a:avLst/>
          <a:gdLst/>
          <a:ahLst/>
          <a:cxnLst/>
          <a:rect l="0" t="0" r="0" b="0"/>
          <a:pathLst>
            <a:path>
              <a:moveTo>
                <a:pt x="518145" y="0"/>
              </a:moveTo>
              <a:lnTo>
                <a:pt x="518145" y="168043"/>
              </a:lnTo>
              <a:lnTo>
                <a:pt x="0" y="168043"/>
              </a:lnTo>
              <a:lnTo>
                <a:pt x="0" y="246589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4B4421-2A43-1344-8139-BC5480F26F2A}">
      <dsp:nvSpPr>
        <dsp:cNvPr id="0" name=""/>
        <dsp:cNvSpPr/>
      </dsp:nvSpPr>
      <dsp:spPr>
        <a:xfrm>
          <a:off x="897813" y="1355956"/>
          <a:ext cx="91440" cy="24658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6589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711DDF-9538-9644-86A0-73A965EF8127}">
      <dsp:nvSpPr>
        <dsp:cNvPr id="0" name=""/>
        <dsp:cNvSpPr/>
      </dsp:nvSpPr>
      <dsp:spPr>
        <a:xfrm>
          <a:off x="943533" y="570966"/>
          <a:ext cx="1554435" cy="246589"/>
        </a:xfrm>
        <a:custGeom>
          <a:avLst/>
          <a:gdLst/>
          <a:ahLst/>
          <a:cxnLst/>
          <a:rect l="0" t="0" r="0" b="0"/>
          <a:pathLst>
            <a:path>
              <a:moveTo>
                <a:pt x="1554435" y="0"/>
              </a:moveTo>
              <a:lnTo>
                <a:pt x="1554435" y="168043"/>
              </a:lnTo>
              <a:lnTo>
                <a:pt x="0" y="168043"/>
              </a:lnTo>
              <a:lnTo>
                <a:pt x="0" y="246589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B2E729-19FC-1D45-93D9-7E9623EB7E55}">
      <dsp:nvSpPr>
        <dsp:cNvPr id="0" name=""/>
        <dsp:cNvSpPr/>
      </dsp:nvSpPr>
      <dsp:spPr>
        <a:xfrm>
          <a:off x="2074031" y="32566"/>
          <a:ext cx="847873" cy="53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6A90F6A-3B91-ED44-A2BC-D5438A1FCD9F}">
      <dsp:nvSpPr>
        <dsp:cNvPr id="0" name=""/>
        <dsp:cNvSpPr/>
      </dsp:nvSpPr>
      <dsp:spPr>
        <a:xfrm>
          <a:off x="2168239" y="122064"/>
          <a:ext cx="847873" cy="5383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 dirty="0" smtClean="0"/>
            <a:t>论坛</a:t>
          </a:r>
          <a:endParaRPr lang="zh-CN" altLang="en-US" sz="1400" kern="1200" dirty="0"/>
        </a:p>
      </dsp:txBody>
      <dsp:txXfrm>
        <a:off x="2184008" y="137833"/>
        <a:ext cx="816335" cy="506861"/>
      </dsp:txXfrm>
    </dsp:sp>
    <dsp:sp modelId="{822C5D30-A1B2-3F49-9947-90D703D5FE5F}">
      <dsp:nvSpPr>
        <dsp:cNvPr id="0" name=""/>
        <dsp:cNvSpPr/>
      </dsp:nvSpPr>
      <dsp:spPr>
        <a:xfrm>
          <a:off x="519596" y="817556"/>
          <a:ext cx="847873" cy="53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75AE132-9C5D-B046-8F9F-EDFA72C41E36}">
      <dsp:nvSpPr>
        <dsp:cNvPr id="0" name=""/>
        <dsp:cNvSpPr/>
      </dsp:nvSpPr>
      <dsp:spPr>
        <a:xfrm>
          <a:off x="613804" y="907054"/>
          <a:ext cx="847873" cy="5383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 dirty="0" smtClean="0"/>
            <a:t>板块</a:t>
          </a:r>
          <a:endParaRPr lang="zh-CN" altLang="en-US" sz="1400" kern="1200" dirty="0"/>
        </a:p>
      </dsp:txBody>
      <dsp:txXfrm>
        <a:off x="629573" y="922823"/>
        <a:ext cx="816335" cy="506861"/>
      </dsp:txXfrm>
    </dsp:sp>
    <dsp:sp modelId="{D5ADBB95-6DC0-0A44-B8DB-B2124B60348C}">
      <dsp:nvSpPr>
        <dsp:cNvPr id="0" name=""/>
        <dsp:cNvSpPr/>
      </dsp:nvSpPr>
      <dsp:spPr>
        <a:xfrm>
          <a:off x="519596" y="1602546"/>
          <a:ext cx="847873" cy="53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DED7D5C4-AE89-A244-AE13-E2E5ACC5A675}">
      <dsp:nvSpPr>
        <dsp:cNvPr id="0" name=""/>
        <dsp:cNvSpPr/>
      </dsp:nvSpPr>
      <dsp:spPr>
        <a:xfrm>
          <a:off x="613804" y="1692043"/>
          <a:ext cx="847873" cy="5383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 dirty="0" smtClean="0"/>
            <a:t>话题</a:t>
          </a:r>
          <a:endParaRPr lang="zh-CN" altLang="en-US" sz="1400" kern="1200" dirty="0"/>
        </a:p>
      </dsp:txBody>
      <dsp:txXfrm>
        <a:off x="629573" y="1707812"/>
        <a:ext cx="816335" cy="506861"/>
      </dsp:txXfrm>
    </dsp:sp>
    <dsp:sp modelId="{DD55A696-BF62-F142-A429-4EF192148342}">
      <dsp:nvSpPr>
        <dsp:cNvPr id="0" name=""/>
        <dsp:cNvSpPr/>
      </dsp:nvSpPr>
      <dsp:spPr>
        <a:xfrm>
          <a:off x="1451" y="2387535"/>
          <a:ext cx="847873" cy="53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DA8E95A-1597-A641-B703-0AE37B2CD23E}">
      <dsp:nvSpPr>
        <dsp:cNvPr id="0" name=""/>
        <dsp:cNvSpPr/>
      </dsp:nvSpPr>
      <dsp:spPr>
        <a:xfrm>
          <a:off x="95659" y="2477033"/>
          <a:ext cx="847873" cy="5383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 dirty="0" smtClean="0"/>
            <a:t>提问</a:t>
          </a:r>
          <a:endParaRPr lang="zh-CN" altLang="en-US" sz="1400" kern="1200" dirty="0"/>
        </a:p>
      </dsp:txBody>
      <dsp:txXfrm>
        <a:off x="111428" y="2492802"/>
        <a:ext cx="816335" cy="506861"/>
      </dsp:txXfrm>
    </dsp:sp>
    <dsp:sp modelId="{819D1AA0-A77C-FA4D-8D6A-F6A2ECFF0183}">
      <dsp:nvSpPr>
        <dsp:cNvPr id="0" name=""/>
        <dsp:cNvSpPr/>
      </dsp:nvSpPr>
      <dsp:spPr>
        <a:xfrm>
          <a:off x="1037741" y="2387535"/>
          <a:ext cx="847873" cy="53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AAD12DB-F543-A740-A25E-4FD7FF672594}">
      <dsp:nvSpPr>
        <dsp:cNvPr id="0" name=""/>
        <dsp:cNvSpPr/>
      </dsp:nvSpPr>
      <dsp:spPr>
        <a:xfrm>
          <a:off x="1131949" y="2477033"/>
          <a:ext cx="847873" cy="5383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 dirty="0"/>
            <a:t>回答</a:t>
          </a:r>
        </a:p>
      </dsp:txBody>
      <dsp:txXfrm>
        <a:off x="1147718" y="2492802"/>
        <a:ext cx="816335" cy="506861"/>
      </dsp:txXfrm>
    </dsp:sp>
    <dsp:sp modelId="{A09810C9-62C5-1147-AFB4-EA2B40FC550F}">
      <dsp:nvSpPr>
        <dsp:cNvPr id="0" name=""/>
        <dsp:cNvSpPr/>
      </dsp:nvSpPr>
      <dsp:spPr>
        <a:xfrm>
          <a:off x="1555886" y="817556"/>
          <a:ext cx="847873" cy="53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3AEE2CB-8AEE-7A4B-8F8C-5C1D8BC0CB2E}">
      <dsp:nvSpPr>
        <dsp:cNvPr id="0" name=""/>
        <dsp:cNvSpPr/>
      </dsp:nvSpPr>
      <dsp:spPr>
        <a:xfrm>
          <a:off x="1650094" y="907054"/>
          <a:ext cx="847873" cy="5383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 smtClean="0"/>
            <a:t>搜索</a:t>
          </a:r>
          <a:endParaRPr lang="zh-CN" altLang="en-US" sz="1400" kern="1200"/>
        </a:p>
      </dsp:txBody>
      <dsp:txXfrm>
        <a:off x="1665863" y="922823"/>
        <a:ext cx="816335" cy="506861"/>
      </dsp:txXfrm>
    </dsp:sp>
    <dsp:sp modelId="{97BA789B-D9DB-844D-AEF6-CB81521161D7}">
      <dsp:nvSpPr>
        <dsp:cNvPr id="0" name=""/>
        <dsp:cNvSpPr/>
      </dsp:nvSpPr>
      <dsp:spPr>
        <a:xfrm>
          <a:off x="2592176" y="817556"/>
          <a:ext cx="847873" cy="53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5EF2D25-55DD-A547-9F6C-7FA1196664F5}">
      <dsp:nvSpPr>
        <dsp:cNvPr id="0" name=""/>
        <dsp:cNvSpPr/>
      </dsp:nvSpPr>
      <dsp:spPr>
        <a:xfrm>
          <a:off x="2686384" y="907054"/>
          <a:ext cx="847873" cy="5383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 dirty="0" smtClean="0"/>
            <a:t>热门</a:t>
          </a:r>
          <a:endParaRPr lang="zh-CN" altLang="en-US" sz="1400" kern="1200" dirty="0"/>
        </a:p>
      </dsp:txBody>
      <dsp:txXfrm>
        <a:off x="2702153" y="922823"/>
        <a:ext cx="816335" cy="506861"/>
      </dsp:txXfrm>
    </dsp:sp>
    <dsp:sp modelId="{25AB5E46-9FF3-3249-A96D-CE590BA6028A}">
      <dsp:nvSpPr>
        <dsp:cNvPr id="0" name=""/>
        <dsp:cNvSpPr/>
      </dsp:nvSpPr>
      <dsp:spPr>
        <a:xfrm>
          <a:off x="2592176" y="1602546"/>
          <a:ext cx="847873" cy="53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2DF4C0B-F44E-A74A-BE52-E5C58F1E41B8}">
      <dsp:nvSpPr>
        <dsp:cNvPr id="0" name=""/>
        <dsp:cNvSpPr/>
      </dsp:nvSpPr>
      <dsp:spPr>
        <a:xfrm>
          <a:off x="2686384" y="1692043"/>
          <a:ext cx="847873" cy="5383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 dirty="0" smtClean="0"/>
            <a:t>热门话题</a:t>
          </a:r>
          <a:endParaRPr lang="zh-CN" altLang="en-US" sz="1400" kern="1200" dirty="0"/>
        </a:p>
      </dsp:txBody>
      <dsp:txXfrm>
        <a:off x="2702153" y="1707812"/>
        <a:ext cx="816335" cy="506861"/>
      </dsp:txXfrm>
    </dsp:sp>
    <dsp:sp modelId="{43064910-5136-124A-AF56-273990E2A3C3}">
      <dsp:nvSpPr>
        <dsp:cNvPr id="0" name=""/>
        <dsp:cNvSpPr/>
      </dsp:nvSpPr>
      <dsp:spPr>
        <a:xfrm>
          <a:off x="3628466" y="817556"/>
          <a:ext cx="847873" cy="53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2DCCFE0-282F-F747-968E-270C6547F97F}">
      <dsp:nvSpPr>
        <dsp:cNvPr id="0" name=""/>
        <dsp:cNvSpPr/>
      </dsp:nvSpPr>
      <dsp:spPr>
        <a:xfrm>
          <a:off x="3722675" y="907054"/>
          <a:ext cx="847873" cy="5383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 dirty="0" smtClean="0"/>
            <a:t>广告投放</a:t>
          </a:r>
          <a:endParaRPr lang="zh-CN" altLang="en-US" sz="1400" kern="1200" dirty="0"/>
        </a:p>
      </dsp:txBody>
      <dsp:txXfrm>
        <a:off x="3738444" y="922823"/>
        <a:ext cx="816335" cy="50686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11C1C-AA2B-4137-88AA-36173289C1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9A6FC5A-B4AE-734D-823C-650E5E959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\Users\lenovo\AppData\Roaming\Microsoft\Templates\学生报告.dotx</Template>
  <TotalTime>676</TotalTime>
  <Pages>35</Pages>
  <Words>1935</Words>
  <Characters>11033</Characters>
  <Application>Microsoft Macintosh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需求规格说明书v0.3</dc:title>
  <dc:creator>刘哲湘、陈永刚</dc:creator>
  <cp:keywords/>
  <cp:lastModifiedBy>YG C</cp:lastModifiedBy>
  <cp:revision>58</cp:revision>
  <cp:lastPrinted>2012-09-04T22:21:00Z</cp:lastPrinted>
  <dcterms:created xsi:type="dcterms:W3CDTF">2015-03-20T06:50:00Z</dcterms:created>
  <dcterms:modified xsi:type="dcterms:W3CDTF">2015-04-01T03:58:00Z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TC034441779991</vt:lpwstr>
  </property>
</Properties>
</file>